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B3369" w14:textId="77777777" w:rsidR="00BA0927" w:rsidRPr="0044400C" w:rsidRDefault="00BA0927" w:rsidP="00BA0927">
      <w:pPr>
        <w:spacing w:before="0" w:after="0"/>
        <w:jc w:val="center"/>
        <w:rPr>
          <w:rFonts w:cs="Times New Roman"/>
          <w:lang w:val="vi-VN"/>
        </w:rPr>
      </w:pPr>
      <w:r w:rsidRPr="0044400C">
        <w:rPr>
          <w:rFonts w:cs="Times New Roman"/>
          <w:lang w:val="vi-VN"/>
        </w:rPr>
        <w:t>BỘ GIÁO DỤC VÀ ĐÀO TẠO</w:t>
      </w:r>
    </w:p>
    <w:p w14:paraId="54B009A7" w14:textId="1BE1C879" w:rsidR="00BA0927" w:rsidRPr="0044400C" w:rsidRDefault="00BA0927" w:rsidP="00BA0927">
      <w:pPr>
        <w:spacing w:before="0" w:after="0"/>
        <w:jc w:val="center"/>
        <w:rPr>
          <w:rFonts w:cs="Times New Roman"/>
          <w:b/>
          <w:bCs/>
          <w:lang w:val="vi-VN"/>
        </w:rPr>
      </w:pPr>
      <w:r>
        <w:rPr>
          <w:rFonts w:cs="Times New Roman"/>
          <w:b/>
          <w:bCs/>
          <w:noProof/>
          <w:lang w:val="vi-VN"/>
          <w14:ligatures w14:val="standardContextual"/>
        </w:rPr>
        <mc:AlternateContent>
          <mc:Choice Requires="wps">
            <w:drawing>
              <wp:anchor distT="0" distB="0" distL="114300" distR="114300" simplePos="0" relativeHeight="251659264" behindDoc="0" locked="0" layoutInCell="1" allowOverlap="1" wp14:anchorId="369BAF9C" wp14:editId="3CF971BF">
                <wp:simplePos x="0" y="0"/>
                <wp:positionH relativeFrom="column">
                  <wp:posOffset>2426970</wp:posOffset>
                </wp:positionH>
                <wp:positionV relativeFrom="paragraph">
                  <wp:posOffset>213360</wp:posOffset>
                </wp:positionV>
                <wp:extent cx="900000" cy="0"/>
                <wp:effectExtent l="0" t="0" r="14605" b="12700"/>
                <wp:wrapNone/>
                <wp:docPr id="2003814721" name="Straight Connector 1"/>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A9E33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1pt,16.8pt" to="261.95pt,1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" strokecolor="black [3200]" strokeweight=".5pt">
                <v:stroke joinstyle="miter"/>
              </v:line>
            </w:pict>
          </mc:Fallback>
        </mc:AlternateContent>
      </w:r>
      <w:r w:rsidRPr="0044400C">
        <w:rPr>
          <w:rFonts w:cs="Times New Roman"/>
          <w:b/>
          <w:bCs/>
          <w:lang w:val="vi-VN"/>
        </w:rPr>
        <w:t>TRƯỜNG ĐẠI HỌC THĂNG LONG</w:t>
      </w:r>
    </w:p>
    <w:p w14:paraId="006F2297" w14:textId="6D48C606" w:rsidR="00BA0927" w:rsidRPr="0044400C" w:rsidRDefault="00BA0927" w:rsidP="00BA0927">
      <w:pPr>
        <w:spacing w:before="1000" w:after="1000"/>
        <w:jc w:val="center"/>
        <w:rPr>
          <w:rFonts w:cs="Times New Roman"/>
          <w:b/>
          <w:bCs/>
          <w:lang w:val="vi-VN"/>
        </w:rPr>
      </w:pPr>
      <w:r>
        <w:rPr>
          <w:rFonts w:cs="Times New Roman"/>
          <w:b/>
          <w:bCs/>
          <w:noProof/>
          <w:lang w:val="vi-VN"/>
          <w14:ligatures w14:val="standardContextual"/>
        </w:rPr>
        <w:drawing>
          <wp:inline distT="0" distB="0" distL="0" distR="0" wp14:anchorId="5FB9A3B4" wp14:editId="6FCA1970">
            <wp:extent cx="2095500" cy="609600"/>
            <wp:effectExtent l="0" t="0" r="0" b="0"/>
            <wp:docPr id="116637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71759" name="Picture 1166371759"/>
                    <pic:cNvPicPr/>
                  </pic:nvPicPr>
                  <pic:blipFill>
                    <a:blip r:embed="rId8">
                      <a:extLst>
                        <a:ext uri="{28A0092B-C50C-407E-A947-70E740481C1C}">
                          <a14:useLocalDpi xmlns:a14="http://schemas.microsoft.com/office/drawing/2010/main" val="0"/>
                        </a:ext>
                      </a:extLst>
                    </a:blip>
                    <a:stretch>
                      <a:fillRect/>
                    </a:stretch>
                  </pic:blipFill>
                  <pic:spPr>
                    <a:xfrm>
                      <a:off x="0" y="0"/>
                      <a:ext cx="2095500" cy="609600"/>
                    </a:xfrm>
                    <a:prstGeom prst="rect">
                      <a:avLst/>
                    </a:prstGeom>
                  </pic:spPr>
                </pic:pic>
              </a:graphicData>
            </a:graphic>
          </wp:inline>
        </w:drawing>
      </w:r>
    </w:p>
    <w:p w14:paraId="428EA2F1" w14:textId="77777777" w:rsidR="00BA0927" w:rsidRPr="0044400C" w:rsidRDefault="00BA0927" w:rsidP="00BA0927">
      <w:pPr>
        <w:jc w:val="left"/>
        <w:rPr>
          <w:rFonts w:cs="Times New Roman"/>
          <w:lang w:val="vi-VN"/>
        </w:rPr>
      </w:pPr>
      <w:r w:rsidRPr="0044400C">
        <w:rPr>
          <w:rFonts w:cs="Times New Roman"/>
          <w:lang w:val="vi-VN"/>
        </w:rPr>
        <w:tab/>
      </w:r>
      <w:r w:rsidRPr="0044400C">
        <w:rPr>
          <w:rFonts w:cs="Times New Roman"/>
          <w:lang w:val="vi-VN"/>
        </w:rPr>
        <w:tab/>
      </w:r>
    </w:p>
    <w:p w14:paraId="750DD835" w14:textId="0C1C03EA" w:rsidR="00BA0927" w:rsidRPr="00AE5FC2" w:rsidRDefault="00BA0927" w:rsidP="00BA0927">
      <w:pPr>
        <w:jc w:val="center"/>
        <w:rPr>
          <w:rFonts w:cs="Times New Roman"/>
          <w:b/>
          <w:bCs/>
          <w:sz w:val="58"/>
          <w:szCs w:val="58"/>
          <w:lang w:val="vi-VN"/>
        </w:rPr>
      </w:pPr>
      <w:r>
        <w:rPr>
          <w:rFonts w:cs="Times New Roman"/>
          <w:b/>
          <w:bCs/>
          <w:sz w:val="58"/>
          <w:szCs w:val="58"/>
          <w:lang w:val="vi-VN"/>
        </w:rPr>
        <w:t>LẬP TRÌNH UDDĐ</w:t>
      </w:r>
    </w:p>
    <w:p w14:paraId="2F2C5AB2" w14:textId="16E9F1C6" w:rsidR="00BA0927" w:rsidRPr="0044400C" w:rsidRDefault="00BA0927" w:rsidP="00BA0927">
      <w:pPr>
        <w:spacing w:before="1400" w:after="1600"/>
        <w:jc w:val="center"/>
        <w:rPr>
          <w:rFonts w:cs="Times New Roman"/>
          <w:b/>
          <w:bCs/>
          <w:sz w:val="42"/>
          <w:szCs w:val="42"/>
          <w:lang w:val="vi-VN"/>
        </w:rPr>
      </w:pPr>
      <w:r>
        <w:rPr>
          <w:rFonts w:cs="Times New Roman"/>
          <w:b/>
          <w:bCs/>
          <w:sz w:val="42"/>
          <w:szCs w:val="42"/>
          <w:lang w:val="vi-VN"/>
        </w:rPr>
        <w:t>TÌM HIỂU NGÔN NGỮ KOTLIN VÀ XÂY DỰNG ỨNG DỤNG QUẢN LÝ GHI CHÚ CÁ NHÂN</w:t>
      </w:r>
    </w:p>
    <w:p w14:paraId="53A038A7" w14:textId="6C418BDE" w:rsidR="00BA0927" w:rsidRPr="0044400C" w:rsidRDefault="00BA0927" w:rsidP="00BA0927">
      <w:pPr>
        <w:tabs>
          <w:tab w:val="left" w:pos="1134"/>
          <w:tab w:val="left" w:pos="1701"/>
          <w:tab w:val="left" w:pos="4536"/>
          <w:tab w:val="left" w:pos="5103"/>
        </w:tabs>
        <w:ind w:left="567"/>
        <w:rPr>
          <w:rFonts w:cs="Times New Roman"/>
          <w:lang w:val="vi-VN"/>
        </w:rPr>
      </w:pPr>
      <w:r w:rsidRPr="0044400C">
        <w:rPr>
          <w:rFonts w:cs="Times New Roman"/>
          <w:lang w:val="vi-VN"/>
        </w:rPr>
        <w:tab/>
      </w:r>
      <w:r w:rsidRPr="0044400C">
        <w:rPr>
          <w:rFonts w:cs="Times New Roman"/>
          <w:lang w:val="vi-VN"/>
        </w:rPr>
        <w:tab/>
        <w:t xml:space="preserve">GIÁO VIÊN HƯỚNG DẪN : </w:t>
      </w:r>
      <w:r w:rsidRPr="0044400C">
        <w:rPr>
          <w:rFonts w:cs="Times New Roman"/>
          <w:lang w:val="vi-VN"/>
        </w:rPr>
        <w:tab/>
      </w:r>
      <w:r>
        <w:rPr>
          <w:rFonts w:cs="Times New Roman"/>
          <w:lang w:val="vi-VN"/>
        </w:rPr>
        <w:t>NGUYỄN HÙNG CƯỜNG</w:t>
      </w:r>
      <w:r w:rsidRPr="0044400C">
        <w:rPr>
          <w:rFonts w:cs="Times New Roman"/>
          <w:lang w:val="vi-VN"/>
        </w:rPr>
        <w:t xml:space="preserve"> </w:t>
      </w:r>
    </w:p>
    <w:p w14:paraId="44AA3E47" w14:textId="377B7D42" w:rsidR="00BA0927" w:rsidRPr="0044400C" w:rsidRDefault="00BA0927" w:rsidP="00BA0927">
      <w:pPr>
        <w:tabs>
          <w:tab w:val="left" w:pos="1134"/>
          <w:tab w:val="left" w:pos="1701"/>
          <w:tab w:val="left" w:pos="4536"/>
          <w:tab w:val="left" w:pos="5103"/>
        </w:tabs>
        <w:ind w:left="567"/>
        <w:rPr>
          <w:rFonts w:cs="Times New Roman"/>
          <w:lang w:val="vi-VN"/>
        </w:rPr>
      </w:pPr>
      <w:r w:rsidRPr="0044400C">
        <w:rPr>
          <w:rFonts w:cs="Times New Roman"/>
          <w:lang w:val="vi-VN"/>
        </w:rPr>
        <w:tab/>
      </w:r>
      <w:r w:rsidRPr="0044400C">
        <w:rPr>
          <w:rFonts w:cs="Times New Roman"/>
          <w:lang w:val="vi-VN"/>
        </w:rPr>
        <w:tab/>
        <w:t xml:space="preserve">NGHÀNH : </w:t>
      </w:r>
      <w:r w:rsidRPr="0044400C">
        <w:rPr>
          <w:rFonts w:cs="Times New Roman"/>
          <w:lang w:val="vi-VN"/>
        </w:rPr>
        <w:tab/>
      </w:r>
      <w:r w:rsidRPr="0044400C">
        <w:rPr>
          <w:rFonts w:cs="Times New Roman"/>
          <w:lang w:val="vi-VN"/>
        </w:rPr>
        <w:tab/>
      </w:r>
      <w:r>
        <w:rPr>
          <w:rFonts w:cs="Times New Roman"/>
          <w:lang w:val="vi-VN"/>
        </w:rPr>
        <w:t>LẬP TRÌNH UDDĐ</w:t>
      </w:r>
      <w:r w:rsidRPr="0044400C">
        <w:rPr>
          <w:rFonts w:cs="Times New Roman"/>
          <w:lang w:val="vi-VN"/>
        </w:rPr>
        <w:t xml:space="preserve"> </w:t>
      </w:r>
    </w:p>
    <w:p w14:paraId="5223FAF1" w14:textId="43A1077E" w:rsidR="00BA0927" w:rsidRPr="0044400C" w:rsidRDefault="00BA0927" w:rsidP="00BA0927">
      <w:pPr>
        <w:tabs>
          <w:tab w:val="left" w:pos="1134"/>
          <w:tab w:val="left" w:pos="1701"/>
          <w:tab w:val="left" w:pos="4536"/>
          <w:tab w:val="left" w:pos="5103"/>
        </w:tabs>
        <w:ind w:left="567"/>
        <w:rPr>
          <w:rFonts w:cs="Times New Roman"/>
          <w:lang w:val="vi-VN"/>
        </w:rPr>
      </w:pPr>
      <w:r w:rsidRPr="0044400C">
        <w:rPr>
          <w:rFonts w:cs="Times New Roman"/>
          <w:lang w:val="vi-VN"/>
        </w:rPr>
        <w:tab/>
      </w:r>
      <w:r w:rsidRPr="0044400C">
        <w:rPr>
          <w:rFonts w:cs="Times New Roman"/>
          <w:lang w:val="vi-VN"/>
        </w:rPr>
        <w:tab/>
        <w:t xml:space="preserve">SINH VIÊN THỰC HIỆN : </w:t>
      </w:r>
      <w:r w:rsidRPr="0044400C">
        <w:rPr>
          <w:rFonts w:cs="Times New Roman"/>
          <w:lang w:val="vi-VN"/>
        </w:rPr>
        <w:tab/>
      </w:r>
      <w:r>
        <w:rPr>
          <w:rFonts w:cs="Times New Roman"/>
          <w:lang w:val="vi-VN"/>
        </w:rPr>
        <w:t>A47110 - NGUYỄN TRUNG HIẾU</w:t>
      </w:r>
    </w:p>
    <w:p w14:paraId="2A0DF127" w14:textId="5E019DDA" w:rsidR="00BA0927" w:rsidRPr="0044400C" w:rsidRDefault="00BA0927" w:rsidP="00BA0927">
      <w:pPr>
        <w:tabs>
          <w:tab w:val="left" w:pos="1134"/>
          <w:tab w:val="left" w:pos="1701"/>
          <w:tab w:val="left" w:pos="4536"/>
          <w:tab w:val="left" w:pos="5103"/>
        </w:tabs>
        <w:ind w:left="567"/>
        <w:rPr>
          <w:rFonts w:cs="Times New Roman"/>
          <w:lang w:val="vi-VN"/>
        </w:rPr>
      </w:pPr>
      <w:r w:rsidRPr="0044400C">
        <w:rPr>
          <w:rFonts w:cs="Times New Roman"/>
          <w:lang w:val="vi-VN"/>
        </w:rPr>
        <w:tab/>
      </w:r>
      <w:r w:rsidRPr="0044400C">
        <w:rPr>
          <w:rFonts w:cs="Times New Roman"/>
          <w:lang w:val="vi-VN"/>
        </w:rPr>
        <w:tab/>
      </w:r>
      <w:r w:rsidRPr="0044400C">
        <w:rPr>
          <w:rFonts w:cs="Times New Roman"/>
          <w:lang w:val="vi-VN"/>
        </w:rPr>
        <w:tab/>
      </w:r>
      <w:r w:rsidRPr="0044400C">
        <w:rPr>
          <w:rFonts w:cs="Times New Roman"/>
          <w:lang w:val="vi-VN"/>
        </w:rPr>
        <w:tab/>
      </w:r>
    </w:p>
    <w:p w14:paraId="73E91C9D" w14:textId="77777777" w:rsidR="00BA0927" w:rsidRPr="0044400C" w:rsidRDefault="00BA0927" w:rsidP="00BA0927">
      <w:pPr>
        <w:tabs>
          <w:tab w:val="left" w:pos="1134"/>
          <w:tab w:val="left" w:pos="1701"/>
          <w:tab w:val="left" w:pos="4536"/>
          <w:tab w:val="left" w:pos="5103"/>
        </w:tabs>
        <w:ind w:left="567"/>
        <w:rPr>
          <w:rFonts w:cs="Times New Roman"/>
          <w:lang w:val="vi-VN"/>
        </w:rPr>
      </w:pPr>
    </w:p>
    <w:p w14:paraId="571872D3" w14:textId="37249E96" w:rsidR="00BA0927" w:rsidRDefault="00BA0927" w:rsidP="000F4110">
      <w:pPr>
        <w:spacing w:before="1680" w:after="0"/>
        <w:jc w:val="center"/>
        <w:rPr>
          <w:rFonts w:cs="Times New Roman"/>
          <w:b/>
          <w:bCs/>
          <w:lang w:val="vi-VN"/>
        </w:rPr>
      </w:pPr>
      <w:r w:rsidRPr="0044400C">
        <w:rPr>
          <w:rFonts w:cs="Times New Roman"/>
          <w:b/>
          <w:bCs/>
          <w:lang w:val="vi-VN"/>
        </w:rPr>
        <w:t>HÀ NỘI – 2026</w:t>
      </w:r>
    </w:p>
    <w:p w14:paraId="6AF86A1E" w14:textId="07659836" w:rsidR="000F4110" w:rsidRDefault="000F4110" w:rsidP="000F4110">
      <w:pPr>
        <w:spacing w:before="360" w:after="0"/>
        <w:jc w:val="center"/>
        <w:rPr>
          <w:rFonts w:cs="Times New Roman"/>
          <w:b/>
          <w:bCs/>
          <w:lang w:val="vi-VN"/>
        </w:rPr>
      </w:pPr>
      <w:r>
        <w:rPr>
          <w:rFonts w:cs="Times New Roman"/>
          <w:b/>
          <w:bCs/>
          <w:lang w:val="vi-VN"/>
        </w:rPr>
        <w:lastRenderedPageBreak/>
        <w:t>MỤC LỤC</w:t>
      </w:r>
    </w:p>
    <w:p w14:paraId="1B0BCB86" w14:textId="69710F96" w:rsidR="000F4110" w:rsidRDefault="000F4110">
      <w:pPr>
        <w:pStyle w:val="TOC1"/>
        <w:tabs>
          <w:tab w:val="left" w:pos="1276"/>
          <w:tab w:val="right" w:leader="dot" w:pos="9055"/>
        </w:tabs>
        <w:rPr>
          <w:rFonts w:asciiTheme="minorHAnsi" w:eastAsiaTheme="minorEastAsia" w:hAnsiTheme="minorHAnsi"/>
          <w:b w:val="0"/>
          <w:caps w:val="0"/>
          <w:noProof/>
          <w:kern w:val="2"/>
          <w:sz w:val="24"/>
          <w:szCs w:val="24"/>
          <w:lang w:val="en-VN"/>
          <w14:ligatures w14:val="standardContextual"/>
        </w:rPr>
      </w:pPr>
      <w:r>
        <w:rPr>
          <w:rFonts w:cs="Times New Roman"/>
          <w:b w:val="0"/>
          <w:bCs/>
          <w:lang w:val="vi-VN"/>
        </w:rPr>
        <w:fldChar w:fldCharType="begin"/>
      </w:r>
      <w:r>
        <w:rPr>
          <w:rFonts w:cs="Times New Roman"/>
          <w:b w:val="0"/>
          <w:bCs/>
          <w:lang w:val="vi-VN"/>
        </w:rPr>
        <w:instrText xml:space="preserve"> TOC \o "1-3" \h \z \u </w:instrText>
      </w:r>
      <w:r>
        <w:rPr>
          <w:rFonts w:cs="Times New Roman"/>
          <w:b w:val="0"/>
          <w:bCs/>
          <w:lang w:val="vi-VN"/>
        </w:rPr>
        <w:fldChar w:fldCharType="separate"/>
      </w:r>
      <w:hyperlink w:anchor="_Toc232001864" w:history="1">
        <w:r w:rsidRPr="008F5DCE">
          <w:rPr>
            <w:rStyle w:val="Hyperlink"/>
            <w:noProof/>
          </w:rPr>
          <w:t>Phần 1.</w:t>
        </w:r>
        <w:r>
          <w:rPr>
            <w:rFonts w:asciiTheme="minorHAnsi" w:eastAsiaTheme="minorEastAsia" w:hAnsiTheme="minorHAnsi"/>
            <w:b w:val="0"/>
            <w:caps w:val="0"/>
            <w:noProof/>
            <w:kern w:val="2"/>
            <w:sz w:val="24"/>
            <w:szCs w:val="24"/>
            <w:lang w:val="en-VN"/>
            <w14:ligatures w14:val="standardContextual"/>
          </w:rPr>
          <w:tab/>
        </w:r>
        <w:r w:rsidRPr="008F5DCE">
          <w:rPr>
            <w:rStyle w:val="Hyperlink"/>
            <w:noProof/>
          </w:rPr>
          <w:t>Giới thiệu đề tài</w:t>
        </w:r>
        <w:r>
          <w:rPr>
            <w:noProof/>
            <w:webHidden/>
          </w:rPr>
          <w:tab/>
        </w:r>
        <w:r>
          <w:rPr>
            <w:noProof/>
            <w:webHidden/>
          </w:rPr>
          <w:fldChar w:fldCharType="begin"/>
        </w:r>
        <w:r>
          <w:rPr>
            <w:noProof/>
            <w:webHidden/>
          </w:rPr>
          <w:instrText xml:space="preserve"> PAGEREF _Toc232001864 \h </w:instrText>
        </w:r>
        <w:r>
          <w:rPr>
            <w:noProof/>
            <w:webHidden/>
          </w:rPr>
        </w:r>
        <w:r>
          <w:rPr>
            <w:noProof/>
            <w:webHidden/>
          </w:rPr>
          <w:fldChar w:fldCharType="separate"/>
        </w:r>
        <w:r>
          <w:rPr>
            <w:noProof/>
            <w:webHidden/>
          </w:rPr>
          <w:t>6</w:t>
        </w:r>
        <w:r>
          <w:rPr>
            <w:noProof/>
            <w:webHidden/>
          </w:rPr>
          <w:fldChar w:fldCharType="end"/>
        </w:r>
      </w:hyperlink>
    </w:p>
    <w:p w14:paraId="2E8B9FCF" w14:textId="2B32D78A"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65" w:history="1">
        <w:r w:rsidRPr="008F5DCE">
          <w:rPr>
            <w:rStyle w:val="Hyperlink"/>
            <w:noProof/>
            <w:lang w:val="vi-VN"/>
          </w:rPr>
          <w:t>1.1.</w:t>
        </w:r>
        <w:r>
          <w:rPr>
            <w:rFonts w:asciiTheme="minorHAnsi" w:eastAsiaTheme="minorEastAsia" w:hAnsiTheme="minorHAnsi"/>
            <w:b w:val="0"/>
            <w:noProof/>
            <w:kern w:val="2"/>
            <w:sz w:val="24"/>
            <w:szCs w:val="24"/>
            <w:lang w:val="en-VN"/>
            <w14:ligatures w14:val="standardContextual"/>
          </w:rPr>
          <w:tab/>
        </w:r>
        <w:r w:rsidRPr="008F5DCE">
          <w:rPr>
            <w:rStyle w:val="Hyperlink"/>
            <w:noProof/>
          </w:rPr>
          <w:t>Đặt vấn đề</w:t>
        </w:r>
        <w:r>
          <w:rPr>
            <w:noProof/>
            <w:webHidden/>
          </w:rPr>
          <w:tab/>
        </w:r>
        <w:r>
          <w:rPr>
            <w:noProof/>
            <w:webHidden/>
          </w:rPr>
          <w:fldChar w:fldCharType="begin"/>
        </w:r>
        <w:r>
          <w:rPr>
            <w:noProof/>
            <w:webHidden/>
          </w:rPr>
          <w:instrText xml:space="preserve"> PAGEREF _Toc232001865 \h </w:instrText>
        </w:r>
        <w:r>
          <w:rPr>
            <w:noProof/>
            <w:webHidden/>
          </w:rPr>
        </w:r>
        <w:r>
          <w:rPr>
            <w:noProof/>
            <w:webHidden/>
          </w:rPr>
          <w:fldChar w:fldCharType="separate"/>
        </w:r>
        <w:r>
          <w:rPr>
            <w:noProof/>
            <w:webHidden/>
          </w:rPr>
          <w:t>6</w:t>
        </w:r>
        <w:r>
          <w:rPr>
            <w:noProof/>
            <w:webHidden/>
          </w:rPr>
          <w:fldChar w:fldCharType="end"/>
        </w:r>
      </w:hyperlink>
    </w:p>
    <w:p w14:paraId="3D7E90A8" w14:textId="4B8BED96"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66" w:history="1">
        <w:r w:rsidRPr="008F5DCE">
          <w:rPr>
            <w:rStyle w:val="Hyperlink"/>
            <w:noProof/>
            <w:lang w:val="vi-VN"/>
          </w:rPr>
          <w:t>1.2.</w:t>
        </w:r>
        <w:r>
          <w:rPr>
            <w:rFonts w:asciiTheme="minorHAnsi" w:eastAsiaTheme="minorEastAsia" w:hAnsiTheme="minorHAnsi"/>
            <w:b w:val="0"/>
            <w:noProof/>
            <w:kern w:val="2"/>
            <w:sz w:val="24"/>
            <w:szCs w:val="24"/>
            <w:lang w:val="en-VN"/>
            <w14:ligatures w14:val="standardContextual"/>
          </w:rPr>
          <w:tab/>
        </w:r>
        <w:r w:rsidRPr="008F5DCE">
          <w:rPr>
            <w:rStyle w:val="Hyperlink"/>
            <w:noProof/>
          </w:rPr>
          <w:t>Lý do chọn đề tài</w:t>
        </w:r>
        <w:r>
          <w:rPr>
            <w:noProof/>
            <w:webHidden/>
          </w:rPr>
          <w:tab/>
        </w:r>
        <w:r>
          <w:rPr>
            <w:noProof/>
            <w:webHidden/>
          </w:rPr>
          <w:fldChar w:fldCharType="begin"/>
        </w:r>
        <w:r>
          <w:rPr>
            <w:noProof/>
            <w:webHidden/>
          </w:rPr>
          <w:instrText xml:space="preserve"> PAGEREF _Toc232001866 \h </w:instrText>
        </w:r>
        <w:r>
          <w:rPr>
            <w:noProof/>
            <w:webHidden/>
          </w:rPr>
        </w:r>
        <w:r>
          <w:rPr>
            <w:noProof/>
            <w:webHidden/>
          </w:rPr>
          <w:fldChar w:fldCharType="separate"/>
        </w:r>
        <w:r>
          <w:rPr>
            <w:noProof/>
            <w:webHidden/>
          </w:rPr>
          <w:t>7</w:t>
        </w:r>
        <w:r>
          <w:rPr>
            <w:noProof/>
            <w:webHidden/>
          </w:rPr>
          <w:fldChar w:fldCharType="end"/>
        </w:r>
      </w:hyperlink>
    </w:p>
    <w:p w14:paraId="3B80494F" w14:textId="2A0EA717"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67" w:history="1">
        <w:r w:rsidRPr="008F5DCE">
          <w:rPr>
            <w:rStyle w:val="Hyperlink"/>
            <w:noProof/>
          </w:rPr>
          <w:t>1.2.1.</w:t>
        </w:r>
        <w:r>
          <w:rPr>
            <w:rFonts w:asciiTheme="minorHAnsi" w:eastAsiaTheme="minorEastAsia" w:hAnsiTheme="minorHAnsi"/>
            <w:i w:val="0"/>
            <w:noProof/>
            <w:kern w:val="2"/>
            <w:sz w:val="24"/>
            <w:szCs w:val="24"/>
            <w:lang w:val="en-VN"/>
            <w14:ligatures w14:val="standardContextual"/>
          </w:rPr>
          <w:tab/>
        </w:r>
        <w:r w:rsidRPr="008F5DCE">
          <w:rPr>
            <w:rStyle w:val="Hyperlink"/>
            <w:noProof/>
          </w:rPr>
          <w:t>Tầm quan trọng của phát triển ứng dụng Anroid</w:t>
        </w:r>
        <w:r>
          <w:rPr>
            <w:noProof/>
            <w:webHidden/>
          </w:rPr>
          <w:tab/>
        </w:r>
        <w:r>
          <w:rPr>
            <w:noProof/>
            <w:webHidden/>
          </w:rPr>
          <w:fldChar w:fldCharType="begin"/>
        </w:r>
        <w:r>
          <w:rPr>
            <w:noProof/>
            <w:webHidden/>
          </w:rPr>
          <w:instrText xml:space="preserve"> PAGEREF _Toc232001867 \h </w:instrText>
        </w:r>
        <w:r>
          <w:rPr>
            <w:noProof/>
            <w:webHidden/>
          </w:rPr>
        </w:r>
        <w:r>
          <w:rPr>
            <w:noProof/>
            <w:webHidden/>
          </w:rPr>
          <w:fldChar w:fldCharType="separate"/>
        </w:r>
        <w:r>
          <w:rPr>
            <w:noProof/>
            <w:webHidden/>
          </w:rPr>
          <w:t>7</w:t>
        </w:r>
        <w:r>
          <w:rPr>
            <w:noProof/>
            <w:webHidden/>
          </w:rPr>
          <w:fldChar w:fldCharType="end"/>
        </w:r>
      </w:hyperlink>
    </w:p>
    <w:p w14:paraId="43893217" w14:textId="4B396928"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68" w:history="1">
        <w:r w:rsidRPr="008F5DCE">
          <w:rPr>
            <w:rStyle w:val="Hyperlink"/>
            <w:noProof/>
          </w:rPr>
          <w:t>1.2.2.</w:t>
        </w:r>
        <w:r>
          <w:rPr>
            <w:rFonts w:asciiTheme="minorHAnsi" w:eastAsiaTheme="minorEastAsia" w:hAnsiTheme="minorHAnsi"/>
            <w:i w:val="0"/>
            <w:noProof/>
            <w:kern w:val="2"/>
            <w:sz w:val="24"/>
            <w:szCs w:val="24"/>
            <w:lang w:val="en-VN"/>
            <w14:ligatures w14:val="standardContextual"/>
          </w:rPr>
          <w:tab/>
        </w:r>
        <w:r w:rsidRPr="008F5DCE">
          <w:rPr>
            <w:rStyle w:val="Hyperlink"/>
            <w:noProof/>
          </w:rPr>
          <w:t>Kotlin là xu hướng phát triển hiện đại</w:t>
        </w:r>
        <w:r>
          <w:rPr>
            <w:noProof/>
            <w:webHidden/>
          </w:rPr>
          <w:tab/>
        </w:r>
        <w:r>
          <w:rPr>
            <w:noProof/>
            <w:webHidden/>
          </w:rPr>
          <w:fldChar w:fldCharType="begin"/>
        </w:r>
        <w:r>
          <w:rPr>
            <w:noProof/>
            <w:webHidden/>
          </w:rPr>
          <w:instrText xml:space="preserve"> PAGEREF _Toc232001868 \h </w:instrText>
        </w:r>
        <w:r>
          <w:rPr>
            <w:noProof/>
            <w:webHidden/>
          </w:rPr>
        </w:r>
        <w:r>
          <w:rPr>
            <w:noProof/>
            <w:webHidden/>
          </w:rPr>
          <w:fldChar w:fldCharType="separate"/>
        </w:r>
        <w:r>
          <w:rPr>
            <w:noProof/>
            <w:webHidden/>
          </w:rPr>
          <w:t>7</w:t>
        </w:r>
        <w:r>
          <w:rPr>
            <w:noProof/>
            <w:webHidden/>
          </w:rPr>
          <w:fldChar w:fldCharType="end"/>
        </w:r>
      </w:hyperlink>
    </w:p>
    <w:p w14:paraId="015386C2" w14:textId="04433237"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69" w:history="1">
        <w:r w:rsidRPr="008F5DCE">
          <w:rPr>
            <w:rStyle w:val="Hyperlink"/>
            <w:noProof/>
          </w:rPr>
          <w:t>1.2.3.</w:t>
        </w:r>
        <w:r>
          <w:rPr>
            <w:rFonts w:asciiTheme="minorHAnsi" w:eastAsiaTheme="minorEastAsia" w:hAnsiTheme="minorHAnsi"/>
            <w:i w:val="0"/>
            <w:noProof/>
            <w:kern w:val="2"/>
            <w:sz w:val="24"/>
            <w:szCs w:val="24"/>
            <w:lang w:val="en-VN"/>
            <w14:ligatures w14:val="standardContextual"/>
          </w:rPr>
          <w:tab/>
        </w:r>
        <w:r w:rsidRPr="008F5DCE">
          <w:rPr>
            <w:rStyle w:val="Hyperlink"/>
            <w:noProof/>
          </w:rPr>
          <w:t>Đề tài có tính thực tiễn cao</w:t>
        </w:r>
        <w:r>
          <w:rPr>
            <w:noProof/>
            <w:webHidden/>
          </w:rPr>
          <w:tab/>
        </w:r>
        <w:r>
          <w:rPr>
            <w:noProof/>
            <w:webHidden/>
          </w:rPr>
          <w:fldChar w:fldCharType="begin"/>
        </w:r>
        <w:r>
          <w:rPr>
            <w:noProof/>
            <w:webHidden/>
          </w:rPr>
          <w:instrText xml:space="preserve"> PAGEREF _Toc232001869 \h </w:instrText>
        </w:r>
        <w:r>
          <w:rPr>
            <w:noProof/>
            <w:webHidden/>
          </w:rPr>
        </w:r>
        <w:r>
          <w:rPr>
            <w:noProof/>
            <w:webHidden/>
          </w:rPr>
          <w:fldChar w:fldCharType="separate"/>
        </w:r>
        <w:r>
          <w:rPr>
            <w:noProof/>
            <w:webHidden/>
          </w:rPr>
          <w:t>7</w:t>
        </w:r>
        <w:r>
          <w:rPr>
            <w:noProof/>
            <w:webHidden/>
          </w:rPr>
          <w:fldChar w:fldCharType="end"/>
        </w:r>
      </w:hyperlink>
    </w:p>
    <w:p w14:paraId="7C657140" w14:textId="52B5CBF3"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70" w:history="1">
        <w:r w:rsidRPr="008F5DCE">
          <w:rPr>
            <w:rStyle w:val="Hyperlink"/>
            <w:noProof/>
          </w:rPr>
          <w:t>1.2.4.</w:t>
        </w:r>
        <w:r>
          <w:rPr>
            <w:rFonts w:asciiTheme="minorHAnsi" w:eastAsiaTheme="minorEastAsia" w:hAnsiTheme="minorHAnsi"/>
            <w:i w:val="0"/>
            <w:noProof/>
            <w:kern w:val="2"/>
            <w:sz w:val="24"/>
            <w:szCs w:val="24"/>
            <w:lang w:val="en-VN"/>
            <w14:ligatures w14:val="standardContextual"/>
          </w:rPr>
          <w:tab/>
        </w:r>
        <w:r w:rsidRPr="008F5DCE">
          <w:rPr>
            <w:rStyle w:val="Hyperlink"/>
            <w:noProof/>
          </w:rPr>
          <w:t>Phù hợp với kiến thức đã học</w:t>
        </w:r>
        <w:r>
          <w:rPr>
            <w:noProof/>
            <w:webHidden/>
          </w:rPr>
          <w:tab/>
        </w:r>
        <w:r>
          <w:rPr>
            <w:noProof/>
            <w:webHidden/>
          </w:rPr>
          <w:fldChar w:fldCharType="begin"/>
        </w:r>
        <w:r>
          <w:rPr>
            <w:noProof/>
            <w:webHidden/>
          </w:rPr>
          <w:instrText xml:space="preserve"> PAGEREF _Toc232001870 \h </w:instrText>
        </w:r>
        <w:r>
          <w:rPr>
            <w:noProof/>
            <w:webHidden/>
          </w:rPr>
        </w:r>
        <w:r>
          <w:rPr>
            <w:noProof/>
            <w:webHidden/>
          </w:rPr>
          <w:fldChar w:fldCharType="separate"/>
        </w:r>
        <w:r>
          <w:rPr>
            <w:noProof/>
            <w:webHidden/>
          </w:rPr>
          <w:t>7</w:t>
        </w:r>
        <w:r>
          <w:rPr>
            <w:noProof/>
            <w:webHidden/>
          </w:rPr>
          <w:fldChar w:fldCharType="end"/>
        </w:r>
      </w:hyperlink>
    </w:p>
    <w:p w14:paraId="5AB6ADF8" w14:textId="6700FAB5"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71" w:history="1">
        <w:r w:rsidRPr="008F5DCE">
          <w:rPr>
            <w:rStyle w:val="Hyperlink"/>
            <w:noProof/>
            <w:lang w:val="vi-VN"/>
          </w:rPr>
          <w:t>1.3.</w:t>
        </w:r>
        <w:r>
          <w:rPr>
            <w:rFonts w:asciiTheme="minorHAnsi" w:eastAsiaTheme="minorEastAsia" w:hAnsiTheme="minorHAnsi"/>
            <w:b w:val="0"/>
            <w:noProof/>
            <w:kern w:val="2"/>
            <w:sz w:val="24"/>
            <w:szCs w:val="24"/>
            <w:lang w:val="en-VN"/>
            <w14:ligatures w14:val="standardContextual"/>
          </w:rPr>
          <w:tab/>
        </w:r>
        <w:r w:rsidRPr="008F5DCE">
          <w:rPr>
            <w:rStyle w:val="Hyperlink"/>
            <w:noProof/>
          </w:rPr>
          <w:t>Mục tiêu đề tài</w:t>
        </w:r>
        <w:r>
          <w:rPr>
            <w:noProof/>
            <w:webHidden/>
          </w:rPr>
          <w:tab/>
        </w:r>
        <w:r>
          <w:rPr>
            <w:noProof/>
            <w:webHidden/>
          </w:rPr>
          <w:fldChar w:fldCharType="begin"/>
        </w:r>
        <w:r>
          <w:rPr>
            <w:noProof/>
            <w:webHidden/>
          </w:rPr>
          <w:instrText xml:space="preserve"> PAGEREF _Toc232001871 \h </w:instrText>
        </w:r>
        <w:r>
          <w:rPr>
            <w:noProof/>
            <w:webHidden/>
          </w:rPr>
        </w:r>
        <w:r>
          <w:rPr>
            <w:noProof/>
            <w:webHidden/>
          </w:rPr>
          <w:fldChar w:fldCharType="separate"/>
        </w:r>
        <w:r>
          <w:rPr>
            <w:noProof/>
            <w:webHidden/>
          </w:rPr>
          <w:t>8</w:t>
        </w:r>
        <w:r>
          <w:rPr>
            <w:noProof/>
            <w:webHidden/>
          </w:rPr>
          <w:fldChar w:fldCharType="end"/>
        </w:r>
      </w:hyperlink>
    </w:p>
    <w:p w14:paraId="2D3CE2EE" w14:textId="0B0E5D2E"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72" w:history="1">
        <w:r w:rsidRPr="008F5DCE">
          <w:rPr>
            <w:rStyle w:val="Hyperlink"/>
            <w:noProof/>
            <w:lang w:val="en-VN"/>
          </w:rPr>
          <w:t>1.3.1.</w:t>
        </w:r>
        <w:r>
          <w:rPr>
            <w:rFonts w:asciiTheme="minorHAnsi" w:eastAsiaTheme="minorEastAsia" w:hAnsiTheme="minorHAnsi"/>
            <w:i w:val="0"/>
            <w:noProof/>
            <w:kern w:val="2"/>
            <w:sz w:val="24"/>
            <w:szCs w:val="24"/>
            <w:lang w:val="en-VN"/>
            <w14:ligatures w14:val="standardContextual"/>
          </w:rPr>
          <w:tab/>
        </w:r>
        <w:r w:rsidRPr="008F5DCE">
          <w:rPr>
            <w:rStyle w:val="Hyperlink"/>
            <w:noProof/>
          </w:rPr>
          <w:t>Mục tiêu tổng quát</w:t>
        </w:r>
        <w:r>
          <w:rPr>
            <w:noProof/>
            <w:webHidden/>
          </w:rPr>
          <w:tab/>
        </w:r>
        <w:r>
          <w:rPr>
            <w:noProof/>
            <w:webHidden/>
          </w:rPr>
          <w:fldChar w:fldCharType="begin"/>
        </w:r>
        <w:r>
          <w:rPr>
            <w:noProof/>
            <w:webHidden/>
          </w:rPr>
          <w:instrText xml:space="preserve"> PAGEREF _Toc232001872 \h </w:instrText>
        </w:r>
        <w:r>
          <w:rPr>
            <w:noProof/>
            <w:webHidden/>
          </w:rPr>
        </w:r>
        <w:r>
          <w:rPr>
            <w:noProof/>
            <w:webHidden/>
          </w:rPr>
          <w:fldChar w:fldCharType="separate"/>
        </w:r>
        <w:r>
          <w:rPr>
            <w:noProof/>
            <w:webHidden/>
          </w:rPr>
          <w:t>8</w:t>
        </w:r>
        <w:r>
          <w:rPr>
            <w:noProof/>
            <w:webHidden/>
          </w:rPr>
          <w:fldChar w:fldCharType="end"/>
        </w:r>
      </w:hyperlink>
    </w:p>
    <w:p w14:paraId="13DA8427" w14:textId="06F431A1"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73" w:history="1">
        <w:r w:rsidRPr="008F5DCE">
          <w:rPr>
            <w:rStyle w:val="Hyperlink"/>
            <w:noProof/>
          </w:rPr>
          <w:t>1.3.2.</w:t>
        </w:r>
        <w:r>
          <w:rPr>
            <w:rFonts w:asciiTheme="minorHAnsi" w:eastAsiaTheme="minorEastAsia" w:hAnsiTheme="minorHAnsi"/>
            <w:i w:val="0"/>
            <w:noProof/>
            <w:kern w:val="2"/>
            <w:sz w:val="24"/>
            <w:szCs w:val="24"/>
            <w:lang w:val="en-VN"/>
            <w14:ligatures w14:val="standardContextual"/>
          </w:rPr>
          <w:tab/>
        </w:r>
        <w:r w:rsidRPr="008F5DCE">
          <w:rPr>
            <w:rStyle w:val="Hyperlink"/>
            <w:noProof/>
          </w:rPr>
          <w:t>Mục tiêu cụ thể</w:t>
        </w:r>
        <w:r>
          <w:rPr>
            <w:noProof/>
            <w:webHidden/>
          </w:rPr>
          <w:tab/>
        </w:r>
        <w:r>
          <w:rPr>
            <w:noProof/>
            <w:webHidden/>
          </w:rPr>
          <w:fldChar w:fldCharType="begin"/>
        </w:r>
        <w:r>
          <w:rPr>
            <w:noProof/>
            <w:webHidden/>
          </w:rPr>
          <w:instrText xml:space="preserve"> PAGEREF _Toc232001873 \h </w:instrText>
        </w:r>
        <w:r>
          <w:rPr>
            <w:noProof/>
            <w:webHidden/>
          </w:rPr>
        </w:r>
        <w:r>
          <w:rPr>
            <w:noProof/>
            <w:webHidden/>
          </w:rPr>
          <w:fldChar w:fldCharType="separate"/>
        </w:r>
        <w:r>
          <w:rPr>
            <w:noProof/>
            <w:webHidden/>
          </w:rPr>
          <w:t>8</w:t>
        </w:r>
        <w:r>
          <w:rPr>
            <w:noProof/>
            <w:webHidden/>
          </w:rPr>
          <w:fldChar w:fldCharType="end"/>
        </w:r>
      </w:hyperlink>
    </w:p>
    <w:p w14:paraId="410C8EC8" w14:textId="3B8CB840"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74" w:history="1">
        <w:r w:rsidRPr="008F5DCE">
          <w:rPr>
            <w:rStyle w:val="Hyperlink"/>
            <w:noProof/>
            <w:lang w:val="vi-VN"/>
          </w:rPr>
          <w:t>1.4.</w:t>
        </w:r>
        <w:r>
          <w:rPr>
            <w:rFonts w:asciiTheme="minorHAnsi" w:eastAsiaTheme="minorEastAsia" w:hAnsiTheme="minorHAnsi"/>
            <w:b w:val="0"/>
            <w:noProof/>
            <w:kern w:val="2"/>
            <w:sz w:val="24"/>
            <w:szCs w:val="24"/>
            <w:lang w:val="en-VN"/>
            <w14:ligatures w14:val="standardContextual"/>
          </w:rPr>
          <w:tab/>
        </w:r>
        <w:r w:rsidRPr="008F5DCE">
          <w:rPr>
            <w:rStyle w:val="Hyperlink"/>
            <w:noProof/>
          </w:rPr>
          <w:t>Phạm vi đề tài</w:t>
        </w:r>
        <w:r>
          <w:rPr>
            <w:noProof/>
            <w:webHidden/>
          </w:rPr>
          <w:tab/>
        </w:r>
        <w:r>
          <w:rPr>
            <w:noProof/>
            <w:webHidden/>
          </w:rPr>
          <w:fldChar w:fldCharType="begin"/>
        </w:r>
        <w:r>
          <w:rPr>
            <w:noProof/>
            <w:webHidden/>
          </w:rPr>
          <w:instrText xml:space="preserve"> PAGEREF _Toc232001874 \h </w:instrText>
        </w:r>
        <w:r>
          <w:rPr>
            <w:noProof/>
            <w:webHidden/>
          </w:rPr>
        </w:r>
        <w:r>
          <w:rPr>
            <w:noProof/>
            <w:webHidden/>
          </w:rPr>
          <w:fldChar w:fldCharType="separate"/>
        </w:r>
        <w:r>
          <w:rPr>
            <w:noProof/>
            <w:webHidden/>
          </w:rPr>
          <w:t>9</w:t>
        </w:r>
        <w:r>
          <w:rPr>
            <w:noProof/>
            <w:webHidden/>
          </w:rPr>
          <w:fldChar w:fldCharType="end"/>
        </w:r>
      </w:hyperlink>
    </w:p>
    <w:p w14:paraId="19CE547E" w14:textId="309773F7"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75" w:history="1">
        <w:r w:rsidRPr="008F5DCE">
          <w:rPr>
            <w:rStyle w:val="Hyperlink"/>
            <w:noProof/>
            <w:lang w:val="vi-VN"/>
          </w:rPr>
          <w:t>1.4.1.</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Phạm vi nghiên cứu</w:t>
        </w:r>
        <w:r>
          <w:rPr>
            <w:noProof/>
            <w:webHidden/>
          </w:rPr>
          <w:tab/>
        </w:r>
        <w:r>
          <w:rPr>
            <w:noProof/>
            <w:webHidden/>
          </w:rPr>
          <w:fldChar w:fldCharType="begin"/>
        </w:r>
        <w:r>
          <w:rPr>
            <w:noProof/>
            <w:webHidden/>
          </w:rPr>
          <w:instrText xml:space="preserve"> PAGEREF _Toc232001875 \h </w:instrText>
        </w:r>
        <w:r>
          <w:rPr>
            <w:noProof/>
            <w:webHidden/>
          </w:rPr>
        </w:r>
        <w:r>
          <w:rPr>
            <w:noProof/>
            <w:webHidden/>
          </w:rPr>
          <w:fldChar w:fldCharType="separate"/>
        </w:r>
        <w:r>
          <w:rPr>
            <w:noProof/>
            <w:webHidden/>
          </w:rPr>
          <w:t>9</w:t>
        </w:r>
        <w:r>
          <w:rPr>
            <w:noProof/>
            <w:webHidden/>
          </w:rPr>
          <w:fldChar w:fldCharType="end"/>
        </w:r>
      </w:hyperlink>
    </w:p>
    <w:p w14:paraId="1B8C2457" w14:textId="24DE9DBC"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76" w:history="1">
        <w:r w:rsidRPr="008F5DCE">
          <w:rPr>
            <w:rStyle w:val="Hyperlink"/>
            <w:noProof/>
            <w:lang w:val="vi-VN"/>
          </w:rPr>
          <w:t>1.4.2.</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Phạm vi chức năng</w:t>
        </w:r>
        <w:r>
          <w:rPr>
            <w:noProof/>
            <w:webHidden/>
          </w:rPr>
          <w:tab/>
        </w:r>
        <w:r>
          <w:rPr>
            <w:noProof/>
            <w:webHidden/>
          </w:rPr>
          <w:fldChar w:fldCharType="begin"/>
        </w:r>
        <w:r>
          <w:rPr>
            <w:noProof/>
            <w:webHidden/>
          </w:rPr>
          <w:instrText xml:space="preserve"> PAGEREF _Toc232001876 \h </w:instrText>
        </w:r>
        <w:r>
          <w:rPr>
            <w:noProof/>
            <w:webHidden/>
          </w:rPr>
        </w:r>
        <w:r>
          <w:rPr>
            <w:noProof/>
            <w:webHidden/>
          </w:rPr>
          <w:fldChar w:fldCharType="separate"/>
        </w:r>
        <w:r>
          <w:rPr>
            <w:noProof/>
            <w:webHidden/>
          </w:rPr>
          <w:t>9</w:t>
        </w:r>
        <w:r>
          <w:rPr>
            <w:noProof/>
            <w:webHidden/>
          </w:rPr>
          <w:fldChar w:fldCharType="end"/>
        </w:r>
      </w:hyperlink>
    </w:p>
    <w:p w14:paraId="6A5AEAC8" w14:textId="7A70BE5B"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77" w:history="1">
        <w:r w:rsidRPr="008F5DCE">
          <w:rPr>
            <w:rStyle w:val="Hyperlink"/>
            <w:noProof/>
            <w:lang w:val="vi-VN"/>
          </w:rPr>
          <w:t>1.4.3.</w:t>
        </w:r>
        <w:r>
          <w:rPr>
            <w:rFonts w:asciiTheme="minorHAnsi" w:eastAsiaTheme="minorEastAsia" w:hAnsiTheme="minorHAnsi"/>
            <w:i w:val="0"/>
            <w:noProof/>
            <w:kern w:val="2"/>
            <w:sz w:val="24"/>
            <w:szCs w:val="24"/>
            <w:lang w:val="en-VN"/>
            <w14:ligatures w14:val="standardContextual"/>
          </w:rPr>
          <w:tab/>
        </w:r>
        <w:r w:rsidRPr="008F5DCE">
          <w:rPr>
            <w:rStyle w:val="Hyperlink"/>
            <w:noProof/>
          </w:rPr>
          <w:t>Giới hạn đề tài</w:t>
        </w:r>
        <w:r>
          <w:rPr>
            <w:noProof/>
            <w:webHidden/>
          </w:rPr>
          <w:tab/>
        </w:r>
        <w:r>
          <w:rPr>
            <w:noProof/>
            <w:webHidden/>
          </w:rPr>
          <w:fldChar w:fldCharType="begin"/>
        </w:r>
        <w:r>
          <w:rPr>
            <w:noProof/>
            <w:webHidden/>
          </w:rPr>
          <w:instrText xml:space="preserve"> PAGEREF _Toc232001877 \h </w:instrText>
        </w:r>
        <w:r>
          <w:rPr>
            <w:noProof/>
            <w:webHidden/>
          </w:rPr>
        </w:r>
        <w:r>
          <w:rPr>
            <w:noProof/>
            <w:webHidden/>
          </w:rPr>
          <w:fldChar w:fldCharType="separate"/>
        </w:r>
        <w:r>
          <w:rPr>
            <w:noProof/>
            <w:webHidden/>
          </w:rPr>
          <w:t>10</w:t>
        </w:r>
        <w:r>
          <w:rPr>
            <w:noProof/>
            <w:webHidden/>
          </w:rPr>
          <w:fldChar w:fldCharType="end"/>
        </w:r>
      </w:hyperlink>
    </w:p>
    <w:p w14:paraId="3CEDD7F1" w14:textId="089902E7"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78" w:history="1">
        <w:r w:rsidRPr="008F5DCE">
          <w:rPr>
            <w:rStyle w:val="Hyperlink"/>
            <w:noProof/>
            <w:lang w:val="vi-VN"/>
          </w:rPr>
          <w:t>1.5.</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Phương pháp thực hiện</w:t>
        </w:r>
        <w:r>
          <w:rPr>
            <w:noProof/>
            <w:webHidden/>
          </w:rPr>
          <w:tab/>
        </w:r>
        <w:r>
          <w:rPr>
            <w:noProof/>
            <w:webHidden/>
          </w:rPr>
          <w:fldChar w:fldCharType="begin"/>
        </w:r>
        <w:r>
          <w:rPr>
            <w:noProof/>
            <w:webHidden/>
          </w:rPr>
          <w:instrText xml:space="preserve"> PAGEREF _Toc232001878 \h </w:instrText>
        </w:r>
        <w:r>
          <w:rPr>
            <w:noProof/>
            <w:webHidden/>
          </w:rPr>
        </w:r>
        <w:r>
          <w:rPr>
            <w:noProof/>
            <w:webHidden/>
          </w:rPr>
          <w:fldChar w:fldCharType="separate"/>
        </w:r>
        <w:r>
          <w:rPr>
            <w:noProof/>
            <w:webHidden/>
          </w:rPr>
          <w:t>10</w:t>
        </w:r>
        <w:r>
          <w:rPr>
            <w:noProof/>
            <w:webHidden/>
          </w:rPr>
          <w:fldChar w:fldCharType="end"/>
        </w:r>
      </w:hyperlink>
    </w:p>
    <w:p w14:paraId="0B8217DD" w14:textId="340EE8F6"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79" w:history="1">
        <w:r w:rsidRPr="008F5DCE">
          <w:rPr>
            <w:rStyle w:val="Hyperlink"/>
            <w:noProof/>
          </w:rPr>
          <w:t>1.6.</w:t>
        </w:r>
        <w:r>
          <w:rPr>
            <w:rFonts w:asciiTheme="minorHAnsi" w:eastAsiaTheme="minorEastAsia" w:hAnsiTheme="minorHAnsi"/>
            <w:b w:val="0"/>
            <w:noProof/>
            <w:kern w:val="2"/>
            <w:sz w:val="24"/>
            <w:szCs w:val="24"/>
            <w:lang w:val="en-VN"/>
            <w14:ligatures w14:val="standardContextual"/>
          </w:rPr>
          <w:tab/>
        </w:r>
        <w:r w:rsidRPr="008F5DCE">
          <w:rPr>
            <w:rStyle w:val="Hyperlink"/>
            <w:noProof/>
          </w:rPr>
          <w:t>Cấu trúc báo cáo</w:t>
        </w:r>
        <w:r>
          <w:rPr>
            <w:noProof/>
            <w:webHidden/>
          </w:rPr>
          <w:tab/>
        </w:r>
        <w:r>
          <w:rPr>
            <w:noProof/>
            <w:webHidden/>
          </w:rPr>
          <w:fldChar w:fldCharType="begin"/>
        </w:r>
        <w:r>
          <w:rPr>
            <w:noProof/>
            <w:webHidden/>
          </w:rPr>
          <w:instrText xml:space="preserve"> PAGEREF _Toc232001879 \h </w:instrText>
        </w:r>
        <w:r>
          <w:rPr>
            <w:noProof/>
            <w:webHidden/>
          </w:rPr>
        </w:r>
        <w:r>
          <w:rPr>
            <w:noProof/>
            <w:webHidden/>
          </w:rPr>
          <w:fldChar w:fldCharType="separate"/>
        </w:r>
        <w:r>
          <w:rPr>
            <w:noProof/>
            <w:webHidden/>
          </w:rPr>
          <w:t>11</w:t>
        </w:r>
        <w:r>
          <w:rPr>
            <w:noProof/>
            <w:webHidden/>
          </w:rPr>
          <w:fldChar w:fldCharType="end"/>
        </w:r>
      </w:hyperlink>
    </w:p>
    <w:p w14:paraId="18DA2E90" w14:textId="55E2EA95"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80" w:history="1">
        <w:r w:rsidRPr="008F5DCE">
          <w:rPr>
            <w:rStyle w:val="Hyperlink"/>
            <w:noProof/>
          </w:rPr>
          <w:t>1.7.</w:t>
        </w:r>
        <w:r>
          <w:rPr>
            <w:rFonts w:asciiTheme="minorHAnsi" w:eastAsiaTheme="minorEastAsia" w:hAnsiTheme="minorHAnsi"/>
            <w:b w:val="0"/>
            <w:noProof/>
            <w:kern w:val="2"/>
            <w:sz w:val="24"/>
            <w:szCs w:val="24"/>
            <w:lang w:val="en-VN"/>
            <w14:ligatures w14:val="standardContextual"/>
          </w:rPr>
          <w:tab/>
        </w:r>
        <w:r w:rsidRPr="008F5DCE">
          <w:rPr>
            <w:rStyle w:val="Hyperlink"/>
            <w:noProof/>
          </w:rPr>
          <w:t>Kết luận chương</w:t>
        </w:r>
        <w:r>
          <w:rPr>
            <w:noProof/>
            <w:webHidden/>
          </w:rPr>
          <w:tab/>
        </w:r>
        <w:r>
          <w:rPr>
            <w:noProof/>
            <w:webHidden/>
          </w:rPr>
          <w:fldChar w:fldCharType="begin"/>
        </w:r>
        <w:r>
          <w:rPr>
            <w:noProof/>
            <w:webHidden/>
          </w:rPr>
          <w:instrText xml:space="preserve"> PAGEREF _Toc232001880 \h </w:instrText>
        </w:r>
        <w:r>
          <w:rPr>
            <w:noProof/>
            <w:webHidden/>
          </w:rPr>
        </w:r>
        <w:r>
          <w:rPr>
            <w:noProof/>
            <w:webHidden/>
          </w:rPr>
          <w:fldChar w:fldCharType="separate"/>
        </w:r>
        <w:r>
          <w:rPr>
            <w:noProof/>
            <w:webHidden/>
          </w:rPr>
          <w:t>11</w:t>
        </w:r>
        <w:r>
          <w:rPr>
            <w:noProof/>
            <w:webHidden/>
          </w:rPr>
          <w:fldChar w:fldCharType="end"/>
        </w:r>
      </w:hyperlink>
    </w:p>
    <w:p w14:paraId="05390369" w14:textId="3ABE5856" w:rsidR="000F4110" w:rsidRDefault="000F4110">
      <w:pPr>
        <w:pStyle w:val="TOC1"/>
        <w:tabs>
          <w:tab w:val="left" w:pos="1276"/>
          <w:tab w:val="right" w:leader="dot" w:pos="9055"/>
        </w:tabs>
        <w:rPr>
          <w:rFonts w:asciiTheme="minorHAnsi" w:eastAsiaTheme="minorEastAsia" w:hAnsiTheme="minorHAnsi"/>
          <w:b w:val="0"/>
          <w:caps w:val="0"/>
          <w:noProof/>
          <w:kern w:val="2"/>
          <w:sz w:val="24"/>
          <w:szCs w:val="24"/>
          <w:lang w:val="en-VN"/>
          <w14:ligatures w14:val="standardContextual"/>
        </w:rPr>
      </w:pPr>
      <w:hyperlink w:anchor="_Toc232001881" w:history="1">
        <w:r w:rsidRPr="008F5DCE">
          <w:rPr>
            <w:rStyle w:val="Hyperlink"/>
            <w:noProof/>
            <w:lang w:val="vi-VN"/>
          </w:rPr>
          <w:t>Phần 2.</w:t>
        </w:r>
        <w:r>
          <w:rPr>
            <w:rFonts w:asciiTheme="minorHAnsi" w:eastAsiaTheme="minorEastAsia" w:hAnsiTheme="minorHAnsi"/>
            <w:b w:val="0"/>
            <w:caps w:val="0"/>
            <w:noProof/>
            <w:kern w:val="2"/>
            <w:sz w:val="24"/>
            <w:szCs w:val="24"/>
            <w:lang w:val="en-VN"/>
            <w14:ligatures w14:val="standardContextual"/>
          </w:rPr>
          <w:tab/>
        </w:r>
        <w:r w:rsidRPr="008F5DCE">
          <w:rPr>
            <w:rStyle w:val="Hyperlink"/>
            <w:noProof/>
            <w:lang w:val="vi-VN"/>
          </w:rPr>
          <w:t>TỔNG QUAN VỀ NGÔN NGỮ KOTLIN</w:t>
        </w:r>
        <w:r>
          <w:rPr>
            <w:noProof/>
            <w:webHidden/>
          </w:rPr>
          <w:tab/>
        </w:r>
        <w:r>
          <w:rPr>
            <w:noProof/>
            <w:webHidden/>
          </w:rPr>
          <w:fldChar w:fldCharType="begin"/>
        </w:r>
        <w:r>
          <w:rPr>
            <w:noProof/>
            <w:webHidden/>
          </w:rPr>
          <w:instrText xml:space="preserve"> PAGEREF _Toc232001881 \h </w:instrText>
        </w:r>
        <w:r>
          <w:rPr>
            <w:noProof/>
            <w:webHidden/>
          </w:rPr>
        </w:r>
        <w:r>
          <w:rPr>
            <w:noProof/>
            <w:webHidden/>
          </w:rPr>
          <w:fldChar w:fldCharType="separate"/>
        </w:r>
        <w:r>
          <w:rPr>
            <w:noProof/>
            <w:webHidden/>
          </w:rPr>
          <w:t>12</w:t>
        </w:r>
        <w:r>
          <w:rPr>
            <w:noProof/>
            <w:webHidden/>
          </w:rPr>
          <w:fldChar w:fldCharType="end"/>
        </w:r>
      </w:hyperlink>
    </w:p>
    <w:p w14:paraId="7744965A" w14:textId="1386BC71"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82" w:history="1">
        <w:r w:rsidRPr="008F5DCE">
          <w:rPr>
            <w:rStyle w:val="Hyperlink"/>
            <w:noProof/>
            <w:lang w:val="vi-VN"/>
          </w:rPr>
          <w:t>2.1.</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Giới thiệu về Kotlin</w:t>
        </w:r>
        <w:r>
          <w:rPr>
            <w:noProof/>
            <w:webHidden/>
          </w:rPr>
          <w:tab/>
        </w:r>
        <w:r>
          <w:rPr>
            <w:noProof/>
            <w:webHidden/>
          </w:rPr>
          <w:fldChar w:fldCharType="begin"/>
        </w:r>
        <w:r>
          <w:rPr>
            <w:noProof/>
            <w:webHidden/>
          </w:rPr>
          <w:instrText xml:space="preserve"> PAGEREF _Toc232001882 \h </w:instrText>
        </w:r>
        <w:r>
          <w:rPr>
            <w:noProof/>
            <w:webHidden/>
          </w:rPr>
        </w:r>
        <w:r>
          <w:rPr>
            <w:noProof/>
            <w:webHidden/>
          </w:rPr>
          <w:fldChar w:fldCharType="separate"/>
        </w:r>
        <w:r>
          <w:rPr>
            <w:noProof/>
            <w:webHidden/>
          </w:rPr>
          <w:t>12</w:t>
        </w:r>
        <w:r>
          <w:rPr>
            <w:noProof/>
            <w:webHidden/>
          </w:rPr>
          <w:fldChar w:fldCharType="end"/>
        </w:r>
      </w:hyperlink>
    </w:p>
    <w:p w14:paraId="1D48F847" w14:textId="6EF92685"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83" w:history="1">
        <w:r w:rsidRPr="008F5DCE">
          <w:rPr>
            <w:rStyle w:val="Hyperlink"/>
            <w:noProof/>
            <w:lang w:val="vi-VN"/>
          </w:rPr>
          <w:t>2.1.1.</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Khái niệm Kotlin</w:t>
        </w:r>
        <w:r>
          <w:rPr>
            <w:noProof/>
            <w:webHidden/>
          </w:rPr>
          <w:tab/>
        </w:r>
        <w:r>
          <w:rPr>
            <w:noProof/>
            <w:webHidden/>
          </w:rPr>
          <w:fldChar w:fldCharType="begin"/>
        </w:r>
        <w:r>
          <w:rPr>
            <w:noProof/>
            <w:webHidden/>
          </w:rPr>
          <w:instrText xml:space="preserve"> PAGEREF _Toc232001883 \h </w:instrText>
        </w:r>
        <w:r>
          <w:rPr>
            <w:noProof/>
            <w:webHidden/>
          </w:rPr>
        </w:r>
        <w:r>
          <w:rPr>
            <w:noProof/>
            <w:webHidden/>
          </w:rPr>
          <w:fldChar w:fldCharType="separate"/>
        </w:r>
        <w:r>
          <w:rPr>
            <w:noProof/>
            <w:webHidden/>
          </w:rPr>
          <w:t>12</w:t>
        </w:r>
        <w:r>
          <w:rPr>
            <w:noProof/>
            <w:webHidden/>
          </w:rPr>
          <w:fldChar w:fldCharType="end"/>
        </w:r>
      </w:hyperlink>
    </w:p>
    <w:p w14:paraId="13697FC2" w14:textId="439FA884"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84" w:history="1">
        <w:r w:rsidRPr="008F5DCE">
          <w:rPr>
            <w:rStyle w:val="Hyperlink"/>
            <w:noProof/>
          </w:rPr>
          <w:t>2.1.2.</w:t>
        </w:r>
        <w:r>
          <w:rPr>
            <w:rFonts w:asciiTheme="minorHAnsi" w:eastAsiaTheme="minorEastAsia" w:hAnsiTheme="minorHAnsi"/>
            <w:i w:val="0"/>
            <w:noProof/>
            <w:kern w:val="2"/>
            <w:sz w:val="24"/>
            <w:szCs w:val="24"/>
            <w:lang w:val="en-VN"/>
            <w14:ligatures w14:val="standardContextual"/>
          </w:rPr>
          <w:tab/>
        </w:r>
        <w:r w:rsidRPr="008F5DCE">
          <w:rPr>
            <w:rStyle w:val="Hyperlink"/>
            <w:noProof/>
          </w:rPr>
          <w:t>Lịch sử phát triển Kolin</w:t>
        </w:r>
        <w:r>
          <w:rPr>
            <w:noProof/>
            <w:webHidden/>
          </w:rPr>
          <w:tab/>
        </w:r>
        <w:r>
          <w:rPr>
            <w:noProof/>
            <w:webHidden/>
          </w:rPr>
          <w:fldChar w:fldCharType="begin"/>
        </w:r>
        <w:r>
          <w:rPr>
            <w:noProof/>
            <w:webHidden/>
          </w:rPr>
          <w:instrText xml:space="preserve"> PAGEREF _Toc232001884 \h </w:instrText>
        </w:r>
        <w:r>
          <w:rPr>
            <w:noProof/>
            <w:webHidden/>
          </w:rPr>
        </w:r>
        <w:r>
          <w:rPr>
            <w:noProof/>
            <w:webHidden/>
          </w:rPr>
          <w:fldChar w:fldCharType="separate"/>
        </w:r>
        <w:r>
          <w:rPr>
            <w:noProof/>
            <w:webHidden/>
          </w:rPr>
          <w:t>12</w:t>
        </w:r>
        <w:r>
          <w:rPr>
            <w:noProof/>
            <w:webHidden/>
          </w:rPr>
          <w:fldChar w:fldCharType="end"/>
        </w:r>
      </w:hyperlink>
    </w:p>
    <w:p w14:paraId="5156DF49" w14:textId="1C2C4F7B"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85" w:history="1">
        <w:r w:rsidRPr="008F5DCE">
          <w:rPr>
            <w:rStyle w:val="Hyperlink"/>
            <w:noProof/>
            <w:lang w:val="vi-VN"/>
          </w:rPr>
          <w:t>2.2.</w:t>
        </w:r>
        <w:r>
          <w:rPr>
            <w:rFonts w:asciiTheme="minorHAnsi" w:eastAsiaTheme="minorEastAsia" w:hAnsiTheme="minorHAnsi"/>
            <w:b w:val="0"/>
            <w:noProof/>
            <w:kern w:val="2"/>
            <w:sz w:val="24"/>
            <w:szCs w:val="24"/>
            <w:lang w:val="en-VN"/>
            <w14:ligatures w14:val="standardContextual"/>
          </w:rPr>
          <w:tab/>
        </w:r>
        <w:r w:rsidRPr="008F5DCE">
          <w:rPr>
            <w:rStyle w:val="Hyperlink"/>
            <w:noProof/>
          </w:rPr>
          <w:t>Đặc điểm nổi bật của Kotlin</w:t>
        </w:r>
        <w:r>
          <w:rPr>
            <w:noProof/>
            <w:webHidden/>
          </w:rPr>
          <w:tab/>
        </w:r>
        <w:r>
          <w:rPr>
            <w:noProof/>
            <w:webHidden/>
          </w:rPr>
          <w:fldChar w:fldCharType="begin"/>
        </w:r>
        <w:r>
          <w:rPr>
            <w:noProof/>
            <w:webHidden/>
          </w:rPr>
          <w:instrText xml:space="preserve"> PAGEREF _Toc232001885 \h </w:instrText>
        </w:r>
        <w:r>
          <w:rPr>
            <w:noProof/>
            <w:webHidden/>
          </w:rPr>
        </w:r>
        <w:r>
          <w:rPr>
            <w:noProof/>
            <w:webHidden/>
          </w:rPr>
          <w:fldChar w:fldCharType="separate"/>
        </w:r>
        <w:r>
          <w:rPr>
            <w:noProof/>
            <w:webHidden/>
          </w:rPr>
          <w:t>13</w:t>
        </w:r>
        <w:r>
          <w:rPr>
            <w:noProof/>
            <w:webHidden/>
          </w:rPr>
          <w:fldChar w:fldCharType="end"/>
        </w:r>
      </w:hyperlink>
    </w:p>
    <w:p w14:paraId="0CC0DB00" w14:textId="5F5C8016"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86" w:history="1">
        <w:r w:rsidRPr="008F5DCE">
          <w:rPr>
            <w:rStyle w:val="Hyperlink"/>
            <w:noProof/>
            <w:lang w:val="vi-VN"/>
          </w:rPr>
          <w:t>2.2.1.</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Cú pháp ngắn gọn</w:t>
        </w:r>
        <w:r>
          <w:rPr>
            <w:noProof/>
            <w:webHidden/>
          </w:rPr>
          <w:tab/>
        </w:r>
        <w:r>
          <w:rPr>
            <w:noProof/>
            <w:webHidden/>
          </w:rPr>
          <w:fldChar w:fldCharType="begin"/>
        </w:r>
        <w:r>
          <w:rPr>
            <w:noProof/>
            <w:webHidden/>
          </w:rPr>
          <w:instrText xml:space="preserve"> PAGEREF _Toc232001886 \h </w:instrText>
        </w:r>
        <w:r>
          <w:rPr>
            <w:noProof/>
            <w:webHidden/>
          </w:rPr>
        </w:r>
        <w:r>
          <w:rPr>
            <w:noProof/>
            <w:webHidden/>
          </w:rPr>
          <w:fldChar w:fldCharType="separate"/>
        </w:r>
        <w:r>
          <w:rPr>
            <w:noProof/>
            <w:webHidden/>
          </w:rPr>
          <w:t>13</w:t>
        </w:r>
        <w:r>
          <w:rPr>
            <w:noProof/>
            <w:webHidden/>
          </w:rPr>
          <w:fldChar w:fldCharType="end"/>
        </w:r>
      </w:hyperlink>
    </w:p>
    <w:p w14:paraId="5D9E3C8E" w14:textId="7F1EB441"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87" w:history="1">
        <w:r w:rsidRPr="008F5DCE">
          <w:rPr>
            <w:rStyle w:val="Hyperlink"/>
            <w:noProof/>
          </w:rPr>
          <w:t>2.2.2.</w:t>
        </w:r>
        <w:r>
          <w:rPr>
            <w:rFonts w:asciiTheme="minorHAnsi" w:eastAsiaTheme="minorEastAsia" w:hAnsiTheme="minorHAnsi"/>
            <w:i w:val="0"/>
            <w:noProof/>
            <w:kern w:val="2"/>
            <w:sz w:val="24"/>
            <w:szCs w:val="24"/>
            <w:lang w:val="en-VN"/>
            <w14:ligatures w14:val="standardContextual"/>
          </w:rPr>
          <w:tab/>
        </w:r>
        <w:r w:rsidRPr="008F5DCE">
          <w:rPr>
            <w:rStyle w:val="Hyperlink"/>
            <w:noProof/>
          </w:rPr>
          <w:t>Tương thích hoàn toàn với Java</w:t>
        </w:r>
        <w:r>
          <w:rPr>
            <w:noProof/>
            <w:webHidden/>
          </w:rPr>
          <w:tab/>
        </w:r>
        <w:r>
          <w:rPr>
            <w:noProof/>
            <w:webHidden/>
          </w:rPr>
          <w:fldChar w:fldCharType="begin"/>
        </w:r>
        <w:r>
          <w:rPr>
            <w:noProof/>
            <w:webHidden/>
          </w:rPr>
          <w:instrText xml:space="preserve"> PAGEREF _Toc232001887 \h </w:instrText>
        </w:r>
        <w:r>
          <w:rPr>
            <w:noProof/>
            <w:webHidden/>
          </w:rPr>
        </w:r>
        <w:r>
          <w:rPr>
            <w:noProof/>
            <w:webHidden/>
          </w:rPr>
          <w:fldChar w:fldCharType="separate"/>
        </w:r>
        <w:r>
          <w:rPr>
            <w:noProof/>
            <w:webHidden/>
          </w:rPr>
          <w:t>13</w:t>
        </w:r>
        <w:r>
          <w:rPr>
            <w:noProof/>
            <w:webHidden/>
          </w:rPr>
          <w:fldChar w:fldCharType="end"/>
        </w:r>
      </w:hyperlink>
    </w:p>
    <w:p w14:paraId="1A85FE36" w14:textId="1950D71B"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88" w:history="1">
        <w:r w:rsidRPr="008F5DCE">
          <w:rPr>
            <w:rStyle w:val="Hyperlink"/>
            <w:noProof/>
          </w:rPr>
          <w:t>2.2.3.</w:t>
        </w:r>
        <w:r>
          <w:rPr>
            <w:rFonts w:asciiTheme="minorHAnsi" w:eastAsiaTheme="minorEastAsia" w:hAnsiTheme="minorHAnsi"/>
            <w:i w:val="0"/>
            <w:noProof/>
            <w:kern w:val="2"/>
            <w:sz w:val="24"/>
            <w:szCs w:val="24"/>
            <w:lang w:val="en-VN"/>
            <w14:ligatures w14:val="standardContextual"/>
          </w:rPr>
          <w:tab/>
        </w:r>
        <w:r w:rsidRPr="008F5DCE">
          <w:rPr>
            <w:rStyle w:val="Hyperlink"/>
            <w:noProof/>
          </w:rPr>
          <w:t>Null Safety</w:t>
        </w:r>
        <w:r>
          <w:rPr>
            <w:noProof/>
            <w:webHidden/>
          </w:rPr>
          <w:tab/>
        </w:r>
        <w:r>
          <w:rPr>
            <w:noProof/>
            <w:webHidden/>
          </w:rPr>
          <w:fldChar w:fldCharType="begin"/>
        </w:r>
        <w:r>
          <w:rPr>
            <w:noProof/>
            <w:webHidden/>
          </w:rPr>
          <w:instrText xml:space="preserve"> PAGEREF _Toc232001888 \h </w:instrText>
        </w:r>
        <w:r>
          <w:rPr>
            <w:noProof/>
            <w:webHidden/>
          </w:rPr>
        </w:r>
        <w:r>
          <w:rPr>
            <w:noProof/>
            <w:webHidden/>
          </w:rPr>
          <w:fldChar w:fldCharType="separate"/>
        </w:r>
        <w:r>
          <w:rPr>
            <w:noProof/>
            <w:webHidden/>
          </w:rPr>
          <w:t>13</w:t>
        </w:r>
        <w:r>
          <w:rPr>
            <w:noProof/>
            <w:webHidden/>
          </w:rPr>
          <w:fldChar w:fldCharType="end"/>
        </w:r>
      </w:hyperlink>
    </w:p>
    <w:p w14:paraId="2176234D" w14:textId="65FFC593"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89" w:history="1">
        <w:r w:rsidRPr="008F5DCE">
          <w:rPr>
            <w:rStyle w:val="Hyperlink"/>
            <w:noProof/>
          </w:rPr>
          <w:t>2.2.4.</w:t>
        </w:r>
        <w:r>
          <w:rPr>
            <w:rFonts w:asciiTheme="minorHAnsi" w:eastAsiaTheme="minorEastAsia" w:hAnsiTheme="minorHAnsi"/>
            <w:i w:val="0"/>
            <w:noProof/>
            <w:kern w:val="2"/>
            <w:sz w:val="24"/>
            <w:szCs w:val="24"/>
            <w:lang w:val="en-VN"/>
            <w14:ligatures w14:val="standardContextual"/>
          </w:rPr>
          <w:tab/>
        </w:r>
        <w:r w:rsidRPr="008F5DCE">
          <w:rPr>
            <w:rStyle w:val="Hyperlink"/>
            <w:noProof/>
          </w:rPr>
          <w:t>Hỗ trợ lập trình hướng đối tượng</w:t>
        </w:r>
        <w:r>
          <w:rPr>
            <w:noProof/>
            <w:webHidden/>
          </w:rPr>
          <w:tab/>
        </w:r>
        <w:r>
          <w:rPr>
            <w:noProof/>
            <w:webHidden/>
          </w:rPr>
          <w:fldChar w:fldCharType="begin"/>
        </w:r>
        <w:r>
          <w:rPr>
            <w:noProof/>
            <w:webHidden/>
          </w:rPr>
          <w:instrText xml:space="preserve"> PAGEREF _Toc232001889 \h </w:instrText>
        </w:r>
        <w:r>
          <w:rPr>
            <w:noProof/>
            <w:webHidden/>
          </w:rPr>
        </w:r>
        <w:r>
          <w:rPr>
            <w:noProof/>
            <w:webHidden/>
          </w:rPr>
          <w:fldChar w:fldCharType="separate"/>
        </w:r>
        <w:r>
          <w:rPr>
            <w:noProof/>
            <w:webHidden/>
          </w:rPr>
          <w:t>14</w:t>
        </w:r>
        <w:r>
          <w:rPr>
            <w:noProof/>
            <w:webHidden/>
          </w:rPr>
          <w:fldChar w:fldCharType="end"/>
        </w:r>
      </w:hyperlink>
    </w:p>
    <w:p w14:paraId="4C3517F7" w14:textId="0E4CEDF1"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90" w:history="1">
        <w:r w:rsidRPr="008F5DCE">
          <w:rPr>
            <w:rStyle w:val="Hyperlink"/>
            <w:noProof/>
          </w:rPr>
          <w:t>2.2.5.</w:t>
        </w:r>
        <w:r>
          <w:rPr>
            <w:rFonts w:asciiTheme="minorHAnsi" w:eastAsiaTheme="minorEastAsia" w:hAnsiTheme="minorHAnsi"/>
            <w:i w:val="0"/>
            <w:noProof/>
            <w:kern w:val="2"/>
            <w:sz w:val="24"/>
            <w:szCs w:val="24"/>
            <w:lang w:val="en-VN"/>
            <w14:ligatures w14:val="standardContextual"/>
          </w:rPr>
          <w:tab/>
        </w:r>
        <w:r w:rsidRPr="008F5DCE">
          <w:rPr>
            <w:rStyle w:val="Hyperlink"/>
            <w:noProof/>
          </w:rPr>
          <w:t>Hỗ trợ lập trình hàm</w:t>
        </w:r>
        <w:r>
          <w:rPr>
            <w:noProof/>
            <w:webHidden/>
          </w:rPr>
          <w:tab/>
        </w:r>
        <w:r>
          <w:rPr>
            <w:noProof/>
            <w:webHidden/>
          </w:rPr>
          <w:fldChar w:fldCharType="begin"/>
        </w:r>
        <w:r>
          <w:rPr>
            <w:noProof/>
            <w:webHidden/>
          </w:rPr>
          <w:instrText xml:space="preserve"> PAGEREF _Toc232001890 \h </w:instrText>
        </w:r>
        <w:r>
          <w:rPr>
            <w:noProof/>
            <w:webHidden/>
          </w:rPr>
        </w:r>
        <w:r>
          <w:rPr>
            <w:noProof/>
            <w:webHidden/>
          </w:rPr>
          <w:fldChar w:fldCharType="separate"/>
        </w:r>
        <w:r>
          <w:rPr>
            <w:noProof/>
            <w:webHidden/>
          </w:rPr>
          <w:t>14</w:t>
        </w:r>
        <w:r>
          <w:rPr>
            <w:noProof/>
            <w:webHidden/>
          </w:rPr>
          <w:fldChar w:fldCharType="end"/>
        </w:r>
      </w:hyperlink>
    </w:p>
    <w:p w14:paraId="2BE53426" w14:textId="14AD2F04"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91" w:history="1">
        <w:r w:rsidRPr="008F5DCE">
          <w:rPr>
            <w:rStyle w:val="Hyperlink"/>
            <w:noProof/>
          </w:rPr>
          <w:t>2.2.6.</w:t>
        </w:r>
        <w:r>
          <w:rPr>
            <w:rFonts w:asciiTheme="minorHAnsi" w:eastAsiaTheme="minorEastAsia" w:hAnsiTheme="minorHAnsi"/>
            <w:i w:val="0"/>
            <w:noProof/>
            <w:kern w:val="2"/>
            <w:sz w:val="24"/>
            <w:szCs w:val="24"/>
            <w:lang w:val="en-VN"/>
            <w14:ligatures w14:val="standardContextual"/>
          </w:rPr>
          <w:tab/>
        </w:r>
        <w:r w:rsidRPr="008F5DCE">
          <w:rPr>
            <w:rStyle w:val="Hyperlink"/>
            <w:noProof/>
          </w:rPr>
          <w:t>Mã nguồn dễ bảo trì</w:t>
        </w:r>
        <w:r>
          <w:rPr>
            <w:noProof/>
            <w:webHidden/>
          </w:rPr>
          <w:tab/>
        </w:r>
        <w:r>
          <w:rPr>
            <w:noProof/>
            <w:webHidden/>
          </w:rPr>
          <w:fldChar w:fldCharType="begin"/>
        </w:r>
        <w:r>
          <w:rPr>
            <w:noProof/>
            <w:webHidden/>
          </w:rPr>
          <w:instrText xml:space="preserve"> PAGEREF _Toc232001891 \h </w:instrText>
        </w:r>
        <w:r>
          <w:rPr>
            <w:noProof/>
            <w:webHidden/>
          </w:rPr>
        </w:r>
        <w:r>
          <w:rPr>
            <w:noProof/>
            <w:webHidden/>
          </w:rPr>
          <w:fldChar w:fldCharType="separate"/>
        </w:r>
        <w:r>
          <w:rPr>
            <w:noProof/>
            <w:webHidden/>
          </w:rPr>
          <w:t>14</w:t>
        </w:r>
        <w:r>
          <w:rPr>
            <w:noProof/>
            <w:webHidden/>
          </w:rPr>
          <w:fldChar w:fldCharType="end"/>
        </w:r>
      </w:hyperlink>
    </w:p>
    <w:p w14:paraId="130E7258" w14:textId="1501F0B5"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92" w:history="1">
        <w:r w:rsidRPr="008F5DCE">
          <w:rPr>
            <w:rStyle w:val="Hyperlink"/>
            <w:noProof/>
            <w:lang w:val="vi-VN"/>
          </w:rPr>
          <w:t>2.3.</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So sánh Kotlin và Java</w:t>
        </w:r>
        <w:r>
          <w:rPr>
            <w:noProof/>
            <w:webHidden/>
          </w:rPr>
          <w:tab/>
        </w:r>
        <w:r>
          <w:rPr>
            <w:noProof/>
            <w:webHidden/>
          </w:rPr>
          <w:fldChar w:fldCharType="begin"/>
        </w:r>
        <w:r>
          <w:rPr>
            <w:noProof/>
            <w:webHidden/>
          </w:rPr>
          <w:instrText xml:space="preserve"> PAGEREF _Toc232001892 \h </w:instrText>
        </w:r>
        <w:r>
          <w:rPr>
            <w:noProof/>
            <w:webHidden/>
          </w:rPr>
        </w:r>
        <w:r>
          <w:rPr>
            <w:noProof/>
            <w:webHidden/>
          </w:rPr>
          <w:fldChar w:fldCharType="separate"/>
        </w:r>
        <w:r>
          <w:rPr>
            <w:noProof/>
            <w:webHidden/>
          </w:rPr>
          <w:t>14</w:t>
        </w:r>
        <w:r>
          <w:rPr>
            <w:noProof/>
            <w:webHidden/>
          </w:rPr>
          <w:fldChar w:fldCharType="end"/>
        </w:r>
      </w:hyperlink>
    </w:p>
    <w:p w14:paraId="2C4559F6" w14:textId="6104840A"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93" w:history="1">
        <w:r w:rsidRPr="008F5DCE">
          <w:rPr>
            <w:rStyle w:val="Hyperlink"/>
            <w:noProof/>
            <w:lang w:val="vi-VN"/>
          </w:rPr>
          <w:t>2.4.</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Cấu trúc chương trình Kotlin</w:t>
        </w:r>
        <w:r>
          <w:rPr>
            <w:noProof/>
            <w:webHidden/>
          </w:rPr>
          <w:tab/>
        </w:r>
        <w:r>
          <w:rPr>
            <w:noProof/>
            <w:webHidden/>
          </w:rPr>
          <w:fldChar w:fldCharType="begin"/>
        </w:r>
        <w:r>
          <w:rPr>
            <w:noProof/>
            <w:webHidden/>
          </w:rPr>
          <w:instrText xml:space="preserve"> PAGEREF _Toc232001893 \h </w:instrText>
        </w:r>
        <w:r>
          <w:rPr>
            <w:noProof/>
            <w:webHidden/>
          </w:rPr>
        </w:r>
        <w:r>
          <w:rPr>
            <w:noProof/>
            <w:webHidden/>
          </w:rPr>
          <w:fldChar w:fldCharType="separate"/>
        </w:r>
        <w:r>
          <w:rPr>
            <w:noProof/>
            <w:webHidden/>
          </w:rPr>
          <w:t>15</w:t>
        </w:r>
        <w:r>
          <w:rPr>
            <w:noProof/>
            <w:webHidden/>
          </w:rPr>
          <w:fldChar w:fldCharType="end"/>
        </w:r>
      </w:hyperlink>
    </w:p>
    <w:p w14:paraId="7B98EA7C" w14:textId="12705FC2"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94" w:history="1">
        <w:r w:rsidRPr="008F5DCE">
          <w:rPr>
            <w:rStyle w:val="Hyperlink"/>
            <w:noProof/>
            <w:lang w:val="vi-VN"/>
          </w:rPr>
          <w:t>2.5.</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Biến và hằng trong Kotlin</w:t>
        </w:r>
        <w:r>
          <w:rPr>
            <w:noProof/>
            <w:webHidden/>
          </w:rPr>
          <w:tab/>
        </w:r>
        <w:r>
          <w:rPr>
            <w:noProof/>
            <w:webHidden/>
          </w:rPr>
          <w:fldChar w:fldCharType="begin"/>
        </w:r>
        <w:r>
          <w:rPr>
            <w:noProof/>
            <w:webHidden/>
          </w:rPr>
          <w:instrText xml:space="preserve"> PAGEREF _Toc232001894 \h </w:instrText>
        </w:r>
        <w:r>
          <w:rPr>
            <w:noProof/>
            <w:webHidden/>
          </w:rPr>
        </w:r>
        <w:r>
          <w:rPr>
            <w:noProof/>
            <w:webHidden/>
          </w:rPr>
          <w:fldChar w:fldCharType="separate"/>
        </w:r>
        <w:r>
          <w:rPr>
            <w:noProof/>
            <w:webHidden/>
          </w:rPr>
          <w:t>15</w:t>
        </w:r>
        <w:r>
          <w:rPr>
            <w:noProof/>
            <w:webHidden/>
          </w:rPr>
          <w:fldChar w:fldCharType="end"/>
        </w:r>
      </w:hyperlink>
    </w:p>
    <w:p w14:paraId="34689920" w14:textId="7C52FD52"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95" w:history="1">
        <w:r w:rsidRPr="008F5DCE">
          <w:rPr>
            <w:rStyle w:val="Hyperlink"/>
            <w:noProof/>
          </w:rPr>
          <w:t>2.5.1.</w:t>
        </w:r>
        <w:r>
          <w:rPr>
            <w:rFonts w:asciiTheme="minorHAnsi" w:eastAsiaTheme="minorEastAsia" w:hAnsiTheme="minorHAnsi"/>
            <w:i w:val="0"/>
            <w:noProof/>
            <w:kern w:val="2"/>
            <w:sz w:val="24"/>
            <w:szCs w:val="24"/>
            <w:lang w:val="en-VN"/>
            <w14:ligatures w14:val="standardContextual"/>
          </w:rPr>
          <w:tab/>
        </w:r>
        <w:r w:rsidRPr="008F5DCE">
          <w:rPr>
            <w:rStyle w:val="Hyperlink"/>
            <w:noProof/>
          </w:rPr>
          <w:t>Hằng (val)</w:t>
        </w:r>
        <w:r>
          <w:rPr>
            <w:noProof/>
            <w:webHidden/>
          </w:rPr>
          <w:tab/>
        </w:r>
        <w:r>
          <w:rPr>
            <w:noProof/>
            <w:webHidden/>
          </w:rPr>
          <w:fldChar w:fldCharType="begin"/>
        </w:r>
        <w:r>
          <w:rPr>
            <w:noProof/>
            <w:webHidden/>
          </w:rPr>
          <w:instrText xml:space="preserve"> PAGEREF _Toc232001895 \h </w:instrText>
        </w:r>
        <w:r>
          <w:rPr>
            <w:noProof/>
            <w:webHidden/>
          </w:rPr>
        </w:r>
        <w:r>
          <w:rPr>
            <w:noProof/>
            <w:webHidden/>
          </w:rPr>
          <w:fldChar w:fldCharType="separate"/>
        </w:r>
        <w:r>
          <w:rPr>
            <w:noProof/>
            <w:webHidden/>
          </w:rPr>
          <w:t>16</w:t>
        </w:r>
        <w:r>
          <w:rPr>
            <w:noProof/>
            <w:webHidden/>
          </w:rPr>
          <w:fldChar w:fldCharType="end"/>
        </w:r>
      </w:hyperlink>
    </w:p>
    <w:p w14:paraId="2BC720B1" w14:textId="57E81A81"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96" w:history="1">
        <w:r w:rsidRPr="008F5DCE">
          <w:rPr>
            <w:rStyle w:val="Hyperlink"/>
            <w:noProof/>
            <w:lang w:val="vi-VN"/>
          </w:rPr>
          <w:t>2.6.</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Kiểu dữ liệu trong Kotlin</w:t>
        </w:r>
        <w:r>
          <w:rPr>
            <w:noProof/>
            <w:webHidden/>
          </w:rPr>
          <w:tab/>
        </w:r>
        <w:r>
          <w:rPr>
            <w:noProof/>
            <w:webHidden/>
          </w:rPr>
          <w:fldChar w:fldCharType="begin"/>
        </w:r>
        <w:r>
          <w:rPr>
            <w:noProof/>
            <w:webHidden/>
          </w:rPr>
          <w:instrText xml:space="preserve"> PAGEREF _Toc232001896 \h </w:instrText>
        </w:r>
        <w:r>
          <w:rPr>
            <w:noProof/>
            <w:webHidden/>
          </w:rPr>
        </w:r>
        <w:r>
          <w:rPr>
            <w:noProof/>
            <w:webHidden/>
          </w:rPr>
          <w:fldChar w:fldCharType="separate"/>
        </w:r>
        <w:r>
          <w:rPr>
            <w:noProof/>
            <w:webHidden/>
          </w:rPr>
          <w:t>16</w:t>
        </w:r>
        <w:r>
          <w:rPr>
            <w:noProof/>
            <w:webHidden/>
          </w:rPr>
          <w:fldChar w:fldCharType="end"/>
        </w:r>
      </w:hyperlink>
    </w:p>
    <w:p w14:paraId="113DE565" w14:textId="0442FDBF"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97" w:history="1">
        <w:r w:rsidRPr="008F5DCE">
          <w:rPr>
            <w:rStyle w:val="Hyperlink"/>
            <w:noProof/>
            <w:lang w:val="vi-VN"/>
          </w:rPr>
          <w:t>2.7.</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Toán tử trong Kotlin</w:t>
        </w:r>
        <w:r>
          <w:rPr>
            <w:noProof/>
            <w:webHidden/>
          </w:rPr>
          <w:tab/>
        </w:r>
        <w:r>
          <w:rPr>
            <w:noProof/>
            <w:webHidden/>
          </w:rPr>
          <w:fldChar w:fldCharType="begin"/>
        </w:r>
        <w:r>
          <w:rPr>
            <w:noProof/>
            <w:webHidden/>
          </w:rPr>
          <w:instrText xml:space="preserve"> PAGEREF _Toc232001897 \h </w:instrText>
        </w:r>
        <w:r>
          <w:rPr>
            <w:noProof/>
            <w:webHidden/>
          </w:rPr>
        </w:r>
        <w:r>
          <w:rPr>
            <w:noProof/>
            <w:webHidden/>
          </w:rPr>
          <w:fldChar w:fldCharType="separate"/>
        </w:r>
        <w:r>
          <w:rPr>
            <w:noProof/>
            <w:webHidden/>
          </w:rPr>
          <w:t>16</w:t>
        </w:r>
        <w:r>
          <w:rPr>
            <w:noProof/>
            <w:webHidden/>
          </w:rPr>
          <w:fldChar w:fldCharType="end"/>
        </w:r>
      </w:hyperlink>
    </w:p>
    <w:p w14:paraId="0E9604EC" w14:textId="2B5123DF"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898" w:history="1">
        <w:r w:rsidRPr="008F5DCE">
          <w:rPr>
            <w:rStyle w:val="Hyperlink"/>
            <w:noProof/>
            <w:lang w:val="vi-VN"/>
          </w:rPr>
          <w:t>2.8.</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Cấu trúc điều khiển</w:t>
        </w:r>
        <w:r>
          <w:rPr>
            <w:noProof/>
            <w:webHidden/>
          </w:rPr>
          <w:tab/>
        </w:r>
        <w:r>
          <w:rPr>
            <w:noProof/>
            <w:webHidden/>
          </w:rPr>
          <w:fldChar w:fldCharType="begin"/>
        </w:r>
        <w:r>
          <w:rPr>
            <w:noProof/>
            <w:webHidden/>
          </w:rPr>
          <w:instrText xml:space="preserve"> PAGEREF _Toc232001898 \h </w:instrText>
        </w:r>
        <w:r>
          <w:rPr>
            <w:noProof/>
            <w:webHidden/>
          </w:rPr>
        </w:r>
        <w:r>
          <w:rPr>
            <w:noProof/>
            <w:webHidden/>
          </w:rPr>
          <w:fldChar w:fldCharType="separate"/>
        </w:r>
        <w:r>
          <w:rPr>
            <w:noProof/>
            <w:webHidden/>
          </w:rPr>
          <w:t>17</w:t>
        </w:r>
        <w:r>
          <w:rPr>
            <w:noProof/>
            <w:webHidden/>
          </w:rPr>
          <w:fldChar w:fldCharType="end"/>
        </w:r>
      </w:hyperlink>
    </w:p>
    <w:p w14:paraId="2C47922D" w14:textId="60072736"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899" w:history="1">
        <w:r w:rsidRPr="008F5DCE">
          <w:rPr>
            <w:rStyle w:val="Hyperlink"/>
            <w:noProof/>
          </w:rPr>
          <w:t>2.8.1.</w:t>
        </w:r>
        <w:r>
          <w:rPr>
            <w:rFonts w:asciiTheme="minorHAnsi" w:eastAsiaTheme="minorEastAsia" w:hAnsiTheme="minorHAnsi"/>
            <w:i w:val="0"/>
            <w:noProof/>
            <w:kern w:val="2"/>
            <w:sz w:val="24"/>
            <w:szCs w:val="24"/>
            <w:lang w:val="en-VN"/>
            <w14:ligatures w14:val="standardContextual"/>
          </w:rPr>
          <w:tab/>
        </w:r>
        <w:r w:rsidRPr="008F5DCE">
          <w:rPr>
            <w:rStyle w:val="Hyperlink"/>
            <w:noProof/>
          </w:rPr>
          <w:t>Câu lệnh if</w:t>
        </w:r>
        <w:r>
          <w:rPr>
            <w:noProof/>
            <w:webHidden/>
          </w:rPr>
          <w:tab/>
        </w:r>
        <w:r>
          <w:rPr>
            <w:noProof/>
            <w:webHidden/>
          </w:rPr>
          <w:fldChar w:fldCharType="begin"/>
        </w:r>
        <w:r>
          <w:rPr>
            <w:noProof/>
            <w:webHidden/>
          </w:rPr>
          <w:instrText xml:space="preserve"> PAGEREF _Toc232001899 \h </w:instrText>
        </w:r>
        <w:r>
          <w:rPr>
            <w:noProof/>
            <w:webHidden/>
          </w:rPr>
        </w:r>
        <w:r>
          <w:rPr>
            <w:noProof/>
            <w:webHidden/>
          </w:rPr>
          <w:fldChar w:fldCharType="separate"/>
        </w:r>
        <w:r>
          <w:rPr>
            <w:noProof/>
            <w:webHidden/>
          </w:rPr>
          <w:t>17</w:t>
        </w:r>
        <w:r>
          <w:rPr>
            <w:noProof/>
            <w:webHidden/>
          </w:rPr>
          <w:fldChar w:fldCharType="end"/>
        </w:r>
      </w:hyperlink>
    </w:p>
    <w:p w14:paraId="50BF83EA" w14:textId="549ABE28"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00" w:history="1">
        <w:r w:rsidRPr="008F5DCE">
          <w:rPr>
            <w:rStyle w:val="Hyperlink"/>
            <w:noProof/>
          </w:rPr>
          <w:t>2.8.2.</w:t>
        </w:r>
        <w:r>
          <w:rPr>
            <w:rFonts w:asciiTheme="minorHAnsi" w:eastAsiaTheme="minorEastAsia" w:hAnsiTheme="minorHAnsi"/>
            <w:i w:val="0"/>
            <w:noProof/>
            <w:kern w:val="2"/>
            <w:sz w:val="24"/>
            <w:szCs w:val="24"/>
            <w:lang w:val="en-VN"/>
            <w14:ligatures w14:val="standardContextual"/>
          </w:rPr>
          <w:tab/>
        </w:r>
        <w:r w:rsidRPr="008F5DCE">
          <w:rPr>
            <w:rStyle w:val="Hyperlink"/>
            <w:noProof/>
          </w:rPr>
          <w:t>if else</w:t>
        </w:r>
        <w:r>
          <w:rPr>
            <w:noProof/>
            <w:webHidden/>
          </w:rPr>
          <w:tab/>
        </w:r>
        <w:r>
          <w:rPr>
            <w:noProof/>
            <w:webHidden/>
          </w:rPr>
          <w:fldChar w:fldCharType="begin"/>
        </w:r>
        <w:r>
          <w:rPr>
            <w:noProof/>
            <w:webHidden/>
          </w:rPr>
          <w:instrText xml:space="preserve"> PAGEREF _Toc232001900 \h </w:instrText>
        </w:r>
        <w:r>
          <w:rPr>
            <w:noProof/>
            <w:webHidden/>
          </w:rPr>
        </w:r>
        <w:r>
          <w:rPr>
            <w:noProof/>
            <w:webHidden/>
          </w:rPr>
          <w:fldChar w:fldCharType="separate"/>
        </w:r>
        <w:r>
          <w:rPr>
            <w:noProof/>
            <w:webHidden/>
          </w:rPr>
          <w:t>17</w:t>
        </w:r>
        <w:r>
          <w:rPr>
            <w:noProof/>
            <w:webHidden/>
          </w:rPr>
          <w:fldChar w:fldCharType="end"/>
        </w:r>
      </w:hyperlink>
    </w:p>
    <w:p w14:paraId="5E34915B" w14:textId="2CAB9E75"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01" w:history="1">
        <w:r w:rsidRPr="008F5DCE">
          <w:rPr>
            <w:rStyle w:val="Hyperlink"/>
            <w:noProof/>
          </w:rPr>
          <w:t>2.8.3.</w:t>
        </w:r>
        <w:r>
          <w:rPr>
            <w:rFonts w:asciiTheme="minorHAnsi" w:eastAsiaTheme="minorEastAsia" w:hAnsiTheme="minorHAnsi"/>
            <w:i w:val="0"/>
            <w:noProof/>
            <w:kern w:val="2"/>
            <w:sz w:val="24"/>
            <w:szCs w:val="24"/>
            <w:lang w:val="en-VN"/>
            <w14:ligatures w14:val="standardContextual"/>
          </w:rPr>
          <w:tab/>
        </w:r>
        <w:r w:rsidRPr="008F5DCE">
          <w:rPr>
            <w:rStyle w:val="Hyperlink"/>
            <w:noProof/>
          </w:rPr>
          <w:t>when</w:t>
        </w:r>
        <w:r>
          <w:rPr>
            <w:noProof/>
            <w:webHidden/>
          </w:rPr>
          <w:tab/>
        </w:r>
        <w:r>
          <w:rPr>
            <w:noProof/>
            <w:webHidden/>
          </w:rPr>
          <w:fldChar w:fldCharType="begin"/>
        </w:r>
        <w:r>
          <w:rPr>
            <w:noProof/>
            <w:webHidden/>
          </w:rPr>
          <w:instrText xml:space="preserve"> PAGEREF _Toc232001901 \h </w:instrText>
        </w:r>
        <w:r>
          <w:rPr>
            <w:noProof/>
            <w:webHidden/>
          </w:rPr>
        </w:r>
        <w:r>
          <w:rPr>
            <w:noProof/>
            <w:webHidden/>
          </w:rPr>
          <w:fldChar w:fldCharType="separate"/>
        </w:r>
        <w:r>
          <w:rPr>
            <w:noProof/>
            <w:webHidden/>
          </w:rPr>
          <w:t>17</w:t>
        </w:r>
        <w:r>
          <w:rPr>
            <w:noProof/>
            <w:webHidden/>
          </w:rPr>
          <w:fldChar w:fldCharType="end"/>
        </w:r>
      </w:hyperlink>
    </w:p>
    <w:p w14:paraId="21B938BC" w14:textId="1FBE6D86"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02" w:history="1">
        <w:r w:rsidRPr="008F5DCE">
          <w:rPr>
            <w:rStyle w:val="Hyperlink"/>
            <w:noProof/>
            <w:lang w:val="vi-VN"/>
          </w:rPr>
          <w:t>2.9.</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Vòng lặp</w:t>
        </w:r>
        <w:r>
          <w:rPr>
            <w:noProof/>
            <w:webHidden/>
          </w:rPr>
          <w:tab/>
        </w:r>
        <w:r>
          <w:rPr>
            <w:noProof/>
            <w:webHidden/>
          </w:rPr>
          <w:fldChar w:fldCharType="begin"/>
        </w:r>
        <w:r>
          <w:rPr>
            <w:noProof/>
            <w:webHidden/>
          </w:rPr>
          <w:instrText xml:space="preserve"> PAGEREF _Toc232001902 \h </w:instrText>
        </w:r>
        <w:r>
          <w:rPr>
            <w:noProof/>
            <w:webHidden/>
          </w:rPr>
        </w:r>
        <w:r>
          <w:rPr>
            <w:noProof/>
            <w:webHidden/>
          </w:rPr>
          <w:fldChar w:fldCharType="separate"/>
        </w:r>
        <w:r>
          <w:rPr>
            <w:noProof/>
            <w:webHidden/>
          </w:rPr>
          <w:t>18</w:t>
        </w:r>
        <w:r>
          <w:rPr>
            <w:noProof/>
            <w:webHidden/>
          </w:rPr>
          <w:fldChar w:fldCharType="end"/>
        </w:r>
      </w:hyperlink>
    </w:p>
    <w:p w14:paraId="59C2549E" w14:textId="2ADE7F3D"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03" w:history="1">
        <w:r w:rsidRPr="008F5DCE">
          <w:rPr>
            <w:rStyle w:val="Hyperlink"/>
            <w:noProof/>
            <w:lang w:val="vi-VN"/>
          </w:rPr>
          <w:t>2.10.</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Hàm trong Kotlin</w:t>
        </w:r>
        <w:r>
          <w:rPr>
            <w:noProof/>
            <w:webHidden/>
          </w:rPr>
          <w:tab/>
        </w:r>
        <w:r>
          <w:rPr>
            <w:noProof/>
            <w:webHidden/>
          </w:rPr>
          <w:fldChar w:fldCharType="begin"/>
        </w:r>
        <w:r>
          <w:rPr>
            <w:noProof/>
            <w:webHidden/>
          </w:rPr>
          <w:instrText xml:space="preserve"> PAGEREF _Toc232001903 \h </w:instrText>
        </w:r>
        <w:r>
          <w:rPr>
            <w:noProof/>
            <w:webHidden/>
          </w:rPr>
        </w:r>
        <w:r>
          <w:rPr>
            <w:noProof/>
            <w:webHidden/>
          </w:rPr>
          <w:fldChar w:fldCharType="separate"/>
        </w:r>
        <w:r>
          <w:rPr>
            <w:noProof/>
            <w:webHidden/>
          </w:rPr>
          <w:t>18</w:t>
        </w:r>
        <w:r>
          <w:rPr>
            <w:noProof/>
            <w:webHidden/>
          </w:rPr>
          <w:fldChar w:fldCharType="end"/>
        </w:r>
      </w:hyperlink>
    </w:p>
    <w:p w14:paraId="0F3526D0" w14:textId="5FAC3747"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04" w:history="1">
        <w:r w:rsidRPr="008F5DCE">
          <w:rPr>
            <w:rStyle w:val="Hyperlink"/>
            <w:noProof/>
            <w:lang w:val="vi-VN"/>
          </w:rPr>
          <w:t>2.11.</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Lập trình hướng đối tượng trong Kotlin</w:t>
        </w:r>
        <w:r>
          <w:rPr>
            <w:noProof/>
            <w:webHidden/>
          </w:rPr>
          <w:tab/>
        </w:r>
        <w:r>
          <w:rPr>
            <w:noProof/>
            <w:webHidden/>
          </w:rPr>
          <w:fldChar w:fldCharType="begin"/>
        </w:r>
        <w:r>
          <w:rPr>
            <w:noProof/>
            <w:webHidden/>
          </w:rPr>
          <w:instrText xml:space="preserve"> PAGEREF _Toc232001904 \h </w:instrText>
        </w:r>
        <w:r>
          <w:rPr>
            <w:noProof/>
            <w:webHidden/>
          </w:rPr>
        </w:r>
        <w:r>
          <w:rPr>
            <w:noProof/>
            <w:webHidden/>
          </w:rPr>
          <w:fldChar w:fldCharType="separate"/>
        </w:r>
        <w:r>
          <w:rPr>
            <w:noProof/>
            <w:webHidden/>
          </w:rPr>
          <w:t>19</w:t>
        </w:r>
        <w:r>
          <w:rPr>
            <w:noProof/>
            <w:webHidden/>
          </w:rPr>
          <w:fldChar w:fldCharType="end"/>
        </w:r>
      </w:hyperlink>
    </w:p>
    <w:p w14:paraId="051EC53E" w14:textId="3F2F80EF"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05" w:history="1">
        <w:r w:rsidRPr="008F5DCE">
          <w:rPr>
            <w:rStyle w:val="Hyperlink"/>
            <w:noProof/>
            <w:lang w:val="vi-VN"/>
          </w:rPr>
          <w:t>2.12.</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Data Class</w:t>
        </w:r>
        <w:r>
          <w:rPr>
            <w:noProof/>
            <w:webHidden/>
          </w:rPr>
          <w:tab/>
        </w:r>
        <w:r>
          <w:rPr>
            <w:noProof/>
            <w:webHidden/>
          </w:rPr>
          <w:fldChar w:fldCharType="begin"/>
        </w:r>
        <w:r>
          <w:rPr>
            <w:noProof/>
            <w:webHidden/>
          </w:rPr>
          <w:instrText xml:space="preserve"> PAGEREF _Toc232001905 \h </w:instrText>
        </w:r>
        <w:r>
          <w:rPr>
            <w:noProof/>
            <w:webHidden/>
          </w:rPr>
        </w:r>
        <w:r>
          <w:rPr>
            <w:noProof/>
            <w:webHidden/>
          </w:rPr>
          <w:fldChar w:fldCharType="separate"/>
        </w:r>
        <w:r>
          <w:rPr>
            <w:noProof/>
            <w:webHidden/>
          </w:rPr>
          <w:t>19</w:t>
        </w:r>
        <w:r>
          <w:rPr>
            <w:noProof/>
            <w:webHidden/>
          </w:rPr>
          <w:fldChar w:fldCharType="end"/>
        </w:r>
      </w:hyperlink>
    </w:p>
    <w:p w14:paraId="0881A089" w14:textId="5FBC7161"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06" w:history="1">
        <w:r w:rsidRPr="008F5DCE">
          <w:rPr>
            <w:rStyle w:val="Hyperlink"/>
            <w:noProof/>
            <w:lang w:val="vi-VN"/>
          </w:rPr>
          <w:t>2.13.</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Collection trong Kotlin</w:t>
        </w:r>
        <w:r>
          <w:rPr>
            <w:noProof/>
            <w:webHidden/>
          </w:rPr>
          <w:tab/>
        </w:r>
        <w:r>
          <w:rPr>
            <w:noProof/>
            <w:webHidden/>
          </w:rPr>
          <w:fldChar w:fldCharType="begin"/>
        </w:r>
        <w:r>
          <w:rPr>
            <w:noProof/>
            <w:webHidden/>
          </w:rPr>
          <w:instrText xml:space="preserve"> PAGEREF _Toc232001906 \h </w:instrText>
        </w:r>
        <w:r>
          <w:rPr>
            <w:noProof/>
            <w:webHidden/>
          </w:rPr>
        </w:r>
        <w:r>
          <w:rPr>
            <w:noProof/>
            <w:webHidden/>
          </w:rPr>
          <w:fldChar w:fldCharType="separate"/>
        </w:r>
        <w:r>
          <w:rPr>
            <w:noProof/>
            <w:webHidden/>
          </w:rPr>
          <w:t>20</w:t>
        </w:r>
        <w:r>
          <w:rPr>
            <w:noProof/>
            <w:webHidden/>
          </w:rPr>
          <w:fldChar w:fldCharType="end"/>
        </w:r>
      </w:hyperlink>
    </w:p>
    <w:p w14:paraId="6FF86668" w14:textId="22FBC88E"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07" w:history="1">
        <w:r w:rsidRPr="008F5DCE">
          <w:rPr>
            <w:rStyle w:val="Hyperlink"/>
            <w:noProof/>
            <w:lang w:val="vi-VN"/>
          </w:rPr>
          <w:t>2.14.</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Null Safety</w:t>
        </w:r>
        <w:r>
          <w:rPr>
            <w:noProof/>
            <w:webHidden/>
          </w:rPr>
          <w:tab/>
        </w:r>
        <w:r>
          <w:rPr>
            <w:noProof/>
            <w:webHidden/>
          </w:rPr>
          <w:fldChar w:fldCharType="begin"/>
        </w:r>
        <w:r>
          <w:rPr>
            <w:noProof/>
            <w:webHidden/>
          </w:rPr>
          <w:instrText xml:space="preserve"> PAGEREF _Toc232001907 \h </w:instrText>
        </w:r>
        <w:r>
          <w:rPr>
            <w:noProof/>
            <w:webHidden/>
          </w:rPr>
        </w:r>
        <w:r>
          <w:rPr>
            <w:noProof/>
            <w:webHidden/>
          </w:rPr>
          <w:fldChar w:fldCharType="separate"/>
        </w:r>
        <w:r>
          <w:rPr>
            <w:noProof/>
            <w:webHidden/>
          </w:rPr>
          <w:t>20</w:t>
        </w:r>
        <w:r>
          <w:rPr>
            <w:noProof/>
            <w:webHidden/>
          </w:rPr>
          <w:fldChar w:fldCharType="end"/>
        </w:r>
      </w:hyperlink>
    </w:p>
    <w:p w14:paraId="277D9E4A" w14:textId="14E1A466"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08" w:history="1">
        <w:r w:rsidRPr="008F5DCE">
          <w:rPr>
            <w:rStyle w:val="Hyperlink"/>
            <w:noProof/>
            <w:lang w:val="vi-VN"/>
          </w:rPr>
          <w:t>2.15.</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Ứng dụng của Kotlin trong phát triển Android</w:t>
        </w:r>
        <w:r>
          <w:rPr>
            <w:noProof/>
            <w:webHidden/>
          </w:rPr>
          <w:tab/>
        </w:r>
        <w:r>
          <w:rPr>
            <w:noProof/>
            <w:webHidden/>
          </w:rPr>
          <w:fldChar w:fldCharType="begin"/>
        </w:r>
        <w:r>
          <w:rPr>
            <w:noProof/>
            <w:webHidden/>
          </w:rPr>
          <w:instrText xml:space="preserve"> PAGEREF _Toc232001908 \h </w:instrText>
        </w:r>
        <w:r>
          <w:rPr>
            <w:noProof/>
            <w:webHidden/>
          </w:rPr>
        </w:r>
        <w:r>
          <w:rPr>
            <w:noProof/>
            <w:webHidden/>
          </w:rPr>
          <w:fldChar w:fldCharType="separate"/>
        </w:r>
        <w:r>
          <w:rPr>
            <w:noProof/>
            <w:webHidden/>
          </w:rPr>
          <w:t>20</w:t>
        </w:r>
        <w:r>
          <w:rPr>
            <w:noProof/>
            <w:webHidden/>
          </w:rPr>
          <w:fldChar w:fldCharType="end"/>
        </w:r>
      </w:hyperlink>
    </w:p>
    <w:p w14:paraId="192E5620" w14:textId="76725ABA"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09" w:history="1">
        <w:r w:rsidRPr="008F5DCE">
          <w:rPr>
            <w:rStyle w:val="Hyperlink"/>
            <w:noProof/>
            <w:lang w:val="vi-VN"/>
          </w:rPr>
          <w:t>2.16.</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Kết luận chương</w:t>
        </w:r>
        <w:r>
          <w:rPr>
            <w:noProof/>
            <w:webHidden/>
          </w:rPr>
          <w:tab/>
        </w:r>
        <w:r>
          <w:rPr>
            <w:noProof/>
            <w:webHidden/>
          </w:rPr>
          <w:fldChar w:fldCharType="begin"/>
        </w:r>
        <w:r>
          <w:rPr>
            <w:noProof/>
            <w:webHidden/>
          </w:rPr>
          <w:instrText xml:space="preserve"> PAGEREF _Toc232001909 \h </w:instrText>
        </w:r>
        <w:r>
          <w:rPr>
            <w:noProof/>
            <w:webHidden/>
          </w:rPr>
        </w:r>
        <w:r>
          <w:rPr>
            <w:noProof/>
            <w:webHidden/>
          </w:rPr>
          <w:fldChar w:fldCharType="separate"/>
        </w:r>
        <w:r>
          <w:rPr>
            <w:noProof/>
            <w:webHidden/>
          </w:rPr>
          <w:t>21</w:t>
        </w:r>
        <w:r>
          <w:rPr>
            <w:noProof/>
            <w:webHidden/>
          </w:rPr>
          <w:fldChar w:fldCharType="end"/>
        </w:r>
      </w:hyperlink>
    </w:p>
    <w:p w14:paraId="21AAC9EA" w14:textId="19500D99" w:rsidR="000F4110" w:rsidRDefault="000F4110">
      <w:pPr>
        <w:pStyle w:val="TOC1"/>
        <w:tabs>
          <w:tab w:val="left" w:pos="1276"/>
          <w:tab w:val="right" w:leader="dot" w:pos="9055"/>
        </w:tabs>
        <w:rPr>
          <w:rFonts w:asciiTheme="minorHAnsi" w:eastAsiaTheme="minorEastAsia" w:hAnsiTheme="minorHAnsi"/>
          <w:b w:val="0"/>
          <w:caps w:val="0"/>
          <w:noProof/>
          <w:kern w:val="2"/>
          <w:sz w:val="24"/>
          <w:szCs w:val="24"/>
          <w:lang w:val="en-VN"/>
          <w14:ligatures w14:val="standardContextual"/>
        </w:rPr>
      </w:pPr>
      <w:hyperlink w:anchor="_Toc232001910" w:history="1">
        <w:r w:rsidRPr="008F5DCE">
          <w:rPr>
            <w:rStyle w:val="Hyperlink"/>
            <w:noProof/>
            <w:lang w:val="vi-VN"/>
          </w:rPr>
          <w:t>Phần 3.</w:t>
        </w:r>
        <w:r>
          <w:rPr>
            <w:rFonts w:asciiTheme="minorHAnsi" w:eastAsiaTheme="minorEastAsia" w:hAnsiTheme="minorHAnsi"/>
            <w:b w:val="0"/>
            <w:caps w:val="0"/>
            <w:noProof/>
            <w:kern w:val="2"/>
            <w:sz w:val="24"/>
            <w:szCs w:val="24"/>
            <w:lang w:val="en-VN"/>
            <w14:ligatures w14:val="standardContextual"/>
          </w:rPr>
          <w:tab/>
        </w:r>
        <w:r w:rsidRPr="008F5DCE">
          <w:rPr>
            <w:rStyle w:val="Hyperlink"/>
            <w:noProof/>
          </w:rPr>
          <w:t>PHÂN TÍCH VÀ THIẾT KẾ ỨNG DỤNG</w:t>
        </w:r>
        <w:r>
          <w:rPr>
            <w:noProof/>
            <w:webHidden/>
          </w:rPr>
          <w:tab/>
        </w:r>
        <w:r>
          <w:rPr>
            <w:noProof/>
            <w:webHidden/>
          </w:rPr>
          <w:fldChar w:fldCharType="begin"/>
        </w:r>
        <w:r>
          <w:rPr>
            <w:noProof/>
            <w:webHidden/>
          </w:rPr>
          <w:instrText xml:space="preserve"> PAGEREF _Toc232001910 \h </w:instrText>
        </w:r>
        <w:r>
          <w:rPr>
            <w:noProof/>
            <w:webHidden/>
          </w:rPr>
        </w:r>
        <w:r>
          <w:rPr>
            <w:noProof/>
            <w:webHidden/>
          </w:rPr>
          <w:fldChar w:fldCharType="separate"/>
        </w:r>
        <w:r>
          <w:rPr>
            <w:noProof/>
            <w:webHidden/>
          </w:rPr>
          <w:t>22</w:t>
        </w:r>
        <w:r>
          <w:rPr>
            <w:noProof/>
            <w:webHidden/>
          </w:rPr>
          <w:fldChar w:fldCharType="end"/>
        </w:r>
      </w:hyperlink>
    </w:p>
    <w:p w14:paraId="3010EA01" w14:textId="6E59979C"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11" w:history="1">
        <w:r w:rsidRPr="008F5DCE">
          <w:rPr>
            <w:rStyle w:val="Hyperlink"/>
            <w:noProof/>
            <w:lang w:val="vi-VN"/>
          </w:rPr>
          <w:t>3.1.</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Giới thiệu chương</w:t>
        </w:r>
        <w:r>
          <w:rPr>
            <w:noProof/>
            <w:webHidden/>
          </w:rPr>
          <w:tab/>
        </w:r>
        <w:r>
          <w:rPr>
            <w:noProof/>
            <w:webHidden/>
          </w:rPr>
          <w:fldChar w:fldCharType="begin"/>
        </w:r>
        <w:r>
          <w:rPr>
            <w:noProof/>
            <w:webHidden/>
          </w:rPr>
          <w:instrText xml:space="preserve"> PAGEREF _Toc232001911 \h </w:instrText>
        </w:r>
        <w:r>
          <w:rPr>
            <w:noProof/>
            <w:webHidden/>
          </w:rPr>
        </w:r>
        <w:r>
          <w:rPr>
            <w:noProof/>
            <w:webHidden/>
          </w:rPr>
          <w:fldChar w:fldCharType="separate"/>
        </w:r>
        <w:r>
          <w:rPr>
            <w:noProof/>
            <w:webHidden/>
          </w:rPr>
          <w:t>22</w:t>
        </w:r>
        <w:r>
          <w:rPr>
            <w:noProof/>
            <w:webHidden/>
          </w:rPr>
          <w:fldChar w:fldCharType="end"/>
        </w:r>
      </w:hyperlink>
    </w:p>
    <w:p w14:paraId="13EDF398" w14:textId="4C2D97F0"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12" w:history="1">
        <w:r w:rsidRPr="008F5DCE">
          <w:rPr>
            <w:rStyle w:val="Hyperlink"/>
            <w:noProof/>
            <w:lang w:val="vi-VN"/>
          </w:rPr>
          <w:t>3.2.</w:t>
        </w:r>
        <w:r>
          <w:rPr>
            <w:rFonts w:asciiTheme="minorHAnsi" w:eastAsiaTheme="minorEastAsia" w:hAnsiTheme="minorHAnsi"/>
            <w:b w:val="0"/>
            <w:noProof/>
            <w:kern w:val="2"/>
            <w:sz w:val="24"/>
            <w:szCs w:val="24"/>
            <w:lang w:val="en-VN"/>
            <w14:ligatures w14:val="standardContextual"/>
          </w:rPr>
          <w:tab/>
        </w:r>
        <w:r w:rsidRPr="008F5DCE">
          <w:rPr>
            <w:rStyle w:val="Hyperlink"/>
            <w:noProof/>
          </w:rPr>
          <w:t>Khảo sát và phân tích yêu cầu</w:t>
        </w:r>
        <w:r>
          <w:rPr>
            <w:noProof/>
            <w:webHidden/>
          </w:rPr>
          <w:tab/>
        </w:r>
        <w:r>
          <w:rPr>
            <w:noProof/>
            <w:webHidden/>
          </w:rPr>
          <w:fldChar w:fldCharType="begin"/>
        </w:r>
        <w:r>
          <w:rPr>
            <w:noProof/>
            <w:webHidden/>
          </w:rPr>
          <w:instrText xml:space="preserve"> PAGEREF _Toc232001912 \h </w:instrText>
        </w:r>
        <w:r>
          <w:rPr>
            <w:noProof/>
            <w:webHidden/>
          </w:rPr>
        </w:r>
        <w:r>
          <w:rPr>
            <w:noProof/>
            <w:webHidden/>
          </w:rPr>
          <w:fldChar w:fldCharType="separate"/>
        </w:r>
        <w:r>
          <w:rPr>
            <w:noProof/>
            <w:webHidden/>
          </w:rPr>
          <w:t>22</w:t>
        </w:r>
        <w:r>
          <w:rPr>
            <w:noProof/>
            <w:webHidden/>
          </w:rPr>
          <w:fldChar w:fldCharType="end"/>
        </w:r>
      </w:hyperlink>
    </w:p>
    <w:p w14:paraId="2AA6CFC8" w14:textId="5EC27B6F"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13" w:history="1">
        <w:r w:rsidRPr="008F5DCE">
          <w:rPr>
            <w:rStyle w:val="Hyperlink"/>
            <w:noProof/>
          </w:rPr>
          <w:t>3.2.1.</w:t>
        </w:r>
        <w:r>
          <w:rPr>
            <w:rFonts w:asciiTheme="minorHAnsi" w:eastAsiaTheme="minorEastAsia" w:hAnsiTheme="minorHAnsi"/>
            <w:i w:val="0"/>
            <w:noProof/>
            <w:kern w:val="2"/>
            <w:sz w:val="24"/>
            <w:szCs w:val="24"/>
            <w:lang w:val="en-VN"/>
            <w14:ligatures w14:val="standardContextual"/>
          </w:rPr>
          <w:tab/>
        </w:r>
        <w:r w:rsidRPr="008F5DCE">
          <w:rPr>
            <w:rStyle w:val="Hyperlink"/>
            <w:noProof/>
          </w:rPr>
          <w:t>Mô tả bài toán</w:t>
        </w:r>
        <w:r>
          <w:rPr>
            <w:noProof/>
            <w:webHidden/>
          </w:rPr>
          <w:tab/>
        </w:r>
        <w:r>
          <w:rPr>
            <w:noProof/>
            <w:webHidden/>
          </w:rPr>
          <w:fldChar w:fldCharType="begin"/>
        </w:r>
        <w:r>
          <w:rPr>
            <w:noProof/>
            <w:webHidden/>
          </w:rPr>
          <w:instrText xml:space="preserve"> PAGEREF _Toc232001913 \h </w:instrText>
        </w:r>
        <w:r>
          <w:rPr>
            <w:noProof/>
            <w:webHidden/>
          </w:rPr>
        </w:r>
        <w:r>
          <w:rPr>
            <w:noProof/>
            <w:webHidden/>
          </w:rPr>
          <w:fldChar w:fldCharType="separate"/>
        </w:r>
        <w:r>
          <w:rPr>
            <w:noProof/>
            <w:webHidden/>
          </w:rPr>
          <w:t>22</w:t>
        </w:r>
        <w:r>
          <w:rPr>
            <w:noProof/>
            <w:webHidden/>
          </w:rPr>
          <w:fldChar w:fldCharType="end"/>
        </w:r>
      </w:hyperlink>
    </w:p>
    <w:p w14:paraId="5C7E0305" w14:textId="181F9FFF"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14" w:history="1">
        <w:r w:rsidRPr="008F5DCE">
          <w:rPr>
            <w:rStyle w:val="Hyperlink"/>
            <w:noProof/>
          </w:rPr>
          <w:t>3.2.2.</w:t>
        </w:r>
        <w:r>
          <w:rPr>
            <w:rFonts w:asciiTheme="minorHAnsi" w:eastAsiaTheme="minorEastAsia" w:hAnsiTheme="minorHAnsi"/>
            <w:i w:val="0"/>
            <w:noProof/>
            <w:kern w:val="2"/>
            <w:sz w:val="24"/>
            <w:szCs w:val="24"/>
            <w:lang w:val="en-VN"/>
            <w14:ligatures w14:val="standardContextual"/>
          </w:rPr>
          <w:tab/>
        </w:r>
        <w:r w:rsidRPr="008F5DCE">
          <w:rPr>
            <w:rStyle w:val="Hyperlink"/>
            <w:noProof/>
          </w:rPr>
          <w:t>Yêu cầu chức năng</w:t>
        </w:r>
        <w:r>
          <w:rPr>
            <w:noProof/>
            <w:webHidden/>
          </w:rPr>
          <w:tab/>
        </w:r>
        <w:r>
          <w:rPr>
            <w:noProof/>
            <w:webHidden/>
          </w:rPr>
          <w:fldChar w:fldCharType="begin"/>
        </w:r>
        <w:r>
          <w:rPr>
            <w:noProof/>
            <w:webHidden/>
          </w:rPr>
          <w:instrText xml:space="preserve"> PAGEREF _Toc232001914 \h </w:instrText>
        </w:r>
        <w:r>
          <w:rPr>
            <w:noProof/>
            <w:webHidden/>
          </w:rPr>
        </w:r>
        <w:r>
          <w:rPr>
            <w:noProof/>
            <w:webHidden/>
          </w:rPr>
          <w:fldChar w:fldCharType="separate"/>
        </w:r>
        <w:r>
          <w:rPr>
            <w:noProof/>
            <w:webHidden/>
          </w:rPr>
          <w:t>23</w:t>
        </w:r>
        <w:r>
          <w:rPr>
            <w:noProof/>
            <w:webHidden/>
          </w:rPr>
          <w:fldChar w:fldCharType="end"/>
        </w:r>
      </w:hyperlink>
    </w:p>
    <w:p w14:paraId="6946CF13" w14:textId="7A068F37"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15" w:history="1">
        <w:r w:rsidRPr="008F5DCE">
          <w:rPr>
            <w:rStyle w:val="Hyperlink"/>
            <w:noProof/>
          </w:rPr>
          <w:t>3.2.3.</w:t>
        </w:r>
        <w:r>
          <w:rPr>
            <w:rFonts w:asciiTheme="minorHAnsi" w:eastAsiaTheme="minorEastAsia" w:hAnsiTheme="minorHAnsi"/>
            <w:i w:val="0"/>
            <w:noProof/>
            <w:kern w:val="2"/>
            <w:sz w:val="24"/>
            <w:szCs w:val="24"/>
            <w:lang w:val="en-VN"/>
            <w14:ligatures w14:val="standardContextual"/>
          </w:rPr>
          <w:tab/>
        </w:r>
        <w:r w:rsidRPr="008F5DCE">
          <w:rPr>
            <w:rStyle w:val="Hyperlink"/>
            <w:noProof/>
          </w:rPr>
          <w:t>Yêu cầu phi chức năng</w:t>
        </w:r>
        <w:r>
          <w:rPr>
            <w:noProof/>
            <w:webHidden/>
          </w:rPr>
          <w:tab/>
        </w:r>
        <w:r>
          <w:rPr>
            <w:noProof/>
            <w:webHidden/>
          </w:rPr>
          <w:fldChar w:fldCharType="begin"/>
        </w:r>
        <w:r>
          <w:rPr>
            <w:noProof/>
            <w:webHidden/>
          </w:rPr>
          <w:instrText xml:space="preserve"> PAGEREF _Toc232001915 \h </w:instrText>
        </w:r>
        <w:r>
          <w:rPr>
            <w:noProof/>
            <w:webHidden/>
          </w:rPr>
        </w:r>
        <w:r>
          <w:rPr>
            <w:noProof/>
            <w:webHidden/>
          </w:rPr>
          <w:fldChar w:fldCharType="separate"/>
        </w:r>
        <w:r>
          <w:rPr>
            <w:noProof/>
            <w:webHidden/>
          </w:rPr>
          <w:t>24</w:t>
        </w:r>
        <w:r>
          <w:rPr>
            <w:noProof/>
            <w:webHidden/>
          </w:rPr>
          <w:fldChar w:fldCharType="end"/>
        </w:r>
      </w:hyperlink>
    </w:p>
    <w:p w14:paraId="5C82FA32" w14:textId="6F9936C0"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16" w:history="1">
        <w:r w:rsidRPr="008F5DCE">
          <w:rPr>
            <w:rStyle w:val="Hyperlink"/>
            <w:noProof/>
            <w:lang w:val="vi-VN"/>
          </w:rPr>
          <w:t>3.3.</w:t>
        </w:r>
        <w:r>
          <w:rPr>
            <w:rFonts w:asciiTheme="minorHAnsi" w:eastAsiaTheme="minorEastAsia" w:hAnsiTheme="minorHAnsi"/>
            <w:b w:val="0"/>
            <w:noProof/>
            <w:kern w:val="2"/>
            <w:sz w:val="24"/>
            <w:szCs w:val="24"/>
            <w:lang w:val="en-VN"/>
            <w14:ligatures w14:val="standardContextual"/>
          </w:rPr>
          <w:tab/>
        </w:r>
        <w:r w:rsidRPr="008F5DCE">
          <w:rPr>
            <w:rStyle w:val="Hyperlink"/>
            <w:noProof/>
          </w:rPr>
          <w:t>Phân tích tác nhân và Use Case</w:t>
        </w:r>
        <w:r>
          <w:rPr>
            <w:noProof/>
            <w:webHidden/>
          </w:rPr>
          <w:tab/>
        </w:r>
        <w:r>
          <w:rPr>
            <w:noProof/>
            <w:webHidden/>
          </w:rPr>
          <w:fldChar w:fldCharType="begin"/>
        </w:r>
        <w:r>
          <w:rPr>
            <w:noProof/>
            <w:webHidden/>
          </w:rPr>
          <w:instrText xml:space="preserve"> PAGEREF _Toc232001916 \h </w:instrText>
        </w:r>
        <w:r>
          <w:rPr>
            <w:noProof/>
            <w:webHidden/>
          </w:rPr>
        </w:r>
        <w:r>
          <w:rPr>
            <w:noProof/>
            <w:webHidden/>
          </w:rPr>
          <w:fldChar w:fldCharType="separate"/>
        </w:r>
        <w:r>
          <w:rPr>
            <w:noProof/>
            <w:webHidden/>
          </w:rPr>
          <w:t>24</w:t>
        </w:r>
        <w:r>
          <w:rPr>
            <w:noProof/>
            <w:webHidden/>
          </w:rPr>
          <w:fldChar w:fldCharType="end"/>
        </w:r>
      </w:hyperlink>
    </w:p>
    <w:p w14:paraId="27C53864" w14:textId="3243FF22"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17" w:history="1">
        <w:r w:rsidRPr="008F5DCE">
          <w:rPr>
            <w:rStyle w:val="Hyperlink"/>
            <w:noProof/>
          </w:rPr>
          <w:t>3.3.1.</w:t>
        </w:r>
        <w:r>
          <w:rPr>
            <w:rFonts w:asciiTheme="minorHAnsi" w:eastAsiaTheme="minorEastAsia" w:hAnsiTheme="minorHAnsi"/>
            <w:i w:val="0"/>
            <w:noProof/>
            <w:kern w:val="2"/>
            <w:sz w:val="24"/>
            <w:szCs w:val="24"/>
            <w:lang w:val="en-VN"/>
            <w14:ligatures w14:val="standardContextual"/>
          </w:rPr>
          <w:tab/>
        </w:r>
        <w:r w:rsidRPr="008F5DCE">
          <w:rPr>
            <w:rStyle w:val="Hyperlink"/>
            <w:noProof/>
          </w:rPr>
          <w:t>Tác nhân hệ thống</w:t>
        </w:r>
        <w:r>
          <w:rPr>
            <w:noProof/>
            <w:webHidden/>
          </w:rPr>
          <w:tab/>
        </w:r>
        <w:r>
          <w:rPr>
            <w:noProof/>
            <w:webHidden/>
          </w:rPr>
          <w:fldChar w:fldCharType="begin"/>
        </w:r>
        <w:r>
          <w:rPr>
            <w:noProof/>
            <w:webHidden/>
          </w:rPr>
          <w:instrText xml:space="preserve"> PAGEREF _Toc232001917 \h </w:instrText>
        </w:r>
        <w:r>
          <w:rPr>
            <w:noProof/>
            <w:webHidden/>
          </w:rPr>
        </w:r>
        <w:r>
          <w:rPr>
            <w:noProof/>
            <w:webHidden/>
          </w:rPr>
          <w:fldChar w:fldCharType="separate"/>
        </w:r>
        <w:r>
          <w:rPr>
            <w:noProof/>
            <w:webHidden/>
          </w:rPr>
          <w:t>24</w:t>
        </w:r>
        <w:r>
          <w:rPr>
            <w:noProof/>
            <w:webHidden/>
          </w:rPr>
          <w:fldChar w:fldCharType="end"/>
        </w:r>
      </w:hyperlink>
    </w:p>
    <w:p w14:paraId="54112134" w14:textId="0525B63F"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18" w:history="1">
        <w:r w:rsidRPr="008F5DCE">
          <w:rPr>
            <w:rStyle w:val="Hyperlink"/>
            <w:noProof/>
          </w:rPr>
          <w:t>3.3.2.</w:t>
        </w:r>
        <w:r>
          <w:rPr>
            <w:rFonts w:asciiTheme="minorHAnsi" w:eastAsiaTheme="minorEastAsia" w:hAnsiTheme="minorHAnsi"/>
            <w:i w:val="0"/>
            <w:noProof/>
            <w:kern w:val="2"/>
            <w:sz w:val="24"/>
            <w:szCs w:val="24"/>
            <w:lang w:val="en-VN"/>
            <w14:ligatures w14:val="standardContextual"/>
          </w:rPr>
          <w:tab/>
        </w:r>
        <w:r w:rsidRPr="008F5DCE">
          <w:rPr>
            <w:rStyle w:val="Hyperlink"/>
            <w:noProof/>
          </w:rPr>
          <w:t>Use Case Diagram</w:t>
        </w:r>
        <w:r>
          <w:rPr>
            <w:noProof/>
            <w:webHidden/>
          </w:rPr>
          <w:tab/>
        </w:r>
        <w:r>
          <w:rPr>
            <w:noProof/>
            <w:webHidden/>
          </w:rPr>
          <w:fldChar w:fldCharType="begin"/>
        </w:r>
        <w:r>
          <w:rPr>
            <w:noProof/>
            <w:webHidden/>
          </w:rPr>
          <w:instrText xml:space="preserve"> PAGEREF _Toc232001918 \h </w:instrText>
        </w:r>
        <w:r>
          <w:rPr>
            <w:noProof/>
            <w:webHidden/>
          </w:rPr>
        </w:r>
        <w:r>
          <w:rPr>
            <w:noProof/>
            <w:webHidden/>
          </w:rPr>
          <w:fldChar w:fldCharType="separate"/>
        </w:r>
        <w:r>
          <w:rPr>
            <w:noProof/>
            <w:webHidden/>
          </w:rPr>
          <w:t>25</w:t>
        </w:r>
        <w:r>
          <w:rPr>
            <w:noProof/>
            <w:webHidden/>
          </w:rPr>
          <w:fldChar w:fldCharType="end"/>
        </w:r>
      </w:hyperlink>
    </w:p>
    <w:p w14:paraId="3033AFAB" w14:textId="661ECAF9"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19" w:history="1">
        <w:r w:rsidRPr="008F5DCE">
          <w:rPr>
            <w:rStyle w:val="Hyperlink"/>
            <w:noProof/>
          </w:rPr>
          <w:t>3.3.3.</w:t>
        </w:r>
        <w:r>
          <w:rPr>
            <w:rFonts w:asciiTheme="minorHAnsi" w:eastAsiaTheme="minorEastAsia" w:hAnsiTheme="minorHAnsi"/>
            <w:i w:val="0"/>
            <w:noProof/>
            <w:kern w:val="2"/>
            <w:sz w:val="24"/>
            <w:szCs w:val="24"/>
            <w:lang w:val="en-VN"/>
            <w14:ligatures w14:val="standardContextual"/>
          </w:rPr>
          <w:tab/>
        </w:r>
        <w:r w:rsidRPr="008F5DCE">
          <w:rPr>
            <w:rStyle w:val="Hyperlink"/>
            <w:noProof/>
          </w:rPr>
          <w:t>Đặc tả Use Case</w:t>
        </w:r>
        <w:r>
          <w:rPr>
            <w:noProof/>
            <w:webHidden/>
          </w:rPr>
          <w:tab/>
        </w:r>
        <w:r>
          <w:rPr>
            <w:noProof/>
            <w:webHidden/>
          </w:rPr>
          <w:fldChar w:fldCharType="begin"/>
        </w:r>
        <w:r>
          <w:rPr>
            <w:noProof/>
            <w:webHidden/>
          </w:rPr>
          <w:instrText xml:space="preserve"> PAGEREF _Toc232001919 \h </w:instrText>
        </w:r>
        <w:r>
          <w:rPr>
            <w:noProof/>
            <w:webHidden/>
          </w:rPr>
        </w:r>
        <w:r>
          <w:rPr>
            <w:noProof/>
            <w:webHidden/>
          </w:rPr>
          <w:fldChar w:fldCharType="separate"/>
        </w:r>
        <w:r>
          <w:rPr>
            <w:noProof/>
            <w:webHidden/>
          </w:rPr>
          <w:t>25</w:t>
        </w:r>
        <w:r>
          <w:rPr>
            <w:noProof/>
            <w:webHidden/>
          </w:rPr>
          <w:fldChar w:fldCharType="end"/>
        </w:r>
      </w:hyperlink>
    </w:p>
    <w:p w14:paraId="49E6FC8D" w14:textId="12E99716"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20" w:history="1">
        <w:r w:rsidRPr="008F5DCE">
          <w:rPr>
            <w:rStyle w:val="Hyperlink"/>
            <w:noProof/>
          </w:rPr>
          <w:t>3.4.</w:t>
        </w:r>
        <w:r>
          <w:rPr>
            <w:rFonts w:asciiTheme="minorHAnsi" w:eastAsiaTheme="minorEastAsia" w:hAnsiTheme="minorHAnsi"/>
            <w:b w:val="0"/>
            <w:noProof/>
            <w:kern w:val="2"/>
            <w:sz w:val="24"/>
            <w:szCs w:val="24"/>
            <w:lang w:val="en-VN"/>
            <w14:ligatures w14:val="standardContextual"/>
          </w:rPr>
          <w:tab/>
        </w:r>
        <w:r w:rsidRPr="008F5DCE">
          <w:rPr>
            <w:rStyle w:val="Hyperlink"/>
            <w:noProof/>
          </w:rPr>
          <w:t>Thiết kế Activity Diagram</w:t>
        </w:r>
        <w:r>
          <w:rPr>
            <w:noProof/>
            <w:webHidden/>
          </w:rPr>
          <w:tab/>
        </w:r>
        <w:r>
          <w:rPr>
            <w:noProof/>
            <w:webHidden/>
          </w:rPr>
          <w:fldChar w:fldCharType="begin"/>
        </w:r>
        <w:r>
          <w:rPr>
            <w:noProof/>
            <w:webHidden/>
          </w:rPr>
          <w:instrText xml:space="preserve"> PAGEREF _Toc232001920 \h </w:instrText>
        </w:r>
        <w:r>
          <w:rPr>
            <w:noProof/>
            <w:webHidden/>
          </w:rPr>
        </w:r>
        <w:r>
          <w:rPr>
            <w:noProof/>
            <w:webHidden/>
          </w:rPr>
          <w:fldChar w:fldCharType="separate"/>
        </w:r>
        <w:r>
          <w:rPr>
            <w:noProof/>
            <w:webHidden/>
          </w:rPr>
          <w:t>27</w:t>
        </w:r>
        <w:r>
          <w:rPr>
            <w:noProof/>
            <w:webHidden/>
          </w:rPr>
          <w:fldChar w:fldCharType="end"/>
        </w:r>
      </w:hyperlink>
    </w:p>
    <w:p w14:paraId="3D73875D" w14:textId="4A655454"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21" w:history="1">
        <w:r w:rsidRPr="008F5DCE">
          <w:rPr>
            <w:rStyle w:val="Hyperlink"/>
            <w:noProof/>
            <w:lang w:val="vi-VN"/>
          </w:rPr>
          <w:t>3.5.</w:t>
        </w:r>
        <w:r>
          <w:rPr>
            <w:rFonts w:asciiTheme="minorHAnsi" w:eastAsiaTheme="minorEastAsia" w:hAnsiTheme="minorHAnsi"/>
            <w:b w:val="0"/>
            <w:noProof/>
            <w:kern w:val="2"/>
            <w:sz w:val="24"/>
            <w:szCs w:val="24"/>
            <w:lang w:val="en-VN"/>
            <w14:ligatures w14:val="standardContextual"/>
          </w:rPr>
          <w:tab/>
        </w:r>
        <w:r w:rsidRPr="008F5DCE">
          <w:rPr>
            <w:rStyle w:val="Hyperlink"/>
            <w:noProof/>
          </w:rPr>
          <w:t>Thiết kế Sequence Diagram</w:t>
        </w:r>
        <w:r>
          <w:rPr>
            <w:noProof/>
            <w:webHidden/>
          </w:rPr>
          <w:tab/>
        </w:r>
        <w:r>
          <w:rPr>
            <w:noProof/>
            <w:webHidden/>
          </w:rPr>
          <w:fldChar w:fldCharType="begin"/>
        </w:r>
        <w:r>
          <w:rPr>
            <w:noProof/>
            <w:webHidden/>
          </w:rPr>
          <w:instrText xml:space="preserve"> PAGEREF _Toc232001921 \h </w:instrText>
        </w:r>
        <w:r>
          <w:rPr>
            <w:noProof/>
            <w:webHidden/>
          </w:rPr>
        </w:r>
        <w:r>
          <w:rPr>
            <w:noProof/>
            <w:webHidden/>
          </w:rPr>
          <w:fldChar w:fldCharType="separate"/>
        </w:r>
        <w:r>
          <w:rPr>
            <w:noProof/>
            <w:webHidden/>
          </w:rPr>
          <w:t>27</w:t>
        </w:r>
        <w:r>
          <w:rPr>
            <w:noProof/>
            <w:webHidden/>
          </w:rPr>
          <w:fldChar w:fldCharType="end"/>
        </w:r>
      </w:hyperlink>
    </w:p>
    <w:p w14:paraId="141CC1F8" w14:textId="20684344"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22" w:history="1">
        <w:r w:rsidRPr="008F5DCE">
          <w:rPr>
            <w:rStyle w:val="Hyperlink"/>
            <w:noProof/>
            <w:lang w:val="vi-VN"/>
          </w:rPr>
          <w:t>3.6.</w:t>
        </w:r>
        <w:r>
          <w:rPr>
            <w:rFonts w:asciiTheme="minorHAnsi" w:eastAsiaTheme="minorEastAsia" w:hAnsiTheme="minorHAnsi"/>
            <w:b w:val="0"/>
            <w:noProof/>
            <w:kern w:val="2"/>
            <w:sz w:val="24"/>
            <w:szCs w:val="24"/>
            <w:lang w:val="en-VN"/>
            <w14:ligatures w14:val="standardContextual"/>
          </w:rPr>
          <w:tab/>
        </w:r>
        <w:r w:rsidRPr="008F5DCE">
          <w:rPr>
            <w:rStyle w:val="Hyperlink"/>
            <w:noProof/>
          </w:rPr>
          <w:t>Thiết kế Class Diagram</w:t>
        </w:r>
        <w:r>
          <w:rPr>
            <w:noProof/>
            <w:webHidden/>
          </w:rPr>
          <w:tab/>
        </w:r>
        <w:r>
          <w:rPr>
            <w:noProof/>
            <w:webHidden/>
          </w:rPr>
          <w:fldChar w:fldCharType="begin"/>
        </w:r>
        <w:r>
          <w:rPr>
            <w:noProof/>
            <w:webHidden/>
          </w:rPr>
          <w:instrText xml:space="preserve"> PAGEREF _Toc232001922 \h </w:instrText>
        </w:r>
        <w:r>
          <w:rPr>
            <w:noProof/>
            <w:webHidden/>
          </w:rPr>
        </w:r>
        <w:r>
          <w:rPr>
            <w:noProof/>
            <w:webHidden/>
          </w:rPr>
          <w:fldChar w:fldCharType="separate"/>
        </w:r>
        <w:r>
          <w:rPr>
            <w:noProof/>
            <w:webHidden/>
          </w:rPr>
          <w:t>29</w:t>
        </w:r>
        <w:r>
          <w:rPr>
            <w:noProof/>
            <w:webHidden/>
          </w:rPr>
          <w:fldChar w:fldCharType="end"/>
        </w:r>
      </w:hyperlink>
    </w:p>
    <w:p w14:paraId="2E4A1000" w14:textId="41761B09"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23" w:history="1">
        <w:r w:rsidRPr="008F5DCE">
          <w:rPr>
            <w:rStyle w:val="Hyperlink"/>
            <w:noProof/>
          </w:rPr>
          <w:t>3.6.1.</w:t>
        </w:r>
        <w:r>
          <w:rPr>
            <w:rFonts w:asciiTheme="minorHAnsi" w:eastAsiaTheme="minorEastAsia" w:hAnsiTheme="minorHAnsi"/>
            <w:i w:val="0"/>
            <w:noProof/>
            <w:kern w:val="2"/>
            <w:sz w:val="24"/>
            <w:szCs w:val="24"/>
            <w:lang w:val="en-VN"/>
            <w14:ligatures w14:val="standardContextual"/>
          </w:rPr>
          <w:tab/>
        </w:r>
        <w:r w:rsidRPr="008F5DCE">
          <w:rPr>
            <w:rStyle w:val="Hyperlink"/>
            <w:noProof/>
          </w:rPr>
          <w:t>MainActivity</w:t>
        </w:r>
        <w:r>
          <w:rPr>
            <w:noProof/>
            <w:webHidden/>
          </w:rPr>
          <w:tab/>
        </w:r>
        <w:r>
          <w:rPr>
            <w:noProof/>
            <w:webHidden/>
          </w:rPr>
          <w:fldChar w:fldCharType="begin"/>
        </w:r>
        <w:r>
          <w:rPr>
            <w:noProof/>
            <w:webHidden/>
          </w:rPr>
          <w:instrText xml:space="preserve"> PAGEREF _Toc232001923 \h </w:instrText>
        </w:r>
        <w:r>
          <w:rPr>
            <w:noProof/>
            <w:webHidden/>
          </w:rPr>
        </w:r>
        <w:r>
          <w:rPr>
            <w:noProof/>
            <w:webHidden/>
          </w:rPr>
          <w:fldChar w:fldCharType="separate"/>
        </w:r>
        <w:r>
          <w:rPr>
            <w:noProof/>
            <w:webHidden/>
          </w:rPr>
          <w:t>29</w:t>
        </w:r>
        <w:r>
          <w:rPr>
            <w:noProof/>
            <w:webHidden/>
          </w:rPr>
          <w:fldChar w:fldCharType="end"/>
        </w:r>
      </w:hyperlink>
    </w:p>
    <w:p w14:paraId="6A549FB9" w14:textId="49BA63B8"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24" w:history="1">
        <w:r w:rsidRPr="008F5DCE">
          <w:rPr>
            <w:rStyle w:val="Hyperlink"/>
            <w:noProof/>
          </w:rPr>
          <w:t>3.6.2.</w:t>
        </w:r>
        <w:r>
          <w:rPr>
            <w:rFonts w:asciiTheme="minorHAnsi" w:eastAsiaTheme="minorEastAsia" w:hAnsiTheme="minorHAnsi"/>
            <w:i w:val="0"/>
            <w:noProof/>
            <w:kern w:val="2"/>
            <w:sz w:val="24"/>
            <w:szCs w:val="24"/>
            <w:lang w:val="en-VN"/>
            <w14:ligatures w14:val="standardContextual"/>
          </w:rPr>
          <w:tab/>
        </w:r>
        <w:r w:rsidRPr="008F5DCE">
          <w:rPr>
            <w:rStyle w:val="Hyperlink"/>
            <w:noProof/>
          </w:rPr>
          <w:t>AddNoteActivity</w:t>
        </w:r>
        <w:r>
          <w:rPr>
            <w:noProof/>
            <w:webHidden/>
          </w:rPr>
          <w:tab/>
        </w:r>
        <w:r>
          <w:rPr>
            <w:noProof/>
            <w:webHidden/>
          </w:rPr>
          <w:fldChar w:fldCharType="begin"/>
        </w:r>
        <w:r>
          <w:rPr>
            <w:noProof/>
            <w:webHidden/>
          </w:rPr>
          <w:instrText xml:space="preserve"> PAGEREF _Toc232001924 \h </w:instrText>
        </w:r>
        <w:r>
          <w:rPr>
            <w:noProof/>
            <w:webHidden/>
          </w:rPr>
        </w:r>
        <w:r>
          <w:rPr>
            <w:noProof/>
            <w:webHidden/>
          </w:rPr>
          <w:fldChar w:fldCharType="separate"/>
        </w:r>
        <w:r>
          <w:rPr>
            <w:noProof/>
            <w:webHidden/>
          </w:rPr>
          <w:t>29</w:t>
        </w:r>
        <w:r>
          <w:rPr>
            <w:noProof/>
            <w:webHidden/>
          </w:rPr>
          <w:fldChar w:fldCharType="end"/>
        </w:r>
      </w:hyperlink>
    </w:p>
    <w:p w14:paraId="4B80603C" w14:textId="55F66F1B"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25" w:history="1">
        <w:r w:rsidRPr="008F5DCE">
          <w:rPr>
            <w:rStyle w:val="Hyperlink"/>
            <w:noProof/>
          </w:rPr>
          <w:t>3.6.3.</w:t>
        </w:r>
        <w:r>
          <w:rPr>
            <w:rFonts w:asciiTheme="minorHAnsi" w:eastAsiaTheme="minorEastAsia" w:hAnsiTheme="minorHAnsi"/>
            <w:i w:val="0"/>
            <w:noProof/>
            <w:kern w:val="2"/>
            <w:sz w:val="24"/>
            <w:szCs w:val="24"/>
            <w:lang w:val="en-VN"/>
            <w14:ligatures w14:val="standardContextual"/>
          </w:rPr>
          <w:tab/>
        </w:r>
        <w:r w:rsidRPr="008F5DCE">
          <w:rPr>
            <w:rStyle w:val="Hyperlink"/>
            <w:noProof/>
          </w:rPr>
          <w:t>DetailActivity</w:t>
        </w:r>
        <w:r>
          <w:rPr>
            <w:noProof/>
            <w:webHidden/>
          </w:rPr>
          <w:tab/>
        </w:r>
        <w:r>
          <w:rPr>
            <w:noProof/>
            <w:webHidden/>
          </w:rPr>
          <w:fldChar w:fldCharType="begin"/>
        </w:r>
        <w:r>
          <w:rPr>
            <w:noProof/>
            <w:webHidden/>
          </w:rPr>
          <w:instrText xml:space="preserve"> PAGEREF _Toc232001925 \h </w:instrText>
        </w:r>
        <w:r>
          <w:rPr>
            <w:noProof/>
            <w:webHidden/>
          </w:rPr>
        </w:r>
        <w:r>
          <w:rPr>
            <w:noProof/>
            <w:webHidden/>
          </w:rPr>
          <w:fldChar w:fldCharType="separate"/>
        </w:r>
        <w:r>
          <w:rPr>
            <w:noProof/>
            <w:webHidden/>
          </w:rPr>
          <w:t>29</w:t>
        </w:r>
        <w:r>
          <w:rPr>
            <w:noProof/>
            <w:webHidden/>
          </w:rPr>
          <w:fldChar w:fldCharType="end"/>
        </w:r>
      </w:hyperlink>
    </w:p>
    <w:p w14:paraId="16F8CA72" w14:textId="323B4407"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26" w:history="1">
        <w:r w:rsidRPr="008F5DCE">
          <w:rPr>
            <w:rStyle w:val="Hyperlink"/>
            <w:noProof/>
            <w:lang w:val="vi-VN"/>
          </w:rPr>
          <w:t>3.7.</w:t>
        </w:r>
        <w:r>
          <w:rPr>
            <w:rFonts w:asciiTheme="minorHAnsi" w:eastAsiaTheme="minorEastAsia" w:hAnsiTheme="minorHAnsi"/>
            <w:b w:val="0"/>
            <w:noProof/>
            <w:kern w:val="2"/>
            <w:sz w:val="24"/>
            <w:szCs w:val="24"/>
            <w:lang w:val="en-VN"/>
            <w14:ligatures w14:val="standardContextual"/>
          </w:rPr>
          <w:tab/>
        </w:r>
        <w:r w:rsidRPr="008F5DCE">
          <w:rPr>
            <w:rStyle w:val="Hyperlink"/>
            <w:noProof/>
          </w:rPr>
          <w:t>Thiết kế dữ liệu</w:t>
        </w:r>
        <w:r>
          <w:rPr>
            <w:noProof/>
            <w:webHidden/>
          </w:rPr>
          <w:tab/>
        </w:r>
        <w:r>
          <w:rPr>
            <w:noProof/>
            <w:webHidden/>
          </w:rPr>
          <w:fldChar w:fldCharType="begin"/>
        </w:r>
        <w:r>
          <w:rPr>
            <w:noProof/>
            <w:webHidden/>
          </w:rPr>
          <w:instrText xml:space="preserve"> PAGEREF _Toc232001926 \h </w:instrText>
        </w:r>
        <w:r>
          <w:rPr>
            <w:noProof/>
            <w:webHidden/>
          </w:rPr>
        </w:r>
        <w:r>
          <w:rPr>
            <w:noProof/>
            <w:webHidden/>
          </w:rPr>
          <w:fldChar w:fldCharType="separate"/>
        </w:r>
        <w:r>
          <w:rPr>
            <w:noProof/>
            <w:webHidden/>
          </w:rPr>
          <w:t>30</w:t>
        </w:r>
        <w:r>
          <w:rPr>
            <w:noProof/>
            <w:webHidden/>
          </w:rPr>
          <w:fldChar w:fldCharType="end"/>
        </w:r>
      </w:hyperlink>
    </w:p>
    <w:p w14:paraId="617B396D" w14:textId="6D4D702B"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27" w:history="1">
        <w:r w:rsidRPr="008F5DCE">
          <w:rPr>
            <w:rStyle w:val="Hyperlink"/>
            <w:noProof/>
            <w:lang w:val="vi-VN"/>
          </w:rPr>
          <w:t>3.7.1.</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Mô hình dữ liệu</w:t>
        </w:r>
        <w:r>
          <w:rPr>
            <w:noProof/>
            <w:webHidden/>
          </w:rPr>
          <w:tab/>
        </w:r>
        <w:r>
          <w:rPr>
            <w:noProof/>
            <w:webHidden/>
          </w:rPr>
          <w:fldChar w:fldCharType="begin"/>
        </w:r>
        <w:r>
          <w:rPr>
            <w:noProof/>
            <w:webHidden/>
          </w:rPr>
          <w:instrText xml:space="preserve"> PAGEREF _Toc232001927 \h </w:instrText>
        </w:r>
        <w:r>
          <w:rPr>
            <w:noProof/>
            <w:webHidden/>
          </w:rPr>
        </w:r>
        <w:r>
          <w:rPr>
            <w:noProof/>
            <w:webHidden/>
          </w:rPr>
          <w:fldChar w:fldCharType="separate"/>
        </w:r>
        <w:r>
          <w:rPr>
            <w:noProof/>
            <w:webHidden/>
          </w:rPr>
          <w:t>30</w:t>
        </w:r>
        <w:r>
          <w:rPr>
            <w:noProof/>
            <w:webHidden/>
          </w:rPr>
          <w:fldChar w:fldCharType="end"/>
        </w:r>
      </w:hyperlink>
    </w:p>
    <w:p w14:paraId="4F56E569" w14:textId="5E1B5474"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28" w:history="1">
        <w:r w:rsidRPr="008F5DCE">
          <w:rPr>
            <w:rStyle w:val="Hyperlink"/>
            <w:noProof/>
          </w:rPr>
          <w:t>3.7.2.</w:t>
        </w:r>
        <w:r>
          <w:rPr>
            <w:rFonts w:asciiTheme="minorHAnsi" w:eastAsiaTheme="minorEastAsia" w:hAnsiTheme="minorHAnsi"/>
            <w:i w:val="0"/>
            <w:noProof/>
            <w:kern w:val="2"/>
            <w:sz w:val="24"/>
            <w:szCs w:val="24"/>
            <w:lang w:val="en-VN"/>
            <w14:ligatures w14:val="standardContextual"/>
          </w:rPr>
          <w:tab/>
        </w:r>
        <w:r w:rsidRPr="008F5DCE">
          <w:rPr>
            <w:rStyle w:val="Hyperlink"/>
            <w:noProof/>
          </w:rPr>
          <w:t>Cấu trúc file lưu trữ</w:t>
        </w:r>
        <w:r>
          <w:rPr>
            <w:noProof/>
            <w:webHidden/>
          </w:rPr>
          <w:tab/>
        </w:r>
        <w:r>
          <w:rPr>
            <w:noProof/>
            <w:webHidden/>
          </w:rPr>
          <w:fldChar w:fldCharType="begin"/>
        </w:r>
        <w:r>
          <w:rPr>
            <w:noProof/>
            <w:webHidden/>
          </w:rPr>
          <w:instrText xml:space="preserve"> PAGEREF _Toc232001928 \h </w:instrText>
        </w:r>
        <w:r>
          <w:rPr>
            <w:noProof/>
            <w:webHidden/>
          </w:rPr>
        </w:r>
        <w:r>
          <w:rPr>
            <w:noProof/>
            <w:webHidden/>
          </w:rPr>
          <w:fldChar w:fldCharType="separate"/>
        </w:r>
        <w:r>
          <w:rPr>
            <w:noProof/>
            <w:webHidden/>
          </w:rPr>
          <w:t>30</w:t>
        </w:r>
        <w:r>
          <w:rPr>
            <w:noProof/>
            <w:webHidden/>
          </w:rPr>
          <w:fldChar w:fldCharType="end"/>
        </w:r>
      </w:hyperlink>
    </w:p>
    <w:p w14:paraId="53ABCCAD" w14:textId="31EC8961"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29" w:history="1">
        <w:r w:rsidRPr="008F5DCE">
          <w:rPr>
            <w:rStyle w:val="Hyperlink"/>
            <w:noProof/>
            <w:lang w:val="vi-VN"/>
          </w:rPr>
          <w:t>3.8.</w:t>
        </w:r>
        <w:r>
          <w:rPr>
            <w:rFonts w:asciiTheme="minorHAnsi" w:eastAsiaTheme="minorEastAsia" w:hAnsiTheme="minorHAnsi"/>
            <w:b w:val="0"/>
            <w:noProof/>
            <w:kern w:val="2"/>
            <w:sz w:val="24"/>
            <w:szCs w:val="24"/>
            <w:lang w:val="en-VN"/>
            <w14:ligatures w14:val="standardContextual"/>
          </w:rPr>
          <w:tab/>
        </w:r>
        <w:r w:rsidRPr="008F5DCE">
          <w:rPr>
            <w:rStyle w:val="Hyperlink"/>
            <w:noProof/>
          </w:rPr>
          <w:t>Cấu hình môi trường phát triển</w:t>
        </w:r>
        <w:r>
          <w:rPr>
            <w:noProof/>
            <w:webHidden/>
          </w:rPr>
          <w:tab/>
        </w:r>
        <w:r>
          <w:rPr>
            <w:noProof/>
            <w:webHidden/>
          </w:rPr>
          <w:fldChar w:fldCharType="begin"/>
        </w:r>
        <w:r>
          <w:rPr>
            <w:noProof/>
            <w:webHidden/>
          </w:rPr>
          <w:instrText xml:space="preserve"> PAGEREF _Toc232001929 \h </w:instrText>
        </w:r>
        <w:r>
          <w:rPr>
            <w:noProof/>
            <w:webHidden/>
          </w:rPr>
        </w:r>
        <w:r>
          <w:rPr>
            <w:noProof/>
            <w:webHidden/>
          </w:rPr>
          <w:fldChar w:fldCharType="separate"/>
        </w:r>
        <w:r>
          <w:rPr>
            <w:noProof/>
            <w:webHidden/>
          </w:rPr>
          <w:t>30</w:t>
        </w:r>
        <w:r>
          <w:rPr>
            <w:noProof/>
            <w:webHidden/>
          </w:rPr>
          <w:fldChar w:fldCharType="end"/>
        </w:r>
      </w:hyperlink>
    </w:p>
    <w:p w14:paraId="00D7F965" w14:textId="0BEB22F9"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30" w:history="1">
        <w:r w:rsidRPr="008F5DCE">
          <w:rPr>
            <w:rStyle w:val="Hyperlink"/>
            <w:noProof/>
          </w:rPr>
          <w:t>3.8.1.</w:t>
        </w:r>
        <w:r>
          <w:rPr>
            <w:rFonts w:asciiTheme="minorHAnsi" w:eastAsiaTheme="minorEastAsia" w:hAnsiTheme="minorHAnsi"/>
            <w:i w:val="0"/>
            <w:noProof/>
            <w:kern w:val="2"/>
            <w:sz w:val="24"/>
            <w:szCs w:val="24"/>
            <w:lang w:val="en-VN"/>
            <w14:ligatures w14:val="standardContextual"/>
          </w:rPr>
          <w:tab/>
        </w:r>
        <w:r w:rsidRPr="008F5DCE">
          <w:rPr>
            <w:rStyle w:val="Hyperlink"/>
            <w:noProof/>
          </w:rPr>
          <w:t>Hệ điều hành</w:t>
        </w:r>
        <w:r>
          <w:rPr>
            <w:noProof/>
            <w:webHidden/>
          </w:rPr>
          <w:tab/>
        </w:r>
        <w:r>
          <w:rPr>
            <w:noProof/>
            <w:webHidden/>
          </w:rPr>
          <w:fldChar w:fldCharType="begin"/>
        </w:r>
        <w:r>
          <w:rPr>
            <w:noProof/>
            <w:webHidden/>
          </w:rPr>
          <w:instrText xml:space="preserve"> PAGEREF _Toc232001930 \h </w:instrText>
        </w:r>
        <w:r>
          <w:rPr>
            <w:noProof/>
            <w:webHidden/>
          </w:rPr>
        </w:r>
        <w:r>
          <w:rPr>
            <w:noProof/>
            <w:webHidden/>
          </w:rPr>
          <w:fldChar w:fldCharType="separate"/>
        </w:r>
        <w:r>
          <w:rPr>
            <w:noProof/>
            <w:webHidden/>
          </w:rPr>
          <w:t>30</w:t>
        </w:r>
        <w:r>
          <w:rPr>
            <w:noProof/>
            <w:webHidden/>
          </w:rPr>
          <w:fldChar w:fldCharType="end"/>
        </w:r>
      </w:hyperlink>
    </w:p>
    <w:p w14:paraId="7887446C" w14:textId="39F2D218"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31" w:history="1">
        <w:r w:rsidRPr="008F5DCE">
          <w:rPr>
            <w:rStyle w:val="Hyperlink"/>
            <w:noProof/>
          </w:rPr>
          <w:t>3.8.2.</w:t>
        </w:r>
        <w:r>
          <w:rPr>
            <w:rFonts w:asciiTheme="minorHAnsi" w:eastAsiaTheme="minorEastAsia" w:hAnsiTheme="minorHAnsi"/>
            <w:i w:val="0"/>
            <w:noProof/>
            <w:kern w:val="2"/>
            <w:sz w:val="24"/>
            <w:szCs w:val="24"/>
            <w:lang w:val="en-VN"/>
            <w14:ligatures w14:val="standardContextual"/>
          </w:rPr>
          <w:tab/>
        </w:r>
        <w:r w:rsidRPr="008F5DCE">
          <w:rPr>
            <w:rStyle w:val="Hyperlink"/>
            <w:noProof/>
          </w:rPr>
          <w:t>Bộ nhớ RAM</w:t>
        </w:r>
        <w:r>
          <w:rPr>
            <w:noProof/>
            <w:webHidden/>
          </w:rPr>
          <w:tab/>
        </w:r>
        <w:r>
          <w:rPr>
            <w:noProof/>
            <w:webHidden/>
          </w:rPr>
          <w:fldChar w:fldCharType="begin"/>
        </w:r>
        <w:r>
          <w:rPr>
            <w:noProof/>
            <w:webHidden/>
          </w:rPr>
          <w:instrText xml:space="preserve"> PAGEREF _Toc232001931 \h </w:instrText>
        </w:r>
        <w:r>
          <w:rPr>
            <w:noProof/>
            <w:webHidden/>
          </w:rPr>
        </w:r>
        <w:r>
          <w:rPr>
            <w:noProof/>
            <w:webHidden/>
          </w:rPr>
          <w:fldChar w:fldCharType="separate"/>
        </w:r>
        <w:r>
          <w:rPr>
            <w:noProof/>
            <w:webHidden/>
          </w:rPr>
          <w:t>31</w:t>
        </w:r>
        <w:r>
          <w:rPr>
            <w:noProof/>
            <w:webHidden/>
          </w:rPr>
          <w:fldChar w:fldCharType="end"/>
        </w:r>
      </w:hyperlink>
    </w:p>
    <w:p w14:paraId="7858CDEE" w14:textId="50A7CEED"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32" w:history="1">
        <w:r w:rsidRPr="008F5DCE">
          <w:rPr>
            <w:rStyle w:val="Hyperlink"/>
            <w:noProof/>
          </w:rPr>
          <w:t>3.8.3.</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J</w:t>
        </w:r>
        <w:r w:rsidRPr="008F5DCE">
          <w:rPr>
            <w:rStyle w:val="Hyperlink"/>
            <w:noProof/>
          </w:rPr>
          <w:t>ava Development Kit (JDK)</w:t>
        </w:r>
        <w:r>
          <w:rPr>
            <w:noProof/>
            <w:webHidden/>
          </w:rPr>
          <w:tab/>
        </w:r>
        <w:r>
          <w:rPr>
            <w:noProof/>
            <w:webHidden/>
          </w:rPr>
          <w:fldChar w:fldCharType="begin"/>
        </w:r>
        <w:r>
          <w:rPr>
            <w:noProof/>
            <w:webHidden/>
          </w:rPr>
          <w:instrText xml:space="preserve"> PAGEREF _Toc232001932 \h </w:instrText>
        </w:r>
        <w:r>
          <w:rPr>
            <w:noProof/>
            <w:webHidden/>
          </w:rPr>
        </w:r>
        <w:r>
          <w:rPr>
            <w:noProof/>
            <w:webHidden/>
          </w:rPr>
          <w:fldChar w:fldCharType="separate"/>
        </w:r>
        <w:r>
          <w:rPr>
            <w:noProof/>
            <w:webHidden/>
          </w:rPr>
          <w:t>31</w:t>
        </w:r>
        <w:r>
          <w:rPr>
            <w:noProof/>
            <w:webHidden/>
          </w:rPr>
          <w:fldChar w:fldCharType="end"/>
        </w:r>
      </w:hyperlink>
    </w:p>
    <w:p w14:paraId="01E12205" w14:textId="14361B0A"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33" w:history="1">
        <w:r w:rsidRPr="008F5DCE">
          <w:rPr>
            <w:rStyle w:val="Hyperlink"/>
            <w:noProof/>
          </w:rPr>
          <w:t>3.8.4.</w:t>
        </w:r>
        <w:r>
          <w:rPr>
            <w:rFonts w:asciiTheme="minorHAnsi" w:eastAsiaTheme="minorEastAsia" w:hAnsiTheme="minorHAnsi"/>
            <w:i w:val="0"/>
            <w:noProof/>
            <w:kern w:val="2"/>
            <w:sz w:val="24"/>
            <w:szCs w:val="24"/>
            <w:lang w:val="en-VN"/>
            <w14:ligatures w14:val="standardContextual"/>
          </w:rPr>
          <w:tab/>
        </w:r>
        <w:r w:rsidRPr="008F5DCE">
          <w:rPr>
            <w:rStyle w:val="Hyperlink"/>
            <w:noProof/>
          </w:rPr>
          <w:t>Android SDK</w:t>
        </w:r>
        <w:r>
          <w:rPr>
            <w:noProof/>
            <w:webHidden/>
          </w:rPr>
          <w:tab/>
        </w:r>
        <w:r>
          <w:rPr>
            <w:noProof/>
            <w:webHidden/>
          </w:rPr>
          <w:fldChar w:fldCharType="begin"/>
        </w:r>
        <w:r>
          <w:rPr>
            <w:noProof/>
            <w:webHidden/>
          </w:rPr>
          <w:instrText xml:space="preserve"> PAGEREF _Toc232001933 \h </w:instrText>
        </w:r>
        <w:r>
          <w:rPr>
            <w:noProof/>
            <w:webHidden/>
          </w:rPr>
        </w:r>
        <w:r>
          <w:rPr>
            <w:noProof/>
            <w:webHidden/>
          </w:rPr>
          <w:fldChar w:fldCharType="separate"/>
        </w:r>
        <w:r>
          <w:rPr>
            <w:noProof/>
            <w:webHidden/>
          </w:rPr>
          <w:t>31</w:t>
        </w:r>
        <w:r>
          <w:rPr>
            <w:noProof/>
            <w:webHidden/>
          </w:rPr>
          <w:fldChar w:fldCharType="end"/>
        </w:r>
      </w:hyperlink>
    </w:p>
    <w:p w14:paraId="34E2C55A" w14:textId="04322FF0"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34" w:history="1">
        <w:r w:rsidRPr="008F5DCE">
          <w:rPr>
            <w:rStyle w:val="Hyperlink"/>
            <w:noProof/>
            <w:lang w:val="vi-VN"/>
          </w:rPr>
          <w:t>3.9.</w:t>
        </w:r>
        <w:r>
          <w:rPr>
            <w:rFonts w:asciiTheme="minorHAnsi" w:eastAsiaTheme="minorEastAsia" w:hAnsiTheme="minorHAnsi"/>
            <w:b w:val="0"/>
            <w:noProof/>
            <w:kern w:val="2"/>
            <w:sz w:val="24"/>
            <w:szCs w:val="24"/>
            <w:lang w:val="en-VN"/>
            <w14:ligatures w14:val="standardContextual"/>
          </w:rPr>
          <w:tab/>
        </w:r>
        <w:r w:rsidRPr="008F5DCE">
          <w:rPr>
            <w:rStyle w:val="Hyperlink"/>
            <w:noProof/>
          </w:rPr>
          <w:t>Tạo dự án Android mới</w:t>
        </w:r>
        <w:r>
          <w:rPr>
            <w:noProof/>
            <w:webHidden/>
          </w:rPr>
          <w:tab/>
        </w:r>
        <w:r>
          <w:rPr>
            <w:noProof/>
            <w:webHidden/>
          </w:rPr>
          <w:fldChar w:fldCharType="begin"/>
        </w:r>
        <w:r>
          <w:rPr>
            <w:noProof/>
            <w:webHidden/>
          </w:rPr>
          <w:instrText xml:space="preserve"> PAGEREF _Toc232001934 \h </w:instrText>
        </w:r>
        <w:r>
          <w:rPr>
            <w:noProof/>
            <w:webHidden/>
          </w:rPr>
        </w:r>
        <w:r>
          <w:rPr>
            <w:noProof/>
            <w:webHidden/>
          </w:rPr>
          <w:fldChar w:fldCharType="separate"/>
        </w:r>
        <w:r>
          <w:rPr>
            <w:noProof/>
            <w:webHidden/>
          </w:rPr>
          <w:t>32</w:t>
        </w:r>
        <w:r>
          <w:rPr>
            <w:noProof/>
            <w:webHidden/>
          </w:rPr>
          <w:fldChar w:fldCharType="end"/>
        </w:r>
      </w:hyperlink>
    </w:p>
    <w:p w14:paraId="7AB9D5A0" w14:textId="1D553E01"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35" w:history="1">
        <w:r w:rsidRPr="008F5DCE">
          <w:rPr>
            <w:rStyle w:val="Hyperlink"/>
            <w:noProof/>
          </w:rPr>
          <w:t>3.9.1.</w:t>
        </w:r>
        <w:r>
          <w:rPr>
            <w:rFonts w:asciiTheme="minorHAnsi" w:eastAsiaTheme="minorEastAsia" w:hAnsiTheme="minorHAnsi"/>
            <w:i w:val="0"/>
            <w:noProof/>
            <w:kern w:val="2"/>
            <w:sz w:val="24"/>
            <w:szCs w:val="24"/>
            <w:lang w:val="en-VN"/>
            <w14:ligatures w14:val="standardContextual"/>
          </w:rPr>
          <w:tab/>
        </w:r>
        <w:r w:rsidRPr="008F5DCE">
          <w:rPr>
            <w:rStyle w:val="Hyperlink"/>
            <w:noProof/>
          </w:rPr>
          <w:t>Khởi động Android Studio</w:t>
        </w:r>
        <w:r>
          <w:rPr>
            <w:noProof/>
            <w:webHidden/>
          </w:rPr>
          <w:tab/>
        </w:r>
        <w:r>
          <w:rPr>
            <w:noProof/>
            <w:webHidden/>
          </w:rPr>
          <w:fldChar w:fldCharType="begin"/>
        </w:r>
        <w:r>
          <w:rPr>
            <w:noProof/>
            <w:webHidden/>
          </w:rPr>
          <w:instrText xml:space="preserve"> PAGEREF _Toc232001935 \h </w:instrText>
        </w:r>
        <w:r>
          <w:rPr>
            <w:noProof/>
            <w:webHidden/>
          </w:rPr>
        </w:r>
        <w:r>
          <w:rPr>
            <w:noProof/>
            <w:webHidden/>
          </w:rPr>
          <w:fldChar w:fldCharType="separate"/>
        </w:r>
        <w:r>
          <w:rPr>
            <w:noProof/>
            <w:webHidden/>
          </w:rPr>
          <w:t>32</w:t>
        </w:r>
        <w:r>
          <w:rPr>
            <w:noProof/>
            <w:webHidden/>
          </w:rPr>
          <w:fldChar w:fldCharType="end"/>
        </w:r>
      </w:hyperlink>
    </w:p>
    <w:p w14:paraId="46455A5A" w14:textId="0F6590EB"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36" w:history="1">
        <w:r w:rsidRPr="008F5DCE">
          <w:rPr>
            <w:rStyle w:val="Hyperlink"/>
            <w:noProof/>
          </w:rPr>
          <w:t>3.9.2.</w:t>
        </w:r>
        <w:r>
          <w:rPr>
            <w:rFonts w:asciiTheme="minorHAnsi" w:eastAsiaTheme="minorEastAsia" w:hAnsiTheme="minorHAnsi"/>
            <w:i w:val="0"/>
            <w:noProof/>
            <w:kern w:val="2"/>
            <w:sz w:val="24"/>
            <w:szCs w:val="24"/>
            <w:lang w:val="en-VN"/>
            <w14:ligatures w14:val="standardContextual"/>
          </w:rPr>
          <w:tab/>
        </w:r>
        <w:r w:rsidRPr="008F5DCE">
          <w:rPr>
            <w:rStyle w:val="Hyperlink"/>
            <w:noProof/>
          </w:rPr>
          <w:t>Tạo dự án mới</w:t>
        </w:r>
        <w:r>
          <w:rPr>
            <w:noProof/>
            <w:webHidden/>
          </w:rPr>
          <w:tab/>
        </w:r>
        <w:r>
          <w:rPr>
            <w:noProof/>
            <w:webHidden/>
          </w:rPr>
          <w:fldChar w:fldCharType="begin"/>
        </w:r>
        <w:r>
          <w:rPr>
            <w:noProof/>
            <w:webHidden/>
          </w:rPr>
          <w:instrText xml:space="preserve"> PAGEREF _Toc232001936 \h </w:instrText>
        </w:r>
        <w:r>
          <w:rPr>
            <w:noProof/>
            <w:webHidden/>
          </w:rPr>
        </w:r>
        <w:r>
          <w:rPr>
            <w:noProof/>
            <w:webHidden/>
          </w:rPr>
          <w:fldChar w:fldCharType="separate"/>
        </w:r>
        <w:r>
          <w:rPr>
            <w:noProof/>
            <w:webHidden/>
          </w:rPr>
          <w:t>32</w:t>
        </w:r>
        <w:r>
          <w:rPr>
            <w:noProof/>
            <w:webHidden/>
          </w:rPr>
          <w:fldChar w:fldCharType="end"/>
        </w:r>
      </w:hyperlink>
    </w:p>
    <w:p w14:paraId="6DA818DE" w14:textId="1CD20C50"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37" w:history="1">
        <w:r w:rsidRPr="008F5DCE">
          <w:rPr>
            <w:rStyle w:val="Hyperlink"/>
            <w:noProof/>
          </w:rPr>
          <w:t>3.9.3.</w:t>
        </w:r>
        <w:r>
          <w:rPr>
            <w:rFonts w:asciiTheme="minorHAnsi" w:eastAsiaTheme="minorEastAsia" w:hAnsiTheme="minorHAnsi"/>
            <w:i w:val="0"/>
            <w:noProof/>
            <w:kern w:val="2"/>
            <w:sz w:val="24"/>
            <w:szCs w:val="24"/>
            <w:lang w:val="en-VN"/>
            <w14:ligatures w14:val="standardContextual"/>
          </w:rPr>
          <w:tab/>
        </w:r>
        <w:r w:rsidRPr="008F5DCE">
          <w:rPr>
            <w:rStyle w:val="Hyperlink"/>
            <w:noProof/>
          </w:rPr>
          <w:t>Chọn loại Project</w:t>
        </w:r>
        <w:r>
          <w:rPr>
            <w:noProof/>
            <w:webHidden/>
          </w:rPr>
          <w:tab/>
        </w:r>
        <w:r>
          <w:rPr>
            <w:noProof/>
            <w:webHidden/>
          </w:rPr>
          <w:fldChar w:fldCharType="begin"/>
        </w:r>
        <w:r>
          <w:rPr>
            <w:noProof/>
            <w:webHidden/>
          </w:rPr>
          <w:instrText xml:space="preserve"> PAGEREF _Toc232001937 \h </w:instrText>
        </w:r>
        <w:r>
          <w:rPr>
            <w:noProof/>
            <w:webHidden/>
          </w:rPr>
        </w:r>
        <w:r>
          <w:rPr>
            <w:noProof/>
            <w:webHidden/>
          </w:rPr>
          <w:fldChar w:fldCharType="separate"/>
        </w:r>
        <w:r>
          <w:rPr>
            <w:noProof/>
            <w:webHidden/>
          </w:rPr>
          <w:t>33</w:t>
        </w:r>
        <w:r>
          <w:rPr>
            <w:noProof/>
            <w:webHidden/>
          </w:rPr>
          <w:fldChar w:fldCharType="end"/>
        </w:r>
      </w:hyperlink>
    </w:p>
    <w:p w14:paraId="64CEE53F" w14:textId="4848360B"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38" w:history="1">
        <w:r w:rsidRPr="008F5DCE">
          <w:rPr>
            <w:rStyle w:val="Hyperlink"/>
            <w:noProof/>
          </w:rPr>
          <w:t>3.9.4.</w:t>
        </w:r>
        <w:r>
          <w:rPr>
            <w:rFonts w:asciiTheme="minorHAnsi" w:eastAsiaTheme="minorEastAsia" w:hAnsiTheme="minorHAnsi"/>
            <w:i w:val="0"/>
            <w:noProof/>
            <w:kern w:val="2"/>
            <w:sz w:val="24"/>
            <w:szCs w:val="24"/>
            <w:lang w:val="en-VN"/>
            <w14:ligatures w14:val="standardContextual"/>
          </w:rPr>
          <w:tab/>
        </w:r>
        <w:r w:rsidRPr="008F5DCE">
          <w:rPr>
            <w:rStyle w:val="Hyperlink"/>
            <w:noProof/>
          </w:rPr>
          <w:t>Cấu hình Project</w:t>
        </w:r>
        <w:r>
          <w:rPr>
            <w:noProof/>
            <w:webHidden/>
          </w:rPr>
          <w:tab/>
        </w:r>
        <w:r>
          <w:rPr>
            <w:noProof/>
            <w:webHidden/>
          </w:rPr>
          <w:fldChar w:fldCharType="begin"/>
        </w:r>
        <w:r>
          <w:rPr>
            <w:noProof/>
            <w:webHidden/>
          </w:rPr>
          <w:instrText xml:space="preserve"> PAGEREF _Toc232001938 \h </w:instrText>
        </w:r>
        <w:r>
          <w:rPr>
            <w:noProof/>
            <w:webHidden/>
          </w:rPr>
        </w:r>
        <w:r>
          <w:rPr>
            <w:noProof/>
            <w:webHidden/>
          </w:rPr>
          <w:fldChar w:fldCharType="separate"/>
        </w:r>
        <w:r>
          <w:rPr>
            <w:noProof/>
            <w:webHidden/>
          </w:rPr>
          <w:t>34</w:t>
        </w:r>
        <w:r>
          <w:rPr>
            <w:noProof/>
            <w:webHidden/>
          </w:rPr>
          <w:fldChar w:fldCharType="end"/>
        </w:r>
      </w:hyperlink>
    </w:p>
    <w:p w14:paraId="703D919A" w14:textId="6EADC580"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39" w:history="1">
        <w:r w:rsidRPr="008F5DCE">
          <w:rPr>
            <w:rStyle w:val="Hyperlink"/>
            <w:noProof/>
          </w:rPr>
          <w:t>3.9.5.</w:t>
        </w:r>
        <w:r>
          <w:rPr>
            <w:rFonts w:asciiTheme="minorHAnsi" w:eastAsiaTheme="minorEastAsia" w:hAnsiTheme="minorHAnsi"/>
            <w:i w:val="0"/>
            <w:noProof/>
            <w:kern w:val="2"/>
            <w:sz w:val="24"/>
            <w:szCs w:val="24"/>
            <w:lang w:val="en-VN"/>
            <w14:ligatures w14:val="standardContextual"/>
          </w:rPr>
          <w:tab/>
        </w:r>
        <w:r w:rsidRPr="008F5DCE">
          <w:rPr>
            <w:rStyle w:val="Hyperlink"/>
            <w:noProof/>
          </w:rPr>
          <w:t>Tạo Project</w:t>
        </w:r>
        <w:r>
          <w:rPr>
            <w:noProof/>
            <w:webHidden/>
          </w:rPr>
          <w:tab/>
        </w:r>
        <w:r>
          <w:rPr>
            <w:noProof/>
            <w:webHidden/>
          </w:rPr>
          <w:fldChar w:fldCharType="begin"/>
        </w:r>
        <w:r>
          <w:rPr>
            <w:noProof/>
            <w:webHidden/>
          </w:rPr>
          <w:instrText xml:space="preserve"> PAGEREF _Toc232001939 \h </w:instrText>
        </w:r>
        <w:r>
          <w:rPr>
            <w:noProof/>
            <w:webHidden/>
          </w:rPr>
        </w:r>
        <w:r>
          <w:rPr>
            <w:noProof/>
            <w:webHidden/>
          </w:rPr>
          <w:fldChar w:fldCharType="separate"/>
        </w:r>
        <w:r>
          <w:rPr>
            <w:noProof/>
            <w:webHidden/>
          </w:rPr>
          <w:t>35</w:t>
        </w:r>
        <w:r>
          <w:rPr>
            <w:noProof/>
            <w:webHidden/>
          </w:rPr>
          <w:fldChar w:fldCharType="end"/>
        </w:r>
      </w:hyperlink>
    </w:p>
    <w:p w14:paraId="0507BA7C" w14:textId="67903984"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40" w:history="1">
        <w:r w:rsidRPr="008F5DCE">
          <w:rPr>
            <w:rStyle w:val="Hyperlink"/>
            <w:noProof/>
          </w:rPr>
          <w:t>3.10.</w:t>
        </w:r>
        <w:r>
          <w:rPr>
            <w:rFonts w:asciiTheme="minorHAnsi" w:eastAsiaTheme="minorEastAsia" w:hAnsiTheme="minorHAnsi"/>
            <w:b w:val="0"/>
            <w:noProof/>
            <w:kern w:val="2"/>
            <w:sz w:val="24"/>
            <w:szCs w:val="24"/>
            <w:lang w:val="en-VN"/>
            <w14:ligatures w14:val="standardContextual"/>
          </w:rPr>
          <w:tab/>
        </w:r>
        <w:r w:rsidRPr="008F5DCE">
          <w:rPr>
            <w:rStyle w:val="Hyperlink"/>
            <w:noProof/>
          </w:rPr>
          <w:t>Kết luận chương</w:t>
        </w:r>
        <w:r>
          <w:rPr>
            <w:noProof/>
            <w:webHidden/>
          </w:rPr>
          <w:tab/>
        </w:r>
        <w:r>
          <w:rPr>
            <w:noProof/>
            <w:webHidden/>
          </w:rPr>
          <w:fldChar w:fldCharType="begin"/>
        </w:r>
        <w:r>
          <w:rPr>
            <w:noProof/>
            <w:webHidden/>
          </w:rPr>
          <w:instrText xml:space="preserve"> PAGEREF _Toc232001940 \h </w:instrText>
        </w:r>
        <w:r>
          <w:rPr>
            <w:noProof/>
            <w:webHidden/>
          </w:rPr>
        </w:r>
        <w:r>
          <w:rPr>
            <w:noProof/>
            <w:webHidden/>
          </w:rPr>
          <w:fldChar w:fldCharType="separate"/>
        </w:r>
        <w:r>
          <w:rPr>
            <w:noProof/>
            <w:webHidden/>
          </w:rPr>
          <w:t>36</w:t>
        </w:r>
        <w:r>
          <w:rPr>
            <w:noProof/>
            <w:webHidden/>
          </w:rPr>
          <w:fldChar w:fldCharType="end"/>
        </w:r>
      </w:hyperlink>
    </w:p>
    <w:p w14:paraId="1489CBFD" w14:textId="22D2722A" w:rsidR="000F4110" w:rsidRDefault="000F4110">
      <w:pPr>
        <w:pStyle w:val="TOC1"/>
        <w:tabs>
          <w:tab w:val="left" w:pos="1276"/>
          <w:tab w:val="right" w:leader="dot" w:pos="9055"/>
        </w:tabs>
        <w:rPr>
          <w:rFonts w:asciiTheme="minorHAnsi" w:eastAsiaTheme="minorEastAsia" w:hAnsiTheme="minorHAnsi"/>
          <w:b w:val="0"/>
          <w:caps w:val="0"/>
          <w:noProof/>
          <w:kern w:val="2"/>
          <w:sz w:val="24"/>
          <w:szCs w:val="24"/>
          <w:lang w:val="en-VN"/>
          <w14:ligatures w14:val="standardContextual"/>
        </w:rPr>
      </w:pPr>
      <w:hyperlink w:anchor="_Toc232001941" w:history="1">
        <w:r w:rsidRPr="008F5DCE">
          <w:rPr>
            <w:rStyle w:val="Hyperlink"/>
            <w:noProof/>
            <w:lang w:val="vi-VN"/>
          </w:rPr>
          <w:t>Phần 4.</w:t>
        </w:r>
        <w:r>
          <w:rPr>
            <w:rFonts w:asciiTheme="minorHAnsi" w:eastAsiaTheme="minorEastAsia" w:hAnsiTheme="minorHAnsi"/>
            <w:b w:val="0"/>
            <w:caps w:val="0"/>
            <w:noProof/>
            <w:kern w:val="2"/>
            <w:sz w:val="24"/>
            <w:szCs w:val="24"/>
            <w:lang w:val="en-VN"/>
            <w14:ligatures w14:val="standardContextual"/>
          </w:rPr>
          <w:tab/>
        </w:r>
        <w:r w:rsidRPr="008F5DCE">
          <w:rPr>
            <w:rStyle w:val="Hyperlink"/>
            <w:noProof/>
          </w:rPr>
          <w:t>XÂY DỰNG ỨNG DỤNG</w:t>
        </w:r>
        <w:r>
          <w:rPr>
            <w:noProof/>
            <w:webHidden/>
          </w:rPr>
          <w:tab/>
        </w:r>
        <w:r>
          <w:rPr>
            <w:noProof/>
            <w:webHidden/>
          </w:rPr>
          <w:fldChar w:fldCharType="begin"/>
        </w:r>
        <w:r>
          <w:rPr>
            <w:noProof/>
            <w:webHidden/>
          </w:rPr>
          <w:instrText xml:space="preserve"> PAGEREF _Toc232001941 \h </w:instrText>
        </w:r>
        <w:r>
          <w:rPr>
            <w:noProof/>
            <w:webHidden/>
          </w:rPr>
        </w:r>
        <w:r>
          <w:rPr>
            <w:noProof/>
            <w:webHidden/>
          </w:rPr>
          <w:fldChar w:fldCharType="separate"/>
        </w:r>
        <w:r>
          <w:rPr>
            <w:noProof/>
            <w:webHidden/>
          </w:rPr>
          <w:t>37</w:t>
        </w:r>
        <w:r>
          <w:rPr>
            <w:noProof/>
            <w:webHidden/>
          </w:rPr>
          <w:fldChar w:fldCharType="end"/>
        </w:r>
      </w:hyperlink>
    </w:p>
    <w:p w14:paraId="05637172" w14:textId="0A4D7640"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42" w:history="1">
        <w:r w:rsidRPr="008F5DCE">
          <w:rPr>
            <w:rStyle w:val="Hyperlink"/>
            <w:noProof/>
            <w:lang w:val="vi-VN"/>
          </w:rPr>
          <w:t>4.1.</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Giới thiệu chương</w:t>
        </w:r>
        <w:r>
          <w:rPr>
            <w:noProof/>
            <w:webHidden/>
          </w:rPr>
          <w:tab/>
        </w:r>
        <w:r>
          <w:rPr>
            <w:noProof/>
            <w:webHidden/>
          </w:rPr>
          <w:fldChar w:fldCharType="begin"/>
        </w:r>
        <w:r>
          <w:rPr>
            <w:noProof/>
            <w:webHidden/>
          </w:rPr>
          <w:instrText xml:space="preserve"> PAGEREF _Toc232001942 \h </w:instrText>
        </w:r>
        <w:r>
          <w:rPr>
            <w:noProof/>
            <w:webHidden/>
          </w:rPr>
        </w:r>
        <w:r>
          <w:rPr>
            <w:noProof/>
            <w:webHidden/>
          </w:rPr>
          <w:fldChar w:fldCharType="separate"/>
        </w:r>
        <w:r>
          <w:rPr>
            <w:noProof/>
            <w:webHidden/>
          </w:rPr>
          <w:t>37</w:t>
        </w:r>
        <w:r>
          <w:rPr>
            <w:noProof/>
            <w:webHidden/>
          </w:rPr>
          <w:fldChar w:fldCharType="end"/>
        </w:r>
      </w:hyperlink>
    </w:p>
    <w:p w14:paraId="5303CF4C" w14:textId="1432A1F7"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43" w:history="1">
        <w:r w:rsidRPr="008F5DCE">
          <w:rPr>
            <w:rStyle w:val="Hyperlink"/>
            <w:noProof/>
            <w:lang w:val="vi-VN"/>
          </w:rPr>
          <w:t>4.2.</w:t>
        </w:r>
        <w:r>
          <w:rPr>
            <w:rFonts w:asciiTheme="minorHAnsi" w:eastAsiaTheme="minorEastAsia" w:hAnsiTheme="minorHAnsi"/>
            <w:b w:val="0"/>
            <w:noProof/>
            <w:kern w:val="2"/>
            <w:sz w:val="24"/>
            <w:szCs w:val="24"/>
            <w:lang w:val="en-VN"/>
            <w14:ligatures w14:val="standardContextual"/>
          </w:rPr>
          <w:tab/>
        </w:r>
        <w:r w:rsidRPr="008F5DCE">
          <w:rPr>
            <w:rStyle w:val="Hyperlink"/>
            <w:noProof/>
          </w:rPr>
          <w:t>Xây dựng lớp dữ liệu Note</w:t>
        </w:r>
        <w:r>
          <w:rPr>
            <w:noProof/>
            <w:webHidden/>
          </w:rPr>
          <w:tab/>
        </w:r>
        <w:r>
          <w:rPr>
            <w:noProof/>
            <w:webHidden/>
          </w:rPr>
          <w:fldChar w:fldCharType="begin"/>
        </w:r>
        <w:r>
          <w:rPr>
            <w:noProof/>
            <w:webHidden/>
          </w:rPr>
          <w:instrText xml:space="preserve"> PAGEREF _Toc232001943 \h </w:instrText>
        </w:r>
        <w:r>
          <w:rPr>
            <w:noProof/>
            <w:webHidden/>
          </w:rPr>
        </w:r>
        <w:r>
          <w:rPr>
            <w:noProof/>
            <w:webHidden/>
          </w:rPr>
          <w:fldChar w:fldCharType="separate"/>
        </w:r>
        <w:r>
          <w:rPr>
            <w:noProof/>
            <w:webHidden/>
          </w:rPr>
          <w:t>37</w:t>
        </w:r>
        <w:r>
          <w:rPr>
            <w:noProof/>
            <w:webHidden/>
          </w:rPr>
          <w:fldChar w:fldCharType="end"/>
        </w:r>
      </w:hyperlink>
    </w:p>
    <w:p w14:paraId="543468E1" w14:textId="3CABBBBB"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44" w:history="1">
        <w:r w:rsidRPr="008F5DCE">
          <w:rPr>
            <w:rStyle w:val="Hyperlink"/>
            <w:noProof/>
            <w:lang w:val="vi-VN"/>
          </w:rPr>
          <w:t>4.3.</w:t>
        </w:r>
        <w:r>
          <w:rPr>
            <w:rFonts w:asciiTheme="minorHAnsi" w:eastAsiaTheme="minorEastAsia" w:hAnsiTheme="minorHAnsi"/>
            <w:b w:val="0"/>
            <w:noProof/>
            <w:kern w:val="2"/>
            <w:sz w:val="24"/>
            <w:szCs w:val="24"/>
            <w:lang w:val="en-VN"/>
            <w14:ligatures w14:val="standardContextual"/>
          </w:rPr>
          <w:tab/>
        </w:r>
        <w:r w:rsidRPr="008F5DCE">
          <w:rPr>
            <w:rStyle w:val="Hyperlink"/>
            <w:noProof/>
          </w:rPr>
          <w:t>Thiết kế giao diện</w:t>
        </w:r>
        <w:r w:rsidRPr="008F5DCE">
          <w:rPr>
            <w:rStyle w:val="Hyperlink"/>
            <w:noProof/>
            <w:lang w:val="vi-VN"/>
          </w:rPr>
          <w:t xml:space="preserve"> và xử lý logic</w:t>
        </w:r>
        <w:r>
          <w:rPr>
            <w:noProof/>
            <w:webHidden/>
          </w:rPr>
          <w:tab/>
        </w:r>
        <w:r>
          <w:rPr>
            <w:noProof/>
            <w:webHidden/>
          </w:rPr>
          <w:fldChar w:fldCharType="begin"/>
        </w:r>
        <w:r>
          <w:rPr>
            <w:noProof/>
            <w:webHidden/>
          </w:rPr>
          <w:instrText xml:space="preserve"> PAGEREF _Toc232001944 \h </w:instrText>
        </w:r>
        <w:r>
          <w:rPr>
            <w:noProof/>
            <w:webHidden/>
          </w:rPr>
        </w:r>
        <w:r>
          <w:rPr>
            <w:noProof/>
            <w:webHidden/>
          </w:rPr>
          <w:fldChar w:fldCharType="separate"/>
        </w:r>
        <w:r>
          <w:rPr>
            <w:noProof/>
            <w:webHidden/>
          </w:rPr>
          <w:t>38</w:t>
        </w:r>
        <w:r>
          <w:rPr>
            <w:noProof/>
            <w:webHidden/>
          </w:rPr>
          <w:fldChar w:fldCharType="end"/>
        </w:r>
      </w:hyperlink>
    </w:p>
    <w:p w14:paraId="79A86A82" w14:textId="7BA34C5B"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45" w:history="1">
        <w:r w:rsidRPr="008F5DCE">
          <w:rPr>
            <w:rStyle w:val="Hyperlink"/>
            <w:noProof/>
            <w:lang w:val="vi-VN"/>
          </w:rPr>
          <w:t>4.4.</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Cấu Trúc Thư mục dự án khi hoàn thành</w:t>
        </w:r>
        <w:r>
          <w:rPr>
            <w:noProof/>
            <w:webHidden/>
          </w:rPr>
          <w:tab/>
        </w:r>
        <w:r>
          <w:rPr>
            <w:noProof/>
            <w:webHidden/>
          </w:rPr>
          <w:fldChar w:fldCharType="begin"/>
        </w:r>
        <w:r>
          <w:rPr>
            <w:noProof/>
            <w:webHidden/>
          </w:rPr>
          <w:instrText xml:space="preserve"> PAGEREF _Toc232001945 \h </w:instrText>
        </w:r>
        <w:r>
          <w:rPr>
            <w:noProof/>
            <w:webHidden/>
          </w:rPr>
        </w:r>
        <w:r>
          <w:rPr>
            <w:noProof/>
            <w:webHidden/>
          </w:rPr>
          <w:fldChar w:fldCharType="separate"/>
        </w:r>
        <w:r>
          <w:rPr>
            <w:noProof/>
            <w:webHidden/>
          </w:rPr>
          <w:t>38</w:t>
        </w:r>
        <w:r>
          <w:rPr>
            <w:noProof/>
            <w:webHidden/>
          </w:rPr>
          <w:fldChar w:fldCharType="end"/>
        </w:r>
      </w:hyperlink>
    </w:p>
    <w:p w14:paraId="4D0AF736" w14:textId="3E2080E6"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46" w:history="1">
        <w:r w:rsidRPr="008F5DCE">
          <w:rPr>
            <w:rStyle w:val="Hyperlink"/>
            <w:noProof/>
          </w:rPr>
          <w:t>4.4.1.</w:t>
        </w:r>
        <w:r>
          <w:rPr>
            <w:rFonts w:asciiTheme="minorHAnsi" w:eastAsiaTheme="minorEastAsia" w:hAnsiTheme="minorHAnsi"/>
            <w:i w:val="0"/>
            <w:noProof/>
            <w:kern w:val="2"/>
            <w:sz w:val="24"/>
            <w:szCs w:val="24"/>
            <w:lang w:val="en-VN"/>
            <w14:ligatures w14:val="standardContextual"/>
          </w:rPr>
          <w:tab/>
        </w:r>
        <w:r w:rsidRPr="008F5DCE">
          <w:rPr>
            <w:rStyle w:val="Hyperlink"/>
            <w:noProof/>
          </w:rPr>
          <w:t>Màn hình chính (Home Screen)</w:t>
        </w:r>
        <w:r>
          <w:rPr>
            <w:noProof/>
            <w:webHidden/>
          </w:rPr>
          <w:tab/>
        </w:r>
        <w:r>
          <w:rPr>
            <w:noProof/>
            <w:webHidden/>
          </w:rPr>
          <w:fldChar w:fldCharType="begin"/>
        </w:r>
        <w:r>
          <w:rPr>
            <w:noProof/>
            <w:webHidden/>
          </w:rPr>
          <w:instrText xml:space="preserve"> PAGEREF _Toc232001946 \h </w:instrText>
        </w:r>
        <w:r>
          <w:rPr>
            <w:noProof/>
            <w:webHidden/>
          </w:rPr>
        </w:r>
        <w:r>
          <w:rPr>
            <w:noProof/>
            <w:webHidden/>
          </w:rPr>
          <w:fldChar w:fldCharType="separate"/>
        </w:r>
        <w:r>
          <w:rPr>
            <w:noProof/>
            <w:webHidden/>
          </w:rPr>
          <w:t>39</w:t>
        </w:r>
        <w:r>
          <w:rPr>
            <w:noProof/>
            <w:webHidden/>
          </w:rPr>
          <w:fldChar w:fldCharType="end"/>
        </w:r>
      </w:hyperlink>
    </w:p>
    <w:p w14:paraId="38BAA15E" w14:textId="4576D6F6"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47" w:history="1">
        <w:r w:rsidRPr="008F5DCE">
          <w:rPr>
            <w:rStyle w:val="Hyperlink"/>
            <w:noProof/>
          </w:rPr>
          <w:t>4.4.2.</w:t>
        </w:r>
        <w:r>
          <w:rPr>
            <w:rFonts w:asciiTheme="minorHAnsi" w:eastAsiaTheme="minorEastAsia" w:hAnsiTheme="minorHAnsi"/>
            <w:i w:val="0"/>
            <w:noProof/>
            <w:kern w:val="2"/>
            <w:sz w:val="24"/>
            <w:szCs w:val="24"/>
            <w:lang w:val="en-VN"/>
            <w14:ligatures w14:val="standardContextual"/>
          </w:rPr>
          <w:tab/>
        </w:r>
        <w:r w:rsidRPr="008F5DCE">
          <w:rPr>
            <w:rStyle w:val="Hyperlink"/>
            <w:noProof/>
          </w:rPr>
          <w:t>Màn hình thêm ghi chú</w:t>
        </w:r>
        <w:r>
          <w:rPr>
            <w:noProof/>
            <w:webHidden/>
          </w:rPr>
          <w:tab/>
        </w:r>
        <w:r>
          <w:rPr>
            <w:noProof/>
            <w:webHidden/>
          </w:rPr>
          <w:fldChar w:fldCharType="begin"/>
        </w:r>
        <w:r>
          <w:rPr>
            <w:noProof/>
            <w:webHidden/>
          </w:rPr>
          <w:instrText xml:space="preserve"> PAGEREF _Toc232001947 \h </w:instrText>
        </w:r>
        <w:r>
          <w:rPr>
            <w:noProof/>
            <w:webHidden/>
          </w:rPr>
        </w:r>
        <w:r>
          <w:rPr>
            <w:noProof/>
            <w:webHidden/>
          </w:rPr>
          <w:fldChar w:fldCharType="separate"/>
        </w:r>
        <w:r>
          <w:rPr>
            <w:noProof/>
            <w:webHidden/>
          </w:rPr>
          <w:t>40</w:t>
        </w:r>
        <w:r>
          <w:rPr>
            <w:noProof/>
            <w:webHidden/>
          </w:rPr>
          <w:fldChar w:fldCharType="end"/>
        </w:r>
      </w:hyperlink>
    </w:p>
    <w:p w14:paraId="6ACD6950" w14:textId="4D32C895"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48" w:history="1">
        <w:r w:rsidRPr="008F5DCE">
          <w:rPr>
            <w:rStyle w:val="Hyperlink"/>
            <w:noProof/>
          </w:rPr>
          <w:t>4.4.3.</w:t>
        </w:r>
        <w:r>
          <w:rPr>
            <w:rFonts w:asciiTheme="minorHAnsi" w:eastAsiaTheme="minorEastAsia" w:hAnsiTheme="minorHAnsi"/>
            <w:i w:val="0"/>
            <w:noProof/>
            <w:kern w:val="2"/>
            <w:sz w:val="24"/>
            <w:szCs w:val="24"/>
            <w:lang w:val="en-VN"/>
            <w14:ligatures w14:val="standardContextual"/>
          </w:rPr>
          <w:tab/>
        </w:r>
        <w:r w:rsidRPr="008F5DCE">
          <w:rPr>
            <w:rStyle w:val="Hyperlink"/>
            <w:noProof/>
          </w:rPr>
          <w:t>Màn hình chi tiết</w:t>
        </w:r>
        <w:r>
          <w:rPr>
            <w:noProof/>
            <w:webHidden/>
          </w:rPr>
          <w:tab/>
        </w:r>
        <w:r>
          <w:rPr>
            <w:noProof/>
            <w:webHidden/>
          </w:rPr>
          <w:fldChar w:fldCharType="begin"/>
        </w:r>
        <w:r>
          <w:rPr>
            <w:noProof/>
            <w:webHidden/>
          </w:rPr>
          <w:instrText xml:space="preserve"> PAGEREF _Toc232001948 \h </w:instrText>
        </w:r>
        <w:r>
          <w:rPr>
            <w:noProof/>
            <w:webHidden/>
          </w:rPr>
        </w:r>
        <w:r>
          <w:rPr>
            <w:noProof/>
            <w:webHidden/>
          </w:rPr>
          <w:fldChar w:fldCharType="separate"/>
        </w:r>
        <w:r>
          <w:rPr>
            <w:noProof/>
            <w:webHidden/>
          </w:rPr>
          <w:t>41</w:t>
        </w:r>
        <w:r>
          <w:rPr>
            <w:noProof/>
            <w:webHidden/>
          </w:rPr>
          <w:fldChar w:fldCharType="end"/>
        </w:r>
      </w:hyperlink>
    </w:p>
    <w:p w14:paraId="654E1DEB" w14:textId="0159A657"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49" w:history="1">
        <w:r w:rsidRPr="008F5DCE">
          <w:rPr>
            <w:rStyle w:val="Hyperlink"/>
            <w:noProof/>
            <w:lang w:val="vi-VN"/>
          </w:rPr>
          <w:t>4.4.4.</w:t>
        </w:r>
        <w:r>
          <w:rPr>
            <w:rFonts w:asciiTheme="minorHAnsi" w:eastAsiaTheme="minorEastAsia" w:hAnsiTheme="minorHAnsi"/>
            <w:i w:val="0"/>
            <w:noProof/>
            <w:kern w:val="2"/>
            <w:sz w:val="24"/>
            <w:szCs w:val="24"/>
            <w:lang w:val="en-VN"/>
            <w14:ligatures w14:val="standardContextual"/>
          </w:rPr>
          <w:tab/>
        </w:r>
        <w:r w:rsidRPr="008F5DCE">
          <w:rPr>
            <w:rStyle w:val="Hyperlink"/>
            <w:noProof/>
          </w:rPr>
          <w:t>Xây dựng chức năng Validate dữ liệu</w:t>
        </w:r>
        <w:r>
          <w:rPr>
            <w:noProof/>
            <w:webHidden/>
          </w:rPr>
          <w:tab/>
        </w:r>
        <w:r>
          <w:rPr>
            <w:noProof/>
            <w:webHidden/>
          </w:rPr>
          <w:fldChar w:fldCharType="begin"/>
        </w:r>
        <w:r>
          <w:rPr>
            <w:noProof/>
            <w:webHidden/>
          </w:rPr>
          <w:instrText xml:space="preserve"> PAGEREF _Toc232001949 \h </w:instrText>
        </w:r>
        <w:r>
          <w:rPr>
            <w:noProof/>
            <w:webHidden/>
          </w:rPr>
        </w:r>
        <w:r>
          <w:rPr>
            <w:noProof/>
            <w:webHidden/>
          </w:rPr>
          <w:fldChar w:fldCharType="separate"/>
        </w:r>
        <w:r>
          <w:rPr>
            <w:noProof/>
            <w:webHidden/>
          </w:rPr>
          <w:t>42</w:t>
        </w:r>
        <w:r>
          <w:rPr>
            <w:noProof/>
            <w:webHidden/>
          </w:rPr>
          <w:fldChar w:fldCharType="end"/>
        </w:r>
      </w:hyperlink>
    </w:p>
    <w:p w14:paraId="00DEA3F4" w14:textId="5E0CFA70"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50" w:history="1">
        <w:r w:rsidRPr="008F5DCE">
          <w:rPr>
            <w:rStyle w:val="Hyperlink"/>
            <w:noProof/>
            <w:lang w:val="vi-VN"/>
          </w:rPr>
          <w:t>4.4.5.</w:t>
        </w:r>
        <w:r>
          <w:rPr>
            <w:rFonts w:asciiTheme="minorHAnsi" w:eastAsiaTheme="minorEastAsia" w:hAnsiTheme="minorHAnsi"/>
            <w:i w:val="0"/>
            <w:noProof/>
            <w:kern w:val="2"/>
            <w:sz w:val="24"/>
            <w:szCs w:val="24"/>
            <w:lang w:val="en-VN"/>
            <w14:ligatures w14:val="standardContextual"/>
          </w:rPr>
          <w:tab/>
        </w:r>
        <w:r w:rsidRPr="008F5DCE">
          <w:rPr>
            <w:rStyle w:val="Hyperlink"/>
            <w:noProof/>
          </w:rPr>
          <w:t>Xây dựng chức năng ghi dữ liệu vào file</w:t>
        </w:r>
        <w:r>
          <w:rPr>
            <w:noProof/>
            <w:webHidden/>
          </w:rPr>
          <w:tab/>
        </w:r>
        <w:r>
          <w:rPr>
            <w:noProof/>
            <w:webHidden/>
          </w:rPr>
          <w:fldChar w:fldCharType="begin"/>
        </w:r>
        <w:r>
          <w:rPr>
            <w:noProof/>
            <w:webHidden/>
          </w:rPr>
          <w:instrText xml:space="preserve"> PAGEREF _Toc232001950 \h </w:instrText>
        </w:r>
        <w:r>
          <w:rPr>
            <w:noProof/>
            <w:webHidden/>
          </w:rPr>
        </w:r>
        <w:r>
          <w:rPr>
            <w:noProof/>
            <w:webHidden/>
          </w:rPr>
          <w:fldChar w:fldCharType="separate"/>
        </w:r>
        <w:r>
          <w:rPr>
            <w:noProof/>
            <w:webHidden/>
          </w:rPr>
          <w:t>43</w:t>
        </w:r>
        <w:r>
          <w:rPr>
            <w:noProof/>
            <w:webHidden/>
          </w:rPr>
          <w:fldChar w:fldCharType="end"/>
        </w:r>
      </w:hyperlink>
    </w:p>
    <w:p w14:paraId="78448A79" w14:textId="51DDA0BC"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51" w:history="1">
        <w:r w:rsidRPr="008F5DCE">
          <w:rPr>
            <w:rStyle w:val="Hyperlink"/>
            <w:noProof/>
            <w:lang w:val="vi-VN"/>
          </w:rPr>
          <w:t>4.4.6.</w:t>
        </w:r>
        <w:r>
          <w:rPr>
            <w:rFonts w:asciiTheme="minorHAnsi" w:eastAsiaTheme="minorEastAsia" w:hAnsiTheme="minorHAnsi"/>
            <w:i w:val="0"/>
            <w:noProof/>
            <w:kern w:val="2"/>
            <w:sz w:val="24"/>
            <w:szCs w:val="24"/>
            <w:lang w:val="en-VN"/>
            <w14:ligatures w14:val="standardContextual"/>
          </w:rPr>
          <w:tab/>
        </w:r>
        <w:r w:rsidRPr="008F5DCE">
          <w:rPr>
            <w:rStyle w:val="Hyperlink"/>
            <w:noProof/>
          </w:rPr>
          <w:t>Xây dựng chức năng đọc dữ liệu từ file</w:t>
        </w:r>
        <w:r>
          <w:rPr>
            <w:noProof/>
            <w:webHidden/>
          </w:rPr>
          <w:tab/>
        </w:r>
        <w:r>
          <w:rPr>
            <w:noProof/>
            <w:webHidden/>
          </w:rPr>
          <w:fldChar w:fldCharType="begin"/>
        </w:r>
        <w:r>
          <w:rPr>
            <w:noProof/>
            <w:webHidden/>
          </w:rPr>
          <w:instrText xml:space="preserve"> PAGEREF _Toc232001951 \h </w:instrText>
        </w:r>
        <w:r>
          <w:rPr>
            <w:noProof/>
            <w:webHidden/>
          </w:rPr>
        </w:r>
        <w:r>
          <w:rPr>
            <w:noProof/>
            <w:webHidden/>
          </w:rPr>
          <w:fldChar w:fldCharType="separate"/>
        </w:r>
        <w:r>
          <w:rPr>
            <w:noProof/>
            <w:webHidden/>
          </w:rPr>
          <w:t>43</w:t>
        </w:r>
        <w:r>
          <w:rPr>
            <w:noProof/>
            <w:webHidden/>
          </w:rPr>
          <w:fldChar w:fldCharType="end"/>
        </w:r>
      </w:hyperlink>
    </w:p>
    <w:p w14:paraId="7881450E" w14:textId="56C63576"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52" w:history="1">
        <w:r w:rsidRPr="008F5DCE">
          <w:rPr>
            <w:rStyle w:val="Hyperlink"/>
            <w:noProof/>
            <w:lang w:val="vi-VN"/>
          </w:rPr>
          <w:t>4.4.7.</w:t>
        </w:r>
        <w:r>
          <w:rPr>
            <w:rFonts w:asciiTheme="minorHAnsi" w:eastAsiaTheme="minorEastAsia" w:hAnsiTheme="minorHAnsi"/>
            <w:i w:val="0"/>
            <w:noProof/>
            <w:kern w:val="2"/>
            <w:sz w:val="24"/>
            <w:szCs w:val="24"/>
            <w:lang w:val="en-VN"/>
            <w14:ligatures w14:val="standardContextual"/>
          </w:rPr>
          <w:tab/>
        </w:r>
        <w:r w:rsidRPr="008F5DCE">
          <w:rPr>
            <w:rStyle w:val="Hyperlink"/>
            <w:noProof/>
          </w:rPr>
          <w:t>Hiển thị d</w:t>
        </w:r>
        <w:r w:rsidRPr="008F5DCE">
          <w:rPr>
            <w:rStyle w:val="Hyperlink"/>
            <w:noProof/>
            <w:lang w:val="vi-VN"/>
          </w:rPr>
          <w:t>anh sách dữ liệu</w:t>
        </w:r>
        <w:r>
          <w:rPr>
            <w:noProof/>
            <w:webHidden/>
          </w:rPr>
          <w:tab/>
        </w:r>
        <w:r>
          <w:rPr>
            <w:noProof/>
            <w:webHidden/>
          </w:rPr>
          <w:fldChar w:fldCharType="begin"/>
        </w:r>
        <w:r>
          <w:rPr>
            <w:noProof/>
            <w:webHidden/>
          </w:rPr>
          <w:instrText xml:space="preserve"> PAGEREF _Toc232001952 \h </w:instrText>
        </w:r>
        <w:r>
          <w:rPr>
            <w:noProof/>
            <w:webHidden/>
          </w:rPr>
        </w:r>
        <w:r>
          <w:rPr>
            <w:noProof/>
            <w:webHidden/>
          </w:rPr>
          <w:fldChar w:fldCharType="separate"/>
        </w:r>
        <w:r>
          <w:rPr>
            <w:noProof/>
            <w:webHidden/>
          </w:rPr>
          <w:t>44</w:t>
        </w:r>
        <w:r>
          <w:rPr>
            <w:noProof/>
            <w:webHidden/>
          </w:rPr>
          <w:fldChar w:fldCharType="end"/>
        </w:r>
      </w:hyperlink>
    </w:p>
    <w:p w14:paraId="1243347B" w14:textId="027FF047"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53" w:history="1">
        <w:r w:rsidRPr="008F5DCE">
          <w:rPr>
            <w:rStyle w:val="Hyperlink"/>
            <w:noProof/>
            <w:lang w:val="vi-VN"/>
          </w:rPr>
          <w:t>4.4.8.</w:t>
        </w:r>
        <w:r>
          <w:rPr>
            <w:rFonts w:asciiTheme="minorHAnsi" w:eastAsiaTheme="minorEastAsia" w:hAnsiTheme="minorHAnsi"/>
            <w:i w:val="0"/>
            <w:noProof/>
            <w:kern w:val="2"/>
            <w:sz w:val="24"/>
            <w:szCs w:val="24"/>
            <w:lang w:val="en-VN"/>
            <w14:ligatures w14:val="standardContextual"/>
          </w:rPr>
          <w:tab/>
        </w:r>
        <w:r w:rsidRPr="008F5DCE">
          <w:rPr>
            <w:rStyle w:val="Hyperlink"/>
            <w:noProof/>
          </w:rPr>
          <w:t>Hiển thị chi tiết dữ liệu của từng ghi chú</w:t>
        </w:r>
        <w:r>
          <w:rPr>
            <w:noProof/>
            <w:webHidden/>
          </w:rPr>
          <w:tab/>
        </w:r>
        <w:r>
          <w:rPr>
            <w:noProof/>
            <w:webHidden/>
          </w:rPr>
          <w:fldChar w:fldCharType="begin"/>
        </w:r>
        <w:r>
          <w:rPr>
            <w:noProof/>
            <w:webHidden/>
          </w:rPr>
          <w:instrText xml:space="preserve"> PAGEREF _Toc232001953 \h </w:instrText>
        </w:r>
        <w:r>
          <w:rPr>
            <w:noProof/>
            <w:webHidden/>
          </w:rPr>
        </w:r>
        <w:r>
          <w:rPr>
            <w:noProof/>
            <w:webHidden/>
          </w:rPr>
          <w:fldChar w:fldCharType="separate"/>
        </w:r>
        <w:r>
          <w:rPr>
            <w:noProof/>
            <w:webHidden/>
          </w:rPr>
          <w:t>44</w:t>
        </w:r>
        <w:r>
          <w:rPr>
            <w:noProof/>
            <w:webHidden/>
          </w:rPr>
          <w:fldChar w:fldCharType="end"/>
        </w:r>
      </w:hyperlink>
    </w:p>
    <w:p w14:paraId="3741190B" w14:textId="65D6FFF4"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54" w:history="1">
        <w:r w:rsidRPr="008F5DCE">
          <w:rPr>
            <w:rStyle w:val="Hyperlink"/>
            <w:noProof/>
            <w:lang w:val="vi-VN"/>
          </w:rPr>
          <w:t>4.4.9.</w:t>
        </w:r>
        <w:r>
          <w:rPr>
            <w:rFonts w:asciiTheme="minorHAnsi" w:eastAsiaTheme="minorEastAsia" w:hAnsiTheme="minorHAnsi"/>
            <w:i w:val="0"/>
            <w:noProof/>
            <w:kern w:val="2"/>
            <w:sz w:val="24"/>
            <w:szCs w:val="24"/>
            <w:lang w:val="en-VN"/>
            <w14:ligatures w14:val="standardContextual"/>
          </w:rPr>
          <w:tab/>
        </w:r>
        <w:r w:rsidRPr="008F5DCE">
          <w:rPr>
            <w:rStyle w:val="Hyperlink"/>
            <w:noProof/>
          </w:rPr>
          <w:t>Xây dựng chức năng điều hướng màn hình</w:t>
        </w:r>
        <w:r>
          <w:rPr>
            <w:noProof/>
            <w:webHidden/>
          </w:rPr>
          <w:tab/>
        </w:r>
        <w:r>
          <w:rPr>
            <w:noProof/>
            <w:webHidden/>
          </w:rPr>
          <w:fldChar w:fldCharType="begin"/>
        </w:r>
        <w:r>
          <w:rPr>
            <w:noProof/>
            <w:webHidden/>
          </w:rPr>
          <w:instrText xml:space="preserve"> PAGEREF _Toc232001954 \h </w:instrText>
        </w:r>
        <w:r>
          <w:rPr>
            <w:noProof/>
            <w:webHidden/>
          </w:rPr>
        </w:r>
        <w:r>
          <w:rPr>
            <w:noProof/>
            <w:webHidden/>
          </w:rPr>
          <w:fldChar w:fldCharType="separate"/>
        </w:r>
        <w:r>
          <w:rPr>
            <w:noProof/>
            <w:webHidden/>
          </w:rPr>
          <w:t>44</w:t>
        </w:r>
        <w:r>
          <w:rPr>
            <w:noProof/>
            <w:webHidden/>
          </w:rPr>
          <w:fldChar w:fldCharType="end"/>
        </w:r>
      </w:hyperlink>
    </w:p>
    <w:p w14:paraId="576A83FA" w14:textId="43BFF5CC"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55" w:history="1">
        <w:r w:rsidRPr="008F5DCE">
          <w:rPr>
            <w:rStyle w:val="Hyperlink"/>
            <w:noProof/>
            <w:lang w:val="vi-VN"/>
          </w:rPr>
          <w:t>4.5.</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Kết quả hoàn thiện ứng dụng</w:t>
        </w:r>
        <w:r>
          <w:rPr>
            <w:noProof/>
            <w:webHidden/>
          </w:rPr>
          <w:tab/>
        </w:r>
        <w:r>
          <w:rPr>
            <w:noProof/>
            <w:webHidden/>
          </w:rPr>
          <w:fldChar w:fldCharType="begin"/>
        </w:r>
        <w:r>
          <w:rPr>
            <w:noProof/>
            <w:webHidden/>
          </w:rPr>
          <w:instrText xml:space="preserve"> PAGEREF _Toc232001955 \h </w:instrText>
        </w:r>
        <w:r>
          <w:rPr>
            <w:noProof/>
            <w:webHidden/>
          </w:rPr>
        </w:r>
        <w:r>
          <w:rPr>
            <w:noProof/>
            <w:webHidden/>
          </w:rPr>
          <w:fldChar w:fldCharType="separate"/>
        </w:r>
        <w:r>
          <w:rPr>
            <w:noProof/>
            <w:webHidden/>
          </w:rPr>
          <w:t>45</w:t>
        </w:r>
        <w:r>
          <w:rPr>
            <w:noProof/>
            <w:webHidden/>
          </w:rPr>
          <w:fldChar w:fldCharType="end"/>
        </w:r>
      </w:hyperlink>
    </w:p>
    <w:p w14:paraId="2C55E484" w14:textId="221DC4AF"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56" w:history="1">
        <w:r w:rsidRPr="008F5DCE">
          <w:rPr>
            <w:rStyle w:val="Hyperlink"/>
            <w:noProof/>
          </w:rPr>
          <w:t>4.6.</w:t>
        </w:r>
        <w:r>
          <w:rPr>
            <w:rFonts w:asciiTheme="minorHAnsi" w:eastAsiaTheme="minorEastAsia" w:hAnsiTheme="minorHAnsi"/>
            <w:b w:val="0"/>
            <w:noProof/>
            <w:kern w:val="2"/>
            <w:sz w:val="24"/>
            <w:szCs w:val="24"/>
            <w:lang w:val="en-VN"/>
            <w14:ligatures w14:val="standardContextual"/>
          </w:rPr>
          <w:tab/>
        </w:r>
        <w:r w:rsidRPr="008F5DCE">
          <w:rPr>
            <w:rStyle w:val="Hyperlink"/>
            <w:noProof/>
          </w:rPr>
          <w:t>Kết luận chương</w:t>
        </w:r>
        <w:r>
          <w:rPr>
            <w:noProof/>
            <w:webHidden/>
          </w:rPr>
          <w:tab/>
        </w:r>
        <w:r>
          <w:rPr>
            <w:noProof/>
            <w:webHidden/>
          </w:rPr>
          <w:fldChar w:fldCharType="begin"/>
        </w:r>
        <w:r>
          <w:rPr>
            <w:noProof/>
            <w:webHidden/>
          </w:rPr>
          <w:instrText xml:space="preserve"> PAGEREF _Toc232001956 \h </w:instrText>
        </w:r>
        <w:r>
          <w:rPr>
            <w:noProof/>
            <w:webHidden/>
          </w:rPr>
        </w:r>
        <w:r>
          <w:rPr>
            <w:noProof/>
            <w:webHidden/>
          </w:rPr>
          <w:fldChar w:fldCharType="separate"/>
        </w:r>
        <w:r>
          <w:rPr>
            <w:noProof/>
            <w:webHidden/>
          </w:rPr>
          <w:t>46</w:t>
        </w:r>
        <w:r>
          <w:rPr>
            <w:noProof/>
            <w:webHidden/>
          </w:rPr>
          <w:fldChar w:fldCharType="end"/>
        </w:r>
      </w:hyperlink>
    </w:p>
    <w:p w14:paraId="762C557F" w14:textId="3E59E28F" w:rsidR="000F4110" w:rsidRDefault="000F4110">
      <w:pPr>
        <w:pStyle w:val="TOC1"/>
        <w:tabs>
          <w:tab w:val="left" w:pos="1276"/>
          <w:tab w:val="right" w:leader="dot" w:pos="9055"/>
        </w:tabs>
        <w:rPr>
          <w:rFonts w:asciiTheme="minorHAnsi" w:eastAsiaTheme="minorEastAsia" w:hAnsiTheme="minorHAnsi"/>
          <w:b w:val="0"/>
          <w:caps w:val="0"/>
          <w:noProof/>
          <w:kern w:val="2"/>
          <w:sz w:val="24"/>
          <w:szCs w:val="24"/>
          <w:lang w:val="en-VN"/>
          <w14:ligatures w14:val="standardContextual"/>
        </w:rPr>
      </w:pPr>
      <w:hyperlink w:anchor="_Toc232001957" w:history="1">
        <w:r w:rsidRPr="008F5DCE">
          <w:rPr>
            <w:rStyle w:val="Hyperlink"/>
            <w:noProof/>
            <w:lang w:val="vi-VN"/>
          </w:rPr>
          <w:t>Phần 5.</w:t>
        </w:r>
        <w:r>
          <w:rPr>
            <w:rFonts w:asciiTheme="minorHAnsi" w:eastAsiaTheme="minorEastAsia" w:hAnsiTheme="minorHAnsi"/>
            <w:b w:val="0"/>
            <w:caps w:val="0"/>
            <w:noProof/>
            <w:kern w:val="2"/>
            <w:sz w:val="24"/>
            <w:szCs w:val="24"/>
            <w:lang w:val="en-VN"/>
            <w14:ligatures w14:val="standardContextual"/>
          </w:rPr>
          <w:tab/>
        </w:r>
        <w:r w:rsidRPr="008F5DCE">
          <w:rPr>
            <w:rStyle w:val="Hyperlink"/>
            <w:noProof/>
          </w:rPr>
          <w:t>Kiểm thử và đánh giá kết quả</w:t>
        </w:r>
        <w:r>
          <w:rPr>
            <w:noProof/>
            <w:webHidden/>
          </w:rPr>
          <w:tab/>
        </w:r>
        <w:r>
          <w:rPr>
            <w:noProof/>
            <w:webHidden/>
          </w:rPr>
          <w:fldChar w:fldCharType="begin"/>
        </w:r>
        <w:r>
          <w:rPr>
            <w:noProof/>
            <w:webHidden/>
          </w:rPr>
          <w:instrText xml:space="preserve"> PAGEREF _Toc232001957 \h </w:instrText>
        </w:r>
        <w:r>
          <w:rPr>
            <w:noProof/>
            <w:webHidden/>
          </w:rPr>
        </w:r>
        <w:r>
          <w:rPr>
            <w:noProof/>
            <w:webHidden/>
          </w:rPr>
          <w:fldChar w:fldCharType="separate"/>
        </w:r>
        <w:r>
          <w:rPr>
            <w:noProof/>
            <w:webHidden/>
          </w:rPr>
          <w:t>47</w:t>
        </w:r>
        <w:r>
          <w:rPr>
            <w:noProof/>
            <w:webHidden/>
          </w:rPr>
          <w:fldChar w:fldCharType="end"/>
        </w:r>
      </w:hyperlink>
    </w:p>
    <w:p w14:paraId="1DD8D629" w14:textId="7B5616E6"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58" w:history="1">
        <w:r w:rsidRPr="008F5DCE">
          <w:rPr>
            <w:rStyle w:val="Hyperlink"/>
            <w:noProof/>
            <w:lang w:val="vi-VN"/>
          </w:rPr>
          <w:t>5.1.</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Kiểm thử</w:t>
        </w:r>
        <w:r>
          <w:rPr>
            <w:noProof/>
            <w:webHidden/>
          </w:rPr>
          <w:tab/>
        </w:r>
        <w:r>
          <w:rPr>
            <w:noProof/>
            <w:webHidden/>
          </w:rPr>
          <w:fldChar w:fldCharType="begin"/>
        </w:r>
        <w:r>
          <w:rPr>
            <w:noProof/>
            <w:webHidden/>
          </w:rPr>
          <w:instrText xml:space="preserve"> PAGEREF _Toc232001958 \h </w:instrText>
        </w:r>
        <w:r>
          <w:rPr>
            <w:noProof/>
            <w:webHidden/>
          </w:rPr>
        </w:r>
        <w:r>
          <w:rPr>
            <w:noProof/>
            <w:webHidden/>
          </w:rPr>
          <w:fldChar w:fldCharType="separate"/>
        </w:r>
        <w:r>
          <w:rPr>
            <w:noProof/>
            <w:webHidden/>
          </w:rPr>
          <w:t>47</w:t>
        </w:r>
        <w:r>
          <w:rPr>
            <w:noProof/>
            <w:webHidden/>
          </w:rPr>
          <w:fldChar w:fldCharType="end"/>
        </w:r>
      </w:hyperlink>
    </w:p>
    <w:p w14:paraId="229CA176" w14:textId="522D1029"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59" w:history="1">
        <w:r w:rsidRPr="008F5DCE">
          <w:rPr>
            <w:rStyle w:val="Hyperlink"/>
            <w:noProof/>
          </w:rPr>
          <w:t>5.1.1.</w:t>
        </w:r>
        <w:r>
          <w:rPr>
            <w:rFonts w:asciiTheme="minorHAnsi" w:eastAsiaTheme="minorEastAsia" w:hAnsiTheme="minorHAnsi"/>
            <w:i w:val="0"/>
            <w:noProof/>
            <w:kern w:val="2"/>
            <w:sz w:val="24"/>
            <w:szCs w:val="24"/>
            <w:lang w:val="en-VN"/>
            <w14:ligatures w14:val="standardContextual"/>
          </w:rPr>
          <w:tab/>
        </w:r>
        <w:r w:rsidRPr="008F5DCE">
          <w:rPr>
            <w:rStyle w:val="Hyperlink"/>
            <w:noProof/>
          </w:rPr>
          <w:t>Kiểm thử giao diện người dùng</w:t>
        </w:r>
        <w:r>
          <w:rPr>
            <w:noProof/>
            <w:webHidden/>
          </w:rPr>
          <w:tab/>
        </w:r>
        <w:r>
          <w:rPr>
            <w:noProof/>
            <w:webHidden/>
          </w:rPr>
          <w:fldChar w:fldCharType="begin"/>
        </w:r>
        <w:r>
          <w:rPr>
            <w:noProof/>
            <w:webHidden/>
          </w:rPr>
          <w:instrText xml:space="preserve"> PAGEREF _Toc232001959 \h </w:instrText>
        </w:r>
        <w:r>
          <w:rPr>
            <w:noProof/>
            <w:webHidden/>
          </w:rPr>
        </w:r>
        <w:r>
          <w:rPr>
            <w:noProof/>
            <w:webHidden/>
          </w:rPr>
          <w:fldChar w:fldCharType="separate"/>
        </w:r>
        <w:r>
          <w:rPr>
            <w:noProof/>
            <w:webHidden/>
          </w:rPr>
          <w:t>47</w:t>
        </w:r>
        <w:r>
          <w:rPr>
            <w:noProof/>
            <w:webHidden/>
          </w:rPr>
          <w:fldChar w:fldCharType="end"/>
        </w:r>
      </w:hyperlink>
    </w:p>
    <w:p w14:paraId="6DEAF90A" w14:textId="7C007EF5"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60" w:history="1">
        <w:r w:rsidRPr="008F5DCE">
          <w:rPr>
            <w:rStyle w:val="Hyperlink"/>
            <w:noProof/>
          </w:rPr>
          <w:t>5.1.2.</w:t>
        </w:r>
        <w:r>
          <w:rPr>
            <w:rFonts w:asciiTheme="minorHAnsi" w:eastAsiaTheme="minorEastAsia" w:hAnsiTheme="minorHAnsi"/>
            <w:i w:val="0"/>
            <w:noProof/>
            <w:kern w:val="2"/>
            <w:sz w:val="24"/>
            <w:szCs w:val="24"/>
            <w:lang w:val="en-VN"/>
            <w14:ligatures w14:val="standardContextual"/>
          </w:rPr>
          <w:tab/>
        </w:r>
        <w:r w:rsidRPr="008F5DCE">
          <w:rPr>
            <w:rStyle w:val="Hyperlink"/>
            <w:noProof/>
          </w:rPr>
          <w:t>Kiểm thử chức năng</w:t>
        </w:r>
        <w:r>
          <w:rPr>
            <w:noProof/>
            <w:webHidden/>
          </w:rPr>
          <w:tab/>
        </w:r>
        <w:r>
          <w:rPr>
            <w:noProof/>
            <w:webHidden/>
          </w:rPr>
          <w:fldChar w:fldCharType="begin"/>
        </w:r>
        <w:r>
          <w:rPr>
            <w:noProof/>
            <w:webHidden/>
          </w:rPr>
          <w:instrText xml:space="preserve"> PAGEREF _Toc232001960 \h </w:instrText>
        </w:r>
        <w:r>
          <w:rPr>
            <w:noProof/>
            <w:webHidden/>
          </w:rPr>
        </w:r>
        <w:r>
          <w:rPr>
            <w:noProof/>
            <w:webHidden/>
          </w:rPr>
          <w:fldChar w:fldCharType="separate"/>
        </w:r>
        <w:r>
          <w:rPr>
            <w:noProof/>
            <w:webHidden/>
          </w:rPr>
          <w:t>47</w:t>
        </w:r>
        <w:r>
          <w:rPr>
            <w:noProof/>
            <w:webHidden/>
          </w:rPr>
          <w:fldChar w:fldCharType="end"/>
        </w:r>
      </w:hyperlink>
    </w:p>
    <w:p w14:paraId="6A60F848" w14:textId="1966840A"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61" w:history="1">
        <w:r w:rsidRPr="008F5DCE">
          <w:rPr>
            <w:rStyle w:val="Hyperlink"/>
            <w:noProof/>
            <w:lang w:val="vi-VN"/>
          </w:rPr>
          <w:t>5.2.</w:t>
        </w:r>
        <w:r>
          <w:rPr>
            <w:rFonts w:asciiTheme="minorHAnsi" w:eastAsiaTheme="minorEastAsia" w:hAnsiTheme="minorHAnsi"/>
            <w:b w:val="0"/>
            <w:noProof/>
            <w:kern w:val="2"/>
            <w:sz w:val="24"/>
            <w:szCs w:val="24"/>
            <w:lang w:val="en-VN"/>
            <w14:ligatures w14:val="standardContextual"/>
          </w:rPr>
          <w:tab/>
        </w:r>
        <w:r w:rsidRPr="008F5DCE">
          <w:rPr>
            <w:rStyle w:val="Hyperlink"/>
            <w:noProof/>
          </w:rPr>
          <w:t>Đánh giá kết quả</w:t>
        </w:r>
        <w:r>
          <w:rPr>
            <w:noProof/>
            <w:webHidden/>
          </w:rPr>
          <w:tab/>
        </w:r>
        <w:r>
          <w:rPr>
            <w:noProof/>
            <w:webHidden/>
          </w:rPr>
          <w:fldChar w:fldCharType="begin"/>
        </w:r>
        <w:r>
          <w:rPr>
            <w:noProof/>
            <w:webHidden/>
          </w:rPr>
          <w:instrText xml:space="preserve"> PAGEREF _Toc232001961 \h </w:instrText>
        </w:r>
        <w:r>
          <w:rPr>
            <w:noProof/>
            <w:webHidden/>
          </w:rPr>
        </w:r>
        <w:r>
          <w:rPr>
            <w:noProof/>
            <w:webHidden/>
          </w:rPr>
          <w:fldChar w:fldCharType="separate"/>
        </w:r>
        <w:r>
          <w:rPr>
            <w:noProof/>
            <w:webHidden/>
          </w:rPr>
          <w:t>47</w:t>
        </w:r>
        <w:r>
          <w:rPr>
            <w:noProof/>
            <w:webHidden/>
          </w:rPr>
          <w:fldChar w:fldCharType="end"/>
        </w:r>
      </w:hyperlink>
    </w:p>
    <w:p w14:paraId="2521C18B" w14:textId="2A3E3201"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62" w:history="1">
        <w:r w:rsidRPr="008F5DCE">
          <w:rPr>
            <w:rStyle w:val="Hyperlink"/>
            <w:noProof/>
            <w:lang w:val="vi-VN"/>
          </w:rPr>
          <w:t>5.2.1.</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Chức năng nhập dữ liệu</w:t>
        </w:r>
        <w:r>
          <w:rPr>
            <w:noProof/>
            <w:webHidden/>
          </w:rPr>
          <w:tab/>
        </w:r>
        <w:r>
          <w:rPr>
            <w:noProof/>
            <w:webHidden/>
          </w:rPr>
          <w:fldChar w:fldCharType="begin"/>
        </w:r>
        <w:r>
          <w:rPr>
            <w:noProof/>
            <w:webHidden/>
          </w:rPr>
          <w:instrText xml:space="preserve"> PAGEREF _Toc232001962 \h </w:instrText>
        </w:r>
        <w:r>
          <w:rPr>
            <w:noProof/>
            <w:webHidden/>
          </w:rPr>
        </w:r>
        <w:r>
          <w:rPr>
            <w:noProof/>
            <w:webHidden/>
          </w:rPr>
          <w:fldChar w:fldCharType="separate"/>
        </w:r>
        <w:r>
          <w:rPr>
            <w:noProof/>
            <w:webHidden/>
          </w:rPr>
          <w:t>47</w:t>
        </w:r>
        <w:r>
          <w:rPr>
            <w:noProof/>
            <w:webHidden/>
          </w:rPr>
          <w:fldChar w:fldCharType="end"/>
        </w:r>
      </w:hyperlink>
    </w:p>
    <w:p w14:paraId="1B0AADBE" w14:textId="40BDBC5D"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63" w:history="1">
        <w:r w:rsidRPr="008F5DCE">
          <w:rPr>
            <w:rStyle w:val="Hyperlink"/>
            <w:noProof/>
            <w:lang w:val="vi-VN"/>
          </w:rPr>
          <w:t>5.2.2.</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Chức năng kiểm tra dữ liệu</w:t>
        </w:r>
        <w:r>
          <w:rPr>
            <w:noProof/>
            <w:webHidden/>
          </w:rPr>
          <w:tab/>
        </w:r>
        <w:r>
          <w:rPr>
            <w:noProof/>
            <w:webHidden/>
          </w:rPr>
          <w:fldChar w:fldCharType="begin"/>
        </w:r>
        <w:r>
          <w:rPr>
            <w:noProof/>
            <w:webHidden/>
          </w:rPr>
          <w:instrText xml:space="preserve"> PAGEREF _Toc232001963 \h </w:instrText>
        </w:r>
        <w:r>
          <w:rPr>
            <w:noProof/>
            <w:webHidden/>
          </w:rPr>
        </w:r>
        <w:r>
          <w:rPr>
            <w:noProof/>
            <w:webHidden/>
          </w:rPr>
          <w:fldChar w:fldCharType="separate"/>
        </w:r>
        <w:r>
          <w:rPr>
            <w:noProof/>
            <w:webHidden/>
          </w:rPr>
          <w:t>48</w:t>
        </w:r>
        <w:r>
          <w:rPr>
            <w:noProof/>
            <w:webHidden/>
          </w:rPr>
          <w:fldChar w:fldCharType="end"/>
        </w:r>
      </w:hyperlink>
    </w:p>
    <w:p w14:paraId="03B80700" w14:textId="1B690211"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64" w:history="1">
        <w:r w:rsidRPr="008F5DCE">
          <w:rPr>
            <w:rStyle w:val="Hyperlink"/>
            <w:noProof/>
            <w:lang w:val="vi-VN"/>
          </w:rPr>
          <w:t>5.2.3.</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Chức năng lưu dữ liệu</w:t>
        </w:r>
        <w:r>
          <w:rPr>
            <w:noProof/>
            <w:webHidden/>
          </w:rPr>
          <w:tab/>
        </w:r>
        <w:r>
          <w:rPr>
            <w:noProof/>
            <w:webHidden/>
          </w:rPr>
          <w:fldChar w:fldCharType="begin"/>
        </w:r>
        <w:r>
          <w:rPr>
            <w:noProof/>
            <w:webHidden/>
          </w:rPr>
          <w:instrText xml:space="preserve"> PAGEREF _Toc232001964 \h </w:instrText>
        </w:r>
        <w:r>
          <w:rPr>
            <w:noProof/>
            <w:webHidden/>
          </w:rPr>
        </w:r>
        <w:r>
          <w:rPr>
            <w:noProof/>
            <w:webHidden/>
          </w:rPr>
          <w:fldChar w:fldCharType="separate"/>
        </w:r>
        <w:r>
          <w:rPr>
            <w:noProof/>
            <w:webHidden/>
          </w:rPr>
          <w:t>48</w:t>
        </w:r>
        <w:r>
          <w:rPr>
            <w:noProof/>
            <w:webHidden/>
          </w:rPr>
          <w:fldChar w:fldCharType="end"/>
        </w:r>
      </w:hyperlink>
    </w:p>
    <w:p w14:paraId="45F14E96" w14:textId="3D60A88E"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65" w:history="1">
        <w:r w:rsidRPr="008F5DCE">
          <w:rPr>
            <w:rStyle w:val="Hyperlink"/>
            <w:noProof/>
            <w:lang w:val="vi-VN"/>
          </w:rPr>
          <w:t>5.2.4.</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Chức năng đọc dữ liệu</w:t>
        </w:r>
        <w:r>
          <w:rPr>
            <w:noProof/>
            <w:webHidden/>
          </w:rPr>
          <w:tab/>
        </w:r>
        <w:r>
          <w:rPr>
            <w:noProof/>
            <w:webHidden/>
          </w:rPr>
          <w:fldChar w:fldCharType="begin"/>
        </w:r>
        <w:r>
          <w:rPr>
            <w:noProof/>
            <w:webHidden/>
          </w:rPr>
          <w:instrText xml:space="preserve"> PAGEREF _Toc232001965 \h </w:instrText>
        </w:r>
        <w:r>
          <w:rPr>
            <w:noProof/>
            <w:webHidden/>
          </w:rPr>
        </w:r>
        <w:r>
          <w:rPr>
            <w:noProof/>
            <w:webHidden/>
          </w:rPr>
          <w:fldChar w:fldCharType="separate"/>
        </w:r>
        <w:r>
          <w:rPr>
            <w:noProof/>
            <w:webHidden/>
          </w:rPr>
          <w:t>48</w:t>
        </w:r>
        <w:r>
          <w:rPr>
            <w:noProof/>
            <w:webHidden/>
          </w:rPr>
          <w:fldChar w:fldCharType="end"/>
        </w:r>
      </w:hyperlink>
    </w:p>
    <w:p w14:paraId="5560A430" w14:textId="6C692B5D" w:rsidR="000F4110" w:rsidRDefault="000F4110">
      <w:pPr>
        <w:pStyle w:val="TOC3"/>
        <w:tabs>
          <w:tab w:val="left" w:pos="1440"/>
          <w:tab w:val="right" w:leader="dot" w:pos="9055"/>
        </w:tabs>
        <w:rPr>
          <w:rFonts w:asciiTheme="minorHAnsi" w:eastAsiaTheme="minorEastAsia" w:hAnsiTheme="minorHAnsi"/>
          <w:i w:val="0"/>
          <w:noProof/>
          <w:kern w:val="2"/>
          <w:sz w:val="24"/>
          <w:szCs w:val="24"/>
          <w:lang w:val="en-VN"/>
          <w14:ligatures w14:val="standardContextual"/>
        </w:rPr>
      </w:pPr>
      <w:hyperlink w:anchor="_Toc232001966" w:history="1">
        <w:r w:rsidRPr="008F5DCE">
          <w:rPr>
            <w:rStyle w:val="Hyperlink"/>
            <w:noProof/>
            <w:lang w:val="vi-VN"/>
          </w:rPr>
          <w:t>5.2.5.</w:t>
        </w:r>
        <w:r>
          <w:rPr>
            <w:rFonts w:asciiTheme="minorHAnsi" w:eastAsiaTheme="minorEastAsia" w:hAnsiTheme="minorHAnsi"/>
            <w:i w:val="0"/>
            <w:noProof/>
            <w:kern w:val="2"/>
            <w:sz w:val="24"/>
            <w:szCs w:val="24"/>
            <w:lang w:val="en-VN"/>
            <w14:ligatures w14:val="standardContextual"/>
          </w:rPr>
          <w:tab/>
        </w:r>
        <w:r w:rsidRPr="008F5DCE">
          <w:rPr>
            <w:rStyle w:val="Hyperlink"/>
            <w:noProof/>
            <w:lang w:val="vi-VN"/>
          </w:rPr>
          <w:t>Chức năng điều hướng</w:t>
        </w:r>
        <w:r>
          <w:rPr>
            <w:noProof/>
            <w:webHidden/>
          </w:rPr>
          <w:tab/>
        </w:r>
        <w:r>
          <w:rPr>
            <w:noProof/>
            <w:webHidden/>
          </w:rPr>
          <w:fldChar w:fldCharType="begin"/>
        </w:r>
        <w:r>
          <w:rPr>
            <w:noProof/>
            <w:webHidden/>
          </w:rPr>
          <w:instrText xml:space="preserve"> PAGEREF _Toc232001966 \h </w:instrText>
        </w:r>
        <w:r>
          <w:rPr>
            <w:noProof/>
            <w:webHidden/>
          </w:rPr>
        </w:r>
        <w:r>
          <w:rPr>
            <w:noProof/>
            <w:webHidden/>
          </w:rPr>
          <w:fldChar w:fldCharType="separate"/>
        </w:r>
        <w:r>
          <w:rPr>
            <w:noProof/>
            <w:webHidden/>
          </w:rPr>
          <w:t>48</w:t>
        </w:r>
        <w:r>
          <w:rPr>
            <w:noProof/>
            <w:webHidden/>
          </w:rPr>
          <w:fldChar w:fldCharType="end"/>
        </w:r>
      </w:hyperlink>
    </w:p>
    <w:p w14:paraId="77879B27" w14:textId="47636426"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67" w:history="1">
        <w:r w:rsidRPr="008F5DCE">
          <w:rPr>
            <w:rStyle w:val="Hyperlink"/>
            <w:noProof/>
          </w:rPr>
          <w:t>5.3.</w:t>
        </w:r>
        <w:r>
          <w:rPr>
            <w:rFonts w:asciiTheme="minorHAnsi" w:eastAsiaTheme="minorEastAsia" w:hAnsiTheme="minorHAnsi"/>
            <w:b w:val="0"/>
            <w:noProof/>
            <w:kern w:val="2"/>
            <w:sz w:val="24"/>
            <w:szCs w:val="24"/>
            <w:lang w:val="en-VN"/>
            <w14:ligatures w14:val="standardContextual"/>
          </w:rPr>
          <w:tab/>
        </w:r>
        <w:r w:rsidRPr="008F5DCE">
          <w:rPr>
            <w:rStyle w:val="Hyperlink"/>
            <w:noProof/>
          </w:rPr>
          <w:t>Kết luận chương</w:t>
        </w:r>
        <w:r>
          <w:rPr>
            <w:noProof/>
            <w:webHidden/>
          </w:rPr>
          <w:tab/>
        </w:r>
        <w:r>
          <w:rPr>
            <w:noProof/>
            <w:webHidden/>
          </w:rPr>
          <w:fldChar w:fldCharType="begin"/>
        </w:r>
        <w:r>
          <w:rPr>
            <w:noProof/>
            <w:webHidden/>
          </w:rPr>
          <w:instrText xml:space="preserve"> PAGEREF _Toc232001967 \h </w:instrText>
        </w:r>
        <w:r>
          <w:rPr>
            <w:noProof/>
            <w:webHidden/>
          </w:rPr>
        </w:r>
        <w:r>
          <w:rPr>
            <w:noProof/>
            <w:webHidden/>
          </w:rPr>
          <w:fldChar w:fldCharType="separate"/>
        </w:r>
        <w:r>
          <w:rPr>
            <w:noProof/>
            <w:webHidden/>
          </w:rPr>
          <w:t>48</w:t>
        </w:r>
        <w:r>
          <w:rPr>
            <w:noProof/>
            <w:webHidden/>
          </w:rPr>
          <w:fldChar w:fldCharType="end"/>
        </w:r>
      </w:hyperlink>
    </w:p>
    <w:p w14:paraId="28581F94" w14:textId="3B532F43" w:rsidR="000F4110" w:rsidRDefault="000F4110">
      <w:pPr>
        <w:pStyle w:val="TOC1"/>
        <w:tabs>
          <w:tab w:val="left" w:pos="1276"/>
          <w:tab w:val="right" w:leader="dot" w:pos="9055"/>
        </w:tabs>
        <w:rPr>
          <w:rFonts w:asciiTheme="minorHAnsi" w:eastAsiaTheme="minorEastAsia" w:hAnsiTheme="minorHAnsi"/>
          <w:b w:val="0"/>
          <w:caps w:val="0"/>
          <w:noProof/>
          <w:kern w:val="2"/>
          <w:sz w:val="24"/>
          <w:szCs w:val="24"/>
          <w:lang w:val="en-VN"/>
          <w14:ligatures w14:val="standardContextual"/>
        </w:rPr>
      </w:pPr>
      <w:hyperlink w:anchor="_Toc232001968" w:history="1">
        <w:r w:rsidRPr="008F5DCE">
          <w:rPr>
            <w:rStyle w:val="Hyperlink"/>
            <w:noProof/>
            <w:lang w:val="vi-VN"/>
          </w:rPr>
          <w:t>Phần 6.</w:t>
        </w:r>
        <w:r>
          <w:rPr>
            <w:rFonts w:asciiTheme="minorHAnsi" w:eastAsiaTheme="minorEastAsia" w:hAnsiTheme="minorHAnsi"/>
            <w:b w:val="0"/>
            <w:caps w:val="0"/>
            <w:noProof/>
            <w:kern w:val="2"/>
            <w:sz w:val="24"/>
            <w:szCs w:val="24"/>
            <w:lang w:val="en-VN"/>
            <w14:ligatures w14:val="standardContextual"/>
          </w:rPr>
          <w:tab/>
        </w:r>
        <w:r w:rsidRPr="008F5DCE">
          <w:rPr>
            <w:rStyle w:val="Hyperlink"/>
            <w:noProof/>
          </w:rPr>
          <w:t>Kết luận và hướng phát triển</w:t>
        </w:r>
        <w:r>
          <w:rPr>
            <w:noProof/>
            <w:webHidden/>
          </w:rPr>
          <w:tab/>
        </w:r>
        <w:r>
          <w:rPr>
            <w:noProof/>
            <w:webHidden/>
          </w:rPr>
          <w:fldChar w:fldCharType="begin"/>
        </w:r>
        <w:r>
          <w:rPr>
            <w:noProof/>
            <w:webHidden/>
          </w:rPr>
          <w:instrText xml:space="preserve"> PAGEREF _Toc232001968 \h </w:instrText>
        </w:r>
        <w:r>
          <w:rPr>
            <w:noProof/>
            <w:webHidden/>
          </w:rPr>
        </w:r>
        <w:r>
          <w:rPr>
            <w:noProof/>
            <w:webHidden/>
          </w:rPr>
          <w:fldChar w:fldCharType="separate"/>
        </w:r>
        <w:r>
          <w:rPr>
            <w:noProof/>
            <w:webHidden/>
          </w:rPr>
          <w:t>50</w:t>
        </w:r>
        <w:r>
          <w:rPr>
            <w:noProof/>
            <w:webHidden/>
          </w:rPr>
          <w:fldChar w:fldCharType="end"/>
        </w:r>
      </w:hyperlink>
    </w:p>
    <w:p w14:paraId="57C046B5" w14:textId="6484F0CF"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69" w:history="1">
        <w:r w:rsidRPr="008F5DCE">
          <w:rPr>
            <w:rStyle w:val="Hyperlink"/>
            <w:noProof/>
            <w:lang w:val="vi-VN"/>
          </w:rPr>
          <w:t>6.1.</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Kết quả đạt được</w:t>
        </w:r>
        <w:r>
          <w:rPr>
            <w:noProof/>
            <w:webHidden/>
          </w:rPr>
          <w:tab/>
        </w:r>
        <w:r>
          <w:rPr>
            <w:noProof/>
            <w:webHidden/>
          </w:rPr>
          <w:fldChar w:fldCharType="begin"/>
        </w:r>
        <w:r>
          <w:rPr>
            <w:noProof/>
            <w:webHidden/>
          </w:rPr>
          <w:instrText xml:space="preserve"> PAGEREF _Toc232001969 \h </w:instrText>
        </w:r>
        <w:r>
          <w:rPr>
            <w:noProof/>
            <w:webHidden/>
          </w:rPr>
        </w:r>
        <w:r>
          <w:rPr>
            <w:noProof/>
            <w:webHidden/>
          </w:rPr>
          <w:fldChar w:fldCharType="separate"/>
        </w:r>
        <w:r>
          <w:rPr>
            <w:noProof/>
            <w:webHidden/>
          </w:rPr>
          <w:t>50</w:t>
        </w:r>
        <w:r>
          <w:rPr>
            <w:noProof/>
            <w:webHidden/>
          </w:rPr>
          <w:fldChar w:fldCharType="end"/>
        </w:r>
      </w:hyperlink>
    </w:p>
    <w:p w14:paraId="066574B6" w14:textId="1F2FE9B1"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70" w:history="1">
        <w:r w:rsidRPr="008F5DCE">
          <w:rPr>
            <w:rStyle w:val="Hyperlink"/>
            <w:noProof/>
            <w:lang w:val="vi-VN"/>
          </w:rPr>
          <w:t>6.2.</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Hạn chế của đề tài</w:t>
        </w:r>
        <w:r>
          <w:rPr>
            <w:noProof/>
            <w:webHidden/>
          </w:rPr>
          <w:tab/>
        </w:r>
        <w:r>
          <w:rPr>
            <w:noProof/>
            <w:webHidden/>
          </w:rPr>
          <w:fldChar w:fldCharType="begin"/>
        </w:r>
        <w:r>
          <w:rPr>
            <w:noProof/>
            <w:webHidden/>
          </w:rPr>
          <w:instrText xml:space="preserve"> PAGEREF _Toc232001970 \h </w:instrText>
        </w:r>
        <w:r>
          <w:rPr>
            <w:noProof/>
            <w:webHidden/>
          </w:rPr>
        </w:r>
        <w:r>
          <w:rPr>
            <w:noProof/>
            <w:webHidden/>
          </w:rPr>
          <w:fldChar w:fldCharType="separate"/>
        </w:r>
        <w:r>
          <w:rPr>
            <w:noProof/>
            <w:webHidden/>
          </w:rPr>
          <w:t>51</w:t>
        </w:r>
        <w:r>
          <w:rPr>
            <w:noProof/>
            <w:webHidden/>
          </w:rPr>
          <w:fldChar w:fldCharType="end"/>
        </w:r>
      </w:hyperlink>
    </w:p>
    <w:p w14:paraId="7D3B0D41" w14:textId="01B6599A" w:rsidR="000F4110" w:rsidRDefault="000F4110">
      <w:pPr>
        <w:pStyle w:val="TOC2"/>
        <w:tabs>
          <w:tab w:val="left" w:pos="1276"/>
          <w:tab w:val="right" w:leader="dot" w:pos="9055"/>
        </w:tabs>
        <w:rPr>
          <w:rFonts w:asciiTheme="minorHAnsi" w:eastAsiaTheme="minorEastAsia" w:hAnsiTheme="minorHAnsi"/>
          <w:b w:val="0"/>
          <w:noProof/>
          <w:kern w:val="2"/>
          <w:sz w:val="24"/>
          <w:szCs w:val="24"/>
          <w:lang w:val="en-VN"/>
          <w14:ligatures w14:val="standardContextual"/>
        </w:rPr>
      </w:pPr>
      <w:hyperlink w:anchor="_Toc232001971" w:history="1">
        <w:r w:rsidRPr="008F5DCE">
          <w:rPr>
            <w:rStyle w:val="Hyperlink"/>
            <w:noProof/>
            <w:lang w:val="vi-VN"/>
          </w:rPr>
          <w:t>6.3.</w:t>
        </w:r>
        <w:r>
          <w:rPr>
            <w:rFonts w:asciiTheme="minorHAnsi" w:eastAsiaTheme="minorEastAsia" w:hAnsiTheme="minorHAnsi"/>
            <w:b w:val="0"/>
            <w:noProof/>
            <w:kern w:val="2"/>
            <w:sz w:val="24"/>
            <w:szCs w:val="24"/>
            <w:lang w:val="en-VN"/>
            <w14:ligatures w14:val="standardContextual"/>
          </w:rPr>
          <w:tab/>
        </w:r>
        <w:r w:rsidRPr="008F5DCE">
          <w:rPr>
            <w:rStyle w:val="Hyperlink"/>
            <w:noProof/>
            <w:lang w:val="vi-VN"/>
          </w:rPr>
          <w:t>Hướng phát triển</w:t>
        </w:r>
        <w:r>
          <w:rPr>
            <w:noProof/>
            <w:webHidden/>
          </w:rPr>
          <w:tab/>
        </w:r>
        <w:r>
          <w:rPr>
            <w:noProof/>
            <w:webHidden/>
          </w:rPr>
          <w:fldChar w:fldCharType="begin"/>
        </w:r>
        <w:r>
          <w:rPr>
            <w:noProof/>
            <w:webHidden/>
          </w:rPr>
          <w:instrText xml:space="preserve"> PAGEREF _Toc232001971 \h </w:instrText>
        </w:r>
        <w:r>
          <w:rPr>
            <w:noProof/>
            <w:webHidden/>
          </w:rPr>
        </w:r>
        <w:r>
          <w:rPr>
            <w:noProof/>
            <w:webHidden/>
          </w:rPr>
          <w:fldChar w:fldCharType="separate"/>
        </w:r>
        <w:r>
          <w:rPr>
            <w:noProof/>
            <w:webHidden/>
          </w:rPr>
          <w:t>51</w:t>
        </w:r>
        <w:r>
          <w:rPr>
            <w:noProof/>
            <w:webHidden/>
          </w:rPr>
          <w:fldChar w:fldCharType="end"/>
        </w:r>
      </w:hyperlink>
    </w:p>
    <w:p w14:paraId="40A556EA" w14:textId="017C1CA1" w:rsidR="000F4110" w:rsidRDefault="000F4110" w:rsidP="000F4110">
      <w:pPr>
        <w:spacing w:before="360" w:after="0"/>
        <w:jc w:val="center"/>
        <w:rPr>
          <w:rFonts w:cs="Times New Roman"/>
          <w:b/>
          <w:bCs/>
          <w:lang w:val="vi-VN"/>
        </w:rPr>
      </w:pPr>
      <w:r>
        <w:rPr>
          <w:rFonts w:cs="Times New Roman"/>
          <w:b/>
          <w:bCs/>
          <w:lang w:val="vi-VN"/>
        </w:rPr>
        <w:fldChar w:fldCharType="end"/>
      </w:r>
    </w:p>
    <w:p w14:paraId="1162FCAC" w14:textId="77777777" w:rsidR="000F4110" w:rsidRDefault="000F4110">
      <w:pPr>
        <w:spacing w:before="0" w:after="160" w:line="278" w:lineRule="auto"/>
        <w:jc w:val="left"/>
        <w:rPr>
          <w:rFonts w:cs="Times New Roman"/>
          <w:b/>
          <w:bCs/>
          <w:lang w:val="vi-VN"/>
        </w:rPr>
      </w:pPr>
      <w:r>
        <w:rPr>
          <w:rFonts w:cs="Times New Roman"/>
          <w:b/>
          <w:bCs/>
          <w:lang w:val="vi-VN"/>
        </w:rPr>
        <w:br w:type="page"/>
      </w:r>
    </w:p>
    <w:p w14:paraId="0646AB10" w14:textId="77777777" w:rsidR="000F4110" w:rsidRDefault="000F4110" w:rsidP="000F4110">
      <w:pPr>
        <w:spacing w:before="360" w:after="0"/>
        <w:jc w:val="center"/>
        <w:rPr>
          <w:noProof/>
        </w:rPr>
      </w:pPr>
      <w:r>
        <w:rPr>
          <w:rFonts w:cs="Times New Roman"/>
          <w:b/>
          <w:bCs/>
          <w:lang w:val="vi-VN"/>
        </w:rPr>
        <w:lastRenderedPageBreak/>
        <w:t>DANH MỤC ẢNH</w:t>
      </w:r>
      <w:r>
        <w:rPr>
          <w:rFonts w:cs="Times New Roman"/>
          <w:b/>
          <w:bCs/>
          <w:lang w:val="vi-VN"/>
        </w:rPr>
        <w:fldChar w:fldCharType="begin"/>
      </w:r>
      <w:r>
        <w:rPr>
          <w:rFonts w:cs="Times New Roman"/>
          <w:b/>
          <w:bCs/>
          <w:lang w:val="vi-VN"/>
        </w:rPr>
        <w:instrText xml:space="preserve"> TOC \h \z \c "Ảnh" </w:instrText>
      </w:r>
      <w:r>
        <w:rPr>
          <w:rFonts w:cs="Times New Roman"/>
          <w:b/>
          <w:bCs/>
          <w:lang w:val="vi-VN"/>
        </w:rPr>
        <w:fldChar w:fldCharType="separate"/>
      </w:r>
    </w:p>
    <w:p w14:paraId="601D301F" w14:textId="10DBDB23"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72" w:history="1">
        <w:r w:rsidRPr="00951261">
          <w:rPr>
            <w:rStyle w:val="Hyperlink"/>
            <w:noProof/>
          </w:rPr>
          <w:t>Ảnh 3.1</w:t>
        </w:r>
        <w:r w:rsidRPr="00951261">
          <w:rPr>
            <w:rStyle w:val="Hyperlink"/>
            <w:noProof/>
            <w:lang w:val="vi-VN"/>
          </w:rPr>
          <w:t xml:space="preserve"> Sơ đồ Use Case Diagram</w:t>
        </w:r>
        <w:r>
          <w:rPr>
            <w:noProof/>
            <w:webHidden/>
          </w:rPr>
          <w:tab/>
        </w:r>
        <w:r>
          <w:rPr>
            <w:noProof/>
            <w:webHidden/>
          </w:rPr>
          <w:fldChar w:fldCharType="begin"/>
        </w:r>
        <w:r>
          <w:rPr>
            <w:noProof/>
            <w:webHidden/>
          </w:rPr>
          <w:instrText xml:space="preserve"> PAGEREF _Toc232001972 \h </w:instrText>
        </w:r>
        <w:r>
          <w:rPr>
            <w:noProof/>
            <w:webHidden/>
          </w:rPr>
        </w:r>
        <w:r>
          <w:rPr>
            <w:noProof/>
            <w:webHidden/>
          </w:rPr>
          <w:fldChar w:fldCharType="separate"/>
        </w:r>
        <w:r>
          <w:rPr>
            <w:noProof/>
            <w:webHidden/>
          </w:rPr>
          <w:t>26</w:t>
        </w:r>
        <w:r>
          <w:rPr>
            <w:noProof/>
            <w:webHidden/>
          </w:rPr>
          <w:fldChar w:fldCharType="end"/>
        </w:r>
      </w:hyperlink>
    </w:p>
    <w:p w14:paraId="5ACBEEA6" w14:textId="0F17AC5A"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73" w:history="1">
        <w:r w:rsidRPr="00951261">
          <w:rPr>
            <w:rStyle w:val="Hyperlink"/>
            <w:noProof/>
          </w:rPr>
          <w:t>Ảnh 3.2</w:t>
        </w:r>
        <w:r w:rsidRPr="00951261">
          <w:rPr>
            <w:rStyle w:val="Hyperlink"/>
            <w:noProof/>
            <w:lang w:val="vi-VN"/>
          </w:rPr>
          <w:t xml:space="preserve"> Sơ đồ đặc tả UseCase</w:t>
        </w:r>
        <w:r>
          <w:rPr>
            <w:noProof/>
            <w:webHidden/>
          </w:rPr>
          <w:tab/>
        </w:r>
        <w:r>
          <w:rPr>
            <w:noProof/>
            <w:webHidden/>
          </w:rPr>
          <w:fldChar w:fldCharType="begin"/>
        </w:r>
        <w:r>
          <w:rPr>
            <w:noProof/>
            <w:webHidden/>
          </w:rPr>
          <w:instrText xml:space="preserve"> PAGEREF _Toc232001973 \h </w:instrText>
        </w:r>
        <w:r>
          <w:rPr>
            <w:noProof/>
            <w:webHidden/>
          </w:rPr>
        </w:r>
        <w:r>
          <w:rPr>
            <w:noProof/>
            <w:webHidden/>
          </w:rPr>
          <w:fldChar w:fldCharType="separate"/>
        </w:r>
        <w:r>
          <w:rPr>
            <w:noProof/>
            <w:webHidden/>
          </w:rPr>
          <w:t>27</w:t>
        </w:r>
        <w:r>
          <w:rPr>
            <w:noProof/>
            <w:webHidden/>
          </w:rPr>
          <w:fldChar w:fldCharType="end"/>
        </w:r>
      </w:hyperlink>
    </w:p>
    <w:p w14:paraId="5C8F4AE4" w14:textId="7FF25283"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74" w:history="1">
        <w:r w:rsidRPr="00951261">
          <w:rPr>
            <w:rStyle w:val="Hyperlink"/>
            <w:noProof/>
          </w:rPr>
          <w:t>Ảnh 3.3</w:t>
        </w:r>
        <w:r w:rsidRPr="00951261">
          <w:rPr>
            <w:rStyle w:val="Hyperlink"/>
            <w:noProof/>
            <w:lang w:val="vi-VN"/>
          </w:rPr>
          <w:t xml:space="preserve"> Activity Diagram thêm ghi chú</w:t>
        </w:r>
        <w:r>
          <w:rPr>
            <w:noProof/>
            <w:webHidden/>
          </w:rPr>
          <w:tab/>
        </w:r>
        <w:r>
          <w:rPr>
            <w:noProof/>
            <w:webHidden/>
          </w:rPr>
          <w:fldChar w:fldCharType="begin"/>
        </w:r>
        <w:r>
          <w:rPr>
            <w:noProof/>
            <w:webHidden/>
          </w:rPr>
          <w:instrText xml:space="preserve"> PAGEREF _Toc232001974 \h </w:instrText>
        </w:r>
        <w:r>
          <w:rPr>
            <w:noProof/>
            <w:webHidden/>
          </w:rPr>
        </w:r>
        <w:r>
          <w:rPr>
            <w:noProof/>
            <w:webHidden/>
          </w:rPr>
          <w:fldChar w:fldCharType="separate"/>
        </w:r>
        <w:r>
          <w:rPr>
            <w:noProof/>
            <w:webHidden/>
          </w:rPr>
          <w:t>28</w:t>
        </w:r>
        <w:r>
          <w:rPr>
            <w:noProof/>
            <w:webHidden/>
          </w:rPr>
          <w:fldChar w:fldCharType="end"/>
        </w:r>
      </w:hyperlink>
    </w:p>
    <w:p w14:paraId="0038FEF3" w14:textId="583C568B"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75" w:history="1">
        <w:r w:rsidRPr="00951261">
          <w:rPr>
            <w:rStyle w:val="Hyperlink"/>
            <w:noProof/>
          </w:rPr>
          <w:t>Ảnh 3.4</w:t>
        </w:r>
        <w:r w:rsidRPr="00951261">
          <w:rPr>
            <w:rStyle w:val="Hyperlink"/>
            <w:noProof/>
            <w:lang w:val="vi-VN"/>
          </w:rPr>
          <w:t xml:space="preserve"> Sơ đồ Sequence Diagram chức năng lưu ghi chú</w:t>
        </w:r>
        <w:r>
          <w:rPr>
            <w:noProof/>
            <w:webHidden/>
          </w:rPr>
          <w:tab/>
        </w:r>
        <w:r>
          <w:rPr>
            <w:noProof/>
            <w:webHidden/>
          </w:rPr>
          <w:fldChar w:fldCharType="begin"/>
        </w:r>
        <w:r>
          <w:rPr>
            <w:noProof/>
            <w:webHidden/>
          </w:rPr>
          <w:instrText xml:space="preserve"> PAGEREF _Toc232001975 \h </w:instrText>
        </w:r>
        <w:r>
          <w:rPr>
            <w:noProof/>
            <w:webHidden/>
          </w:rPr>
        </w:r>
        <w:r>
          <w:rPr>
            <w:noProof/>
            <w:webHidden/>
          </w:rPr>
          <w:fldChar w:fldCharType="separate"/>
        </w:r>
        <w:r>
          <w:rPr>
            <w:noProof/>
            <w:webHidden/>
          </w:rPr>
          <w:t>29</w:t>
        </w:r>
        <w:r>
          <w:rPr>
            <w:noProof/>
            <w:webHidden/>
          </w:rPr>
          <w:fldChar w:fldCharType="end"/>
        </w:r>
      </w:hyperlink>
    </w:p>
    <w:p w14:paraId="259955E5" w14:textId="7457C1C8"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76" w:history="1">
        <w:r w:rsidRPr="00951261">
          <w:rPr>
            <w:rStyle w:val="Hyperlink"/>
            <w:noProof/>
          </w:rPr>
          <w:t>Ảnh 3.5</w:t>
        </w:r>
        <w:r w:rsidRPr="00951261">
          <w:rPr>
            <w:rStyle w:val="Hyperlink"/>
            <w:noProof/>
            <w:lang w:val="vi-VN"/>
          </w:rPr>
          <w:t xml:space="preserve"> Màn hình khởi động Android Studio</w:t>
        </w:r>
        <w:r>
          <w:rPr>
            <w:noProof/>
            <w:webHidden/>
          </w:rPr>
          <w:tab/>
        </w:r>
        <w:r>
          <w:rPr>
            <w:noProof/>
            <w:webHidden/>
          </w:rPr>
          <w:fldChar w:fldCharType="begin"/>
        </w:r>
        <w:r>
          <w:rPr>
            <w:noProof/>
            <w:webHidden/>
          </w:rPr>
          <w:instrText xml:space="preserve"> PAGEREF _Toc232001976 \h </w:instrText>
        </w:r>
        <w:r>
          <w:rPr>
            <w:noProof/>
            <w:webHidden/>
          </w:rPr>
        </w:r>
        <w:r>
          <w:rPr>
            <w:noProof/>
            <w:webHidden/>
          </w:rPr>
          <w:fldChar w:fldCharType="separate"/>
        </w:r>
        <w:r>
          <w:rPr>
            <w:noProof/>
            <w:webHidden/>
          </w:rPr>
          <w:t>33</w:t>
        </w:r>
        <w:r>
          <w:rPr>
            <w:noProof/>
            <w:webHidden/>
          </w:rPr>
          <w:fldChar w:fldCharType="end"/>
        </w:r>
      </w:hyperlink>
    </w:p>
    <w:p w14:paraId="0680ECB7" w14:textId="78A7B100"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77" w:history="1">
        <w:r w:rsidRPr="00951261">
          <w:rPr>
            <w:rStyle w:val="Hyperlink"/>
            <w:noProof/>
          </w:rPr>
          <w:t>Ảnh 3.6</w:t>
        </w:r>
        <w:r w:rsidRPr="00951261">
          <w:rPr>
            <w:rStyle w:val="Hyperlink"/>
            <w:noProof/>
            <w:lang w:val="vi-VN"/>
          </w:rPr>
          <w:t xml:space="preserve"> Chọn New Project</w:t>
        </w:r>
        <w:r>
          <w:rPr>
            <w:noProof/>
            <w:webHidden/>
          </w:rPr>
          <w:tab/>
        </w:r>
        <w:r>
          <w:rPr>
            <w:noProof/>
            <w:webHidden/>
          </w:rPr>
          <w:fldChar w:fldCharType="begin"/>
        </w:r>
        <w:r>
          <w:rPr>
            <w:noProof/>
            <w:webHidden/>
          </w:rPr>
          <w:instrText xml:space="preserve"> PAGEREF _Toc232001977 \h </w:instrText>
        </w:r>
        <w:r>
          <w:rPr>
            <w:noProof/>
            <w:webHidden/>
          </w:rPr>
        </w:r>
        <w:r>
          <w:rPr>
            <w:noProof/>
            <w:webHidden/>
          </w:rPr>
          <w:fldChar w:fldCharType="separate"/>
        </w:r>
        <w:r>
          <w:rPr>
            <w:noProof/>
            <w:webHidden/>
          </w:rPr>
          <w:t>34</w:t>
        </w:r>
        <w:r>
          <w:rPr>
            <w:noProof/>
            <w:webHidden/>
          </w:rPr>
          <w:fldChar w:fldCharType="end"/>
        </w:r>
      </w:hyperlink>
    </w:p>
    <w:p w14:paraId="1B05E506" w14:textId="74867CAC"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78" w:history="1">
        <w:r w:rsidRPr="00951261">
          <w:rPr>
            <w:rStyle w:val="Hyperlink"/>
            <w:noProof/>
          </w:rPr>
          <w:t>Ảnh 3.7</w:t>
        </w:r>
        <w:r w:rsidRPr="00951261">
          <w:rPr>
            <w:rStyle w:val="Hyperlink"/>
            <w:noProof/>
            <w:lang w:val="vi-VN"/>
          </w:rPr>
          <w:t xml:space="preserve"> Chọn type Project: Empty Activity</w:t>
        </w:r>
        <w:r>
          <w:rPr>
            <w:noProof/>
            <w:webHidden/>
          </w:rPr>
          <w:tab/>
        </w:r>
        <w:r>
          <w:rPr>
            <w:noProof/>
            <w:webHidden/>
          </w:rPr>
          <w:fldChar w:fldCharType="begin"/>
        </w:r>
        <w:r>
          <w:rPr>
            <w:noProof/>
            <w:webHidden/>
          </w:rPr>
          <w:instrText xml:space="preserve"> PAGEREF _Toc232001978 \h </w:instrText>
        </w:r>
        <w:r>
          <w:rPr>
            <w:noProof/>
            <w:webHidden/>
          </w:rPr>
        </w:r>
        <w:r>
          <w:rPr>
            <w:noProof/>
            <w:webHidden/>
          </w:rPr>
          <w:fldChar w:fldCharType="separate"/>
        </w:r>
        <w:r>
          <w:rPr>
            <w:noProof/>
            <w:webHidden/>
          </w:rPr>
          <w:t>35</w:t>
        </w:r>
        <w:r>
          <w:rPr>
            <w:noProof/>
            <w:webHidden/>
          </w:rPr>
          <w:fldChar w:fldCharType="end"/>
        </w:r>
      </w:hyperlink>
    </w:p>
    <w:p w14:paraId="4C2FE807" w14:textId="042C2278"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79" w:history="1">
        <w:r w:rsidRPr="00951261">
          <w:rPr>
            <w:rStyle w:val="Hyperlink"/>
            <w:noProof/>
          </w:rPr>
          <w:t>Ảnh 3.8</w:t>
        </w:r>
        <w:r w:rsidRPr="00951261">
          <w:rPr>
            <w:rStyle w:val="Hyperlink"/>
            <w:noProof/>
            <w:lang w:val="vi-VN"/>
          </w:rPr>
          <w:t xml:space="preserve"> Cấu hình Project</w:t>
        </w:r>
        <w:r>
          <w:rPr>
            <w:noProof/>
            <w:webHidden/>
          </w:rPr>
          <w:tab/>
        </w:r>
        <w:r>
          <w:rPr>
            <w:noProof/>
            <w:webHidden/>
          </w:rPr>
          <w:fldChar w:fldCharType="begin"/>
        </w:r>
        <w:r>
          <w:rPr>
            <w:noProof/>
            <w:webHidden/>
          </w:rPr>
          <w:instrText xml:space="preserve"> PAGEREF _Toc232001979 \h </w:instrText>
        </w:r>
        <w:r>
          <w:rPr>
            <w:noProof/>
            <w:webHidden/>
          </w:rPr>
        </w:r>
        <w:r>
          <w:rPr>
            <w:noProof/>
            <w:webHidden/>
          </w:rPr>
          <w:fldChar w:fldCharType="separate"/>
        </w:r>
        <w:r>
          <w:rPr>
            <w:noProof/>
            <w:webHidden/>
          </w:rPr>
          <w:t>36</w:t>
        </w:r>
        <w:r>
          <w:rPr>
            <w:noProof/>
            <w:webHidden/>
          </w:rPr>
          <w:fldChar w:fldCharType="end"/>
        </w:r>
      </w:hyperlink>
    </w:p>
    <w:p w14:paraId="64E52E01" w14:textId="3B1B3E4B"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80" w:history="1">
        <w:r w:rsidRPr="00951261">
          <w:rPr>
            <w:rStyle w:val="Hyperlink"/>
            <w:noProof/>
          </w:rPr>
          <w:t>Ảnh 3.9</w:t>
        </w:r>
        <w:r w:rsidRPr="00951261">
          <w:rPr>
            <w:rStyle w:val="Hyperlink"/>
            <w:noProof/>
            <w:lang w:val="vi-VN"/>
          </w:rPr>
          <w:t xml:space="preserve"> Cấu trúc thư mục dự án khi mới khởi tạo</w:t>
        </w:r>
        <w:r>
          <w:rPr>
            <w:noProof/>
            <w:webHidden/>
          </w:rPr>
          <w:tab/>
        </w:r>
        <w:r>
          <w:rPr>
            <w:noProof/>
            <w:webHidden/>
          </w:rPr>
          <w:fldChar w:fldCharType="begin"/>
        </w:r>
        <w:r>
          <w:rPr>
            <w:noProof/>
            <w:webHidden/>
          </w:rPr>
          <w:instrText xml:space="preserve"> PAGEREF _Toc232001980 \h </w:instrText>
        </w:r>
        <w:r>
          <w:rPr>
            <w:noProof/>
            <w:webHidden/>
          </w:rPr>
        </w:r>
        <w:r>
          <w:rPr>
            <w:noProof/>
            <w:webHidden/>
          </w:rPr>
          <w:fldChar w:fldCharType="separate"/>
        </w:r>
        <w:r>
          <w:rPr>
            <w:noProof/>
            <w:webHidden/>
          </w:rPr>
          <w:t>37</w:t>
        </w:r>
        <w:r>
          <w:rPr>
            <w:noProof/>
            <w:webHidden/>
          </w:rPr>
          <w:fldChar w:fldCharType="end"/>
        </w:r>
      </w:hyperlink>
    </w:p>
    <w:p w14:paraId="4722D7EB" w14:textId="4A8167E7"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81" w:history="1">
        <w:r w:rsidRPr="00951261">
          <w:rPr>
            <w:rStyle w:val="Hyperlink"/>
            <w:noProof/>
          </w:rPr>
          <w:t>Ảnh 4.1</w:t>
        </w:r>
        <w:r w:rsidRPr="00951261">
          <w:rPr>
            <w:rStyle w:val="Hyperlink"/>
            <w:noProof/>
            <w:lang w:val="vi-VN"/>
          </w:rPr>
          <w:t xml:space="preserve"> Code Xây dựng lớp Note</w:t>
        </w:r>
        <w:r>
          <w:rPr>
            <w:noProof/>
            <w:webHidden/>
          </w:rPr>
          <w:tab/>
        </w:r>
        <w:r>
          <w:rPr>
            <w:noProof/>
            <w:webHidden/>
          </w:rPr>
          <w:fldChar w:fldCharType="begin"/>
        </w:r>
        <w:r>
          <w:rPr>
            <w:noProof/>
            <w:webHidden/>
          </w:rPr>
          <w:instrText xml:space="preserve"> PAGEREF _Toc232001981 \h </w:instrText>
        </w:r>
        <w:r>
          <w:rPr>
            <w:noProof/>
            <w:webHidden/>
          </w:rPr>
        </w:r>
        <w:r>
          <w:rPr>
            <w:noProof/>
            <w:webHidden/>
          </w:rPr>
          <w:fldChar w:fldCharType="separate"/>
        </w:r>
        <w:r>
          <w:rPr>
            <w:noProof/>
            <w:webHidden/>
          </w:rPr>
          <w:t>39</w:t>
        </w:r>
        <w:r>
          <w:rPr>
            <w:noProof/>
            <w:webHidden/>
          </w:rPr>
          <w:fldChar w:fldCharType="end"/>
        </w:r>
      </w:hyperlink>
    </w:p>
    <w:p w14:paraId="1EC2405E" w14:textId="6663F8EB"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82" w:history="1">
        <w:r w:rsidRPr="00951261">
          <w:rPr>
            <w:rStyle w:val="Hyperlink"/>
            <w:noProof/>
          </w:rPr>
          <w:t>Ảnh 4.2</w:t>
        </w:r>
        <w:r w:rsidRPr="00951261">
          <w:rPr>
            <w:rStyle w:val="Hyperlink"/>
            <w:noProof/>
            <w:lang w:val="vi-VN"/>
          </w:rPr>
          <w:t xml:space="preserve"> Cấu trúc thư mục dự án</w:t>
        </w:r>
        <w:r>
          <w:rPr>
            <w:noProof/>
            <w:webHidden/>
          </w:rPr>
          <w:tab/>
        </w:r>
        <w:r>
          <w:rPr>
            <w:noProof/>
            <w:webHidden/>
          </w:rPr>
          <w:fldChar w:fldCharType="begin"/>
        </w:r>
        <w:r>
          <w:rPr>
            <w:noProof/>
            <w:webHidden/>
          </w:rPr>
          <w:instrText xml:space="preserve"> PAGEREF _Toc232001982 \h </w:instrText>
        </w:r>
        <w:r>
          <w:rPr>
            <w:noProof/>
            <w:webHidden/>
          </w:rPr>
        </w:r>
        <w:r>
          <w:rPr>
            <w:noProof/>
            <w:webHidden/>
          </w:rPr>
          <w:fldChar w:fldCharType="separate"/>
        </w:r>
        <w:r>
          <w:rPr>
            <w:noProof/>
            <w:webHidden/>
          </w:rPr>
          <w:t>40</w:t>
        </w:r>
        <w:r>
          <w:rPr>
            <w:noProof/>
            <w:webHidden/>
          </w:rPr>
          <w:fldChar w:fldCharType="end"/>
        </w:r>
      </w:hyperlink>
    </w:p>
    <w:p w14:paraId="1D2C2281" w14:textId="59F15F6A"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83" w:history="1">
        <w:r w:rsidRPr="00951261">
          <w:rPr>
            <w:rStyle w:val="Hyperlink"/>
            <w:noProof/>
          </w:rPr>
          <w:t>Ảnh 4.3</w:t>
        </w:r>
        <w:r w:rsidRPr="00951261">
          <w:rPr>
            <w:rStyle w:val="Hyperlink"/>
            <w:noProof/>
            <w:lang w:val="vi-VN"/>
          </w:rPr>
          <w:t xml:space="preserve"> Giao diện mà hình chính / Code xử lý Logic</w:t>
        </w:r>
        <w:r>
          <w:rPr>
            <w:noProof/>
            <w:webHidden/>
          </w:rPr>
          <w:tab/>
        </w:r>
        <w:r>
          <w:rPr>
            <w:noProof/>
            <w:webHidden/>
          </w:rPr>
          <w:fldChar w:fldCharType="begin"/>
        </w:r>
        <w:r>
          <w:rPr>
            <w:noProof/>
            <w:webHidden/>
          </w:rPr>
          <w:instrText xml:space="preserve"> PAGEREF _Toc232001983 \h </w:instrText>
        </w:r>
        <w:r>
          <w:rPr>
            <w:noProof/>
            <w:webHidden/>
          </w:rPr>
        </w:r>
        <w:r>
          <w:rPr>
            <w:noProof/>
            <w:webHidden/>
          </w:rPr>
          <w:fldChar w:fldCharType="separate"/>
        </w:r>
        <w:r>
          <w:rPr>
            <w:noProof/>
            <w:webHidden/>
          </w:rPr>
          <w:t>41</w:t>
        </w:r>
        <w:r>
          <w:rPr>
            <w:noProof/>
            <w:webHidden/>
          </w:rPr>
          <w:fldChar w:fldCharType="end"/>
        </w:r>
      </w:hyperlink>
    </w:p>
    <w:p w14:paraId="413465DC" w14:textId="6EBF40F8"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84" w:history="1">
        <w:r w:rsidRPr="00951261">
          <w:rPr>
            <w:rStyle w:val="Hyperlink"/>
            <w:noProof/>
          </w:rPr>
          <w:t>Ảnh 4.4</w:t>
        </w:r>
        <w:r w:rsidRPr="00951261">
          <w:rPr>
            <w:rStyle w:val="Hyperlink"/>
            <w:noProof/>
            <w:lang w:val="vi-VN"/>
          </w:rPr>
          <w:t xml:space="preserve"> Giao diện trang thêm ghi chú/ Code logic xử lý</w:t>
        </w:r>
        <w:r>
          <w:rPr>
            <w:noProof/>
            <w:webHidden/>
          </w:rPr>
          <w:tab/>
        </w:r>
        <w:r>
          <w:rPr>
            <w:noProof/>
            <w:webHidden/>
          </w:rPr>
          <w:fldChar w:fldCharType="begin"/>
        </w:r>
        <w:r>
          <w:rPr>
            <w:noProof/>
            <w:webHidden/>
          </w:rPr>
          <w:instrText xml:space="preserve"> PAGEREF _Toc232001984 \h </w:instrText>
        </w:r>
        <w:r>
          <w:rPr>
            <w:noProof/>
            <w:webHidden/>
          </w:rPr>
        </w:r>
        <w:r>
          <w:rPr>
            <w:noProof/>
            <w:webHidden/>
          </w:rPr>
          <w:fldChar w:fldCharType="separate"/>
        </w:r>
        <w:r>
          <w:rPr>
            <w:noProof/>
            <w:webHidden/>
          </w:rPr>
          <w:t>42</w:t>
        </w:r>
        <w:r>
          <w:rPr>
            <w:noProof/>
            <w:webHidden/>
          </w:rPr>
          <w:fldChar w:fldCharType="end"/>
        </w:r>
      </w:hyperlink>
    </w:p>
    <w:p w14:paraId="12348F34" w14:textId="5566D23D"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85" w:history="1">
        <w:r w:rsidRPr="00951261">
          <w:rPr>
            <w:rStyle w:val="Hyperlink"/>
            <w:noProof/>
          </w:rPr>
          <w:t>Ảnh 4.5</w:t>
        </w:r>
        <w:r w:rsidRPr="00951261">
          <w:rPr>
            <w:rStyle w:val="Hyperlink"/>
            <w:noProof/>
            <w:lang w:val="vi-VN"/>
          </w:rPr>
          <w:t xml:space="preserve"> Giao diện trang chi tiết / Code xử lý logic</w:t>
        </w:r>
        <w:r>
          <w:rPr>
            <w:noProof/>
            <w:webHidden/>
          </w:rPr>
          <w:tab/>
        </w:r>
        <w:r>
          <w:rPr>
            <w:noProof/>
            <w:webHidden/>
          </w:rPr>
          <w:fldChar w:fldCharType="begin"/>
        </w:r>
        <w:r>
          <w:rPr>
            <w:noProof/>
            <w:webHidden/>
          </w:rPr>
          <w:instrText xml:space="preserve"> PAGEREF _Toc232001985 \h </w:instrText>
        </w:r>
        <w:r>
          <w:rPr>
            <w:noProof/>
            <w:webHidden/>
          </w:rPr>
        </w:r>
        <w:r>
          <w:rPr>
            <w:noProof/>
            <w:webHidden/>
          </w:rPr>
          <w:fldChar w:fldCharType="separate"/>
        </w:r>
        <w:r>
          <w:rPr>
            <w:noProof/>
            <w:webHidden/>
          </w:rPr>
          <w:t>43</w:t>
        </w:r>
        <w:r>
          <w:rPr>
            <w:noProof/>
            <w:webHidden/>
          </w:rPr>
          <w:fldChar w:fldCharType="end"/>
        </w:r>
      </w:hyperlink>
    </w:p>
    <w:p w14:paraId="05666F0C" w14:textId="595AE6FE"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86" w:history="1">
        <w:r w:rsidRPr="00951261">
          <w:rPr>
            <w:rStyle w:val="Hyperlink"/>
            <w:noProof/>
          </w:rPr>
          <w:t>Ảnh 4.6</w:t>
        </w:r>
        <w:r w:rsidRPr="00951261">
          <w:rPr>
            <w:rStyle w:val="Hyperlink"/>
            <w:noProof/>
            <w:lang w:val="vi-VN"/>
          </w:rPr>
          <w:t xml:space="preserve"> Giao diện kết quả Validate / Code xử lý logic</w:t>
        </w:r>
        <w:r>
          <w:rPr>
            <w:noProof/>
            <w:webHidden/>
          </w:rPr>
          <w:tab/>
        </w:r>
        <w:r>
          <w:rPr>
            <w:noProof/>
            <w:webHidden/>
          </w:rPr>
          <w:fldChar w:fldCharType="begin"/>
        </w:r>
        <w:r>
          <w:rPr>
            <w:noProof/>
            <w:webHidden/>
          </w:rPr>
          <w:instrText xml:space="preserve"> PAGEREF _Toc232001986 \h </w:instrText>
        </w:r>
        <w:r>
          <w:rPr>
            <w:noProof/>
            <w:webHidden/>
          </w:rPr>
        </w:r>
        <w:r>
          <w:rPr>
            <w:noProof/>
            <w:webHidden/>
          </w:rPr>
          <w:fldChar w:fldCharType="separate"/>
        </w:r>
        <w:r>
          <w:rPr>
            <w:noProof/>
            <w:webHidden/>
          </w:rPr>
          <w:t>44</w:t>
        </w:r>
        <w:r>
          <w:rPr>
            <w:noProof/>
            <w:webHidden/>
          </w:rPr>
          <w:fldChar w:fldCharType="end"/>
        </w:r>
      </w:hyperlink>
    </w:p>
    <w:p w14:paraId="45BED8D4" w14:textId="69C65EB7"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87" w:history="1">
        <w:r w:rsidRPr="00951261">
          <w:rPr>
            <w:rStyle w:val="Hyperlink"/>
            <w:noProof/>
          </w:rPr>
          <w:t>Ảnh 4.7</w:t>
        </w:r>
        <w:r w:rsidRPr="00951261">
          <w:rPr>
            <w:rStyle w:val="Hyperlink"/>
            <w:noProof/>
            <w:lang w:val="vi-VN"/>
          </w:rPr>
          <w:t xml:space="preserve"> Code xử lý logic Thông báo lưu thành công</w:t>
        </w:r>
        <w:r>
          <w:rPr>
            <w:noProof/>
            <w:webHidden/>
          </w:rPr>
          <w:tab/>
        </w:r>
        <w:r>
          <w:rPr>
            <w:noProof/>
            <w:webHidden/>
          </w:rPr>
          <w:fldChar w:fldCharType="begin"/>
        </w:r>
        <w:r>
          <w:rPr>
            <w:noProof/>
            <w:webHidden/>
          </w:rPr>
          <w:instrText xml:space="preserve"> PAGEREF _Toc232001987 \h </w:instrText>
        </w:r>
        <w:r>
          <w:rPr>
            <w:noProof/>
            <w:webHidden/>
          </w:rPr>
        </w:r>
        <w:r>
          <w:rPr>
            <w:noProof/>
            <w:webHidden/>
          </w:rPr>
          <w:fldChar w:fldCharType="separate"/>
        </w:r>
        <w:r>
          <w:rPr>
            <w:noProof/>
            <w:webHidden/>
          </w:rPr>
          <w:t>44</w:t>
        </w:r>
        <w:r>
          <w:rPr>
            <w:noProof/>
            <w:webHidden/>
          </w:rPr>
          <w:fldChar w:fldCharType="end"/>
        </w:r>
      </w:hyperlink>
    </w:p>
    <w:p w14:paraId="45912311" w14:textId="15C5B1A5"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88" w:history="1">
        <w:r w:rsidRPr="00951261">
          <w:rPr>
            <w:rStyle w:val="Hyperlink"/>
            <w:noProof/>
          </w:rPr>
          <w:t>Ảnh 4.8</w:t>
        </w:r>
        <w:r w:rsidRPr="00951261">
          <w:rPr>
            <w:rStyle w:val="Hyperlink"/>
            <w:noProof/>
            <w:lang w:val="vi-VN"/>
          </w:rPr>
          <w:t xml:space="preserve"> </w:t>
        </w:r>
        <w:r w:rsidRPr="00951261">
          <w:rPr>
            <w:rStyle w:val="Hyperlink"/>
            <w:noProof/>
          </w:rPr>
          <w:t>Xử lý</w:t>
        </w:r>
        <w:r w:rsidRPr="00951261">
          <w:rPr>
            <w:rStyle w:val="Hyperlink"/>
            <w:noProof/>
            <w:lang w:val="vi-VN"/>
          </w:rPr>
          <w:t xml:space="preserve"> logic </w:t>
        </w:r>
        <w:r w:rsidRPr="00951261">
          <w:rPr>
            <w:rStyle w:val="Hyperlink"/>
            <w:noProof/>
          </w:rPr>
          <w:t xml:space="preserve"> dữ liệu đọc được</w:t>
        </w:r>
        <w:r>
          <w:rPr>
            <w:noProof/>
            <w:webHidden/>
          </w:rPr>
          <w:tab/>
        </w:r>
        <w:r>
          <w:rPr>
            <w:noProof/>
            <w:webHidden/>
          </w:rPr>
          <w:fldChar w:fldCharType="begin"/>
        </w:r>
        <w:r>
          <w:rPr>
            <w:noProof/>
            <w:webHidden/>
          </w:rPr>
          <w:instrText xml:space="preserve"> PAGEREF _Toc232001988 \h </w:instrText>
        </w:r>
        <w:r>
          <w:rPr>
            <w:noProof/>
            <w:webHidden/>
          </w:rPr>
        </w:r>
        <w:r>
          <w:rPr>
            <w:noProof/>
            <w:webHidden/>
          </w:rPr>
          <w:fldChar w:fldCharType="separate"/>
        </w:r>
        <w:r>
          <w:rPr>
            <w:noProof/>
            <w:webHidden/>
          </w:rPr>
          <w:t>45</w:t>
        </w:r>
        <w:r>
          <w:rPr>
            <w:noProof/>
            <w:webHidden/>
          </w:rPr>
          <w:fldChar w:fldCharType="end"/>
        </w:r>
      </w:hyperlink>
    </w:p>
    <w:p w14:paraId="6BFB2C26" w14:textId="21AE6233"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89" w:history="1">
        <w:r w:rsidRPr="00951261">
          <w:rPr>
            <w:rStyle w:val="Hyperlink"/>
            <w:noProof/>
          </w:rPr>
          <w:t>Ảnh 4.9</w:t>
        </w:r>
        <w:r w:rsidRPr="00951261">
          <w:rPr>
            <w:rStyle w:val="Hyperlink"/>
            <w:noProof/>
            <w:lang w:val="vi-VN"/>
          </w:rPr>
          <w:t xml:space="preserve"> Danh sách khi chú sau khi đọc file</w:t>
        </w:r>
        <w:r>
          <w:rPr>
            <w:noProof/>
            <w:webHidden/>
          </w:rPr>
          <w:tab/>
        </w:r>
        <w:r>
          <w:rPr>
            <w:noProof/>
            <w:webHidden/>
          </w:rPr>
          <w:fldChar w:fldCharType="begin"/>
        </w:r>
        <w:r>
          <w:rPr>
            <w:noProof/>
            <w:webHidden/>
          </w:rPr>
          <w:instrText xml:space="preserve"> PAGEREF _Toc232001989 \h </w:instrText>
        </w:r>
        <w:r>
          <w:rPr>
            <w:noProof/>
            <w:webHidden/>
          </w:rPr>
        </w:r>
        <w:r>
          <w:rPr>
            <w:noProof/>
            <w:webHidden/>
          </w:rPr>
          <w:fldChar w:fldCharType="separate"/>
        </w:r>
        <w:r>
          <w:rPr>
            <w:noProof/>
            <w:webHidden/>
          </w:rPr>
          <w:t>45</w:t>
        </w:r>
        <w:r>
          <w:rPr>
            <w:noProof/>
            <w:webHidden/>
          </w:rPr>
          <w:fldChar w:fldCharType="end"/>
        </w:r>
      </w:hyperlink>
    </w:p>
    <w:p w14:paraId="1DD99A01" w14:textId="470A87E9"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90" w:history="1">
        <w:r w:rsidRPr="00951261">
          <w:rPr>
            <w:rStyle w:val="Hyperlink"/>
            <w:noProof/>
          </w:rPr>
          <w:t>Ảnh 4.10</w:t>
        </w:r>
        <w:r w:rsidRPr="00951261">
          <w:rPr>
            <w:rStyle w:val="Hyperlink"/>
            <w:noProof/>
            <w:lang w:val="vi-VN"/>
          </w:rPr>
          <w:t xml:space="preserve"> Logic chuyển hướng trang</w:t>
        </w:r>
        <w:r>
          <w:rPr>
            <w:noProof/>
            <w:webHidden/>
          </w:rPr>
          <w:tab/>
        </w:r>
        <w:r>
          <w:rPr>
            <w:noProof/>
            <w:webHidden/>
          </w:rPr>
          <w:fldChar w:fldCharType="begin"/>
        </w:r>
        <w:r>
          <w:rPr>
            <w:noProof/>
            <w:webHidden/>
          </w:rPr>
          <w:instrText xml:space="preserve"> PAGEREF _Toc232001990 \h </w:instrText>
        </w:r>
        <w:r>
          <w:rPr>
            <w:noProof/>
            <w:webHidden/>
          </w:rPr>
        </w:r>
        <w:r>
          <w:rPr>
            <w:noProof/>
            <w:webHidden/>
          </w:rPr>
          <w:fldChar w:fldCharType="separate"/>
        </w:r>
        <w:r>
          <w:rPr>
            <w:noProof/>
            <w:webHidden/>
          </w:rPr>
          <w:t>46</w:t>
        </w:r>
        <w:r>
          <w:rPr>
            <w:noProof/>
            <w:webHidden/>
          </w:rPr>
          <w:fldChar w:fldCharType="end"/>
        </w:r>
      </w:hyperlink>
    </w:p>
    <w:p w14:paraId="3FF5D6EE" w14:textId="5A2A0694" w:rsidR="000F4110" w:rsidRDefault="000F4110">
      <w:pPr>
        <w:pStyle w:val="TableofFigures"/>
        <w:tabs>
          <w:tab w:val="right" w:leader="dot" w:pos="9055"/>
        </w:tabs>
        <w:rPr>
          <w:rFonts w:asciiTheme="minorHAnsi" w:eastAsiaTheme="minorEastAsia" w:hAnsiTheme="minorHAnsi"/>
          <w:noProof/>
          <w:kern w:val="2"/>
          <w:sz w:val="24"/>
          <w:szCs w:val="24"/>
          <w:lang w:val="en-VN"/>
          <w14:ligatures w14:val="standardContextual"/>
        </w:rPr>
      </w:pPr>
      <w:hyperlink w:anchor="_Toc232001991" w:history="1">
        <w:r w:rsidRPr="00951261">
          <w:rPr>
            <w:rStyle w:val="Hyperlink"/>
            <w:noProof/>
          </w:rPr>
          <w:t>Ảnh 4.11</w:t>
        </w:r>
        <w:r w:rsidRPr="00951261">
          <w:rPr>
            <w:rStyle w:val="Hyperlink"/>
            <w:noProof/>
            <w:lang w:val="vi-VN"/>
          </w:rPr>
          <w:t xml:space="preserve"> Giao diện ứng dụng hoàn chỉnh</w:t>
        </w:r>
        <w:r>
          <w:rPr>
            <w:noProof/>
            <w:webHidden/>
          </w:rPr>
          <w:tab/>
        </w:r>
        <w:r>
          <w:rPr>
            <w:noProof/>
            <w:webHidden/>
          </w:rPr>
          <w:fldChar w:fldCharType="begin"/>
        </w:r>
        <w:r>
          <w:rPr>
            <w:noProof/>
            <w:webHidden/>
          </w:rPr>
          <w:instrText xml:space="preserve"> PAGEREF _Toc232001991 \h </w:instrText>
        </w:r>
        <w:r>
          <w:rPr>
            <w:noProof/>
            <w:webHidden/>
          </w:rPr>
        </w:r>
        <w:r>
          <w:rPr>
            <w:noProof/>
            <w:webHidden/>
          </w:rPr>
          <w:fldChar w:fldCharType="separate"/>
        </w:r>
        <w:r>
          <w:rPr>
            <w:noProof/>
            <w:webHidden/>
          </w:rPr>
          <w:t>47</w:t>
        </w:r>
        <w:r>
          <w:rPr>
            <w:noProof/>
            <w:webHidden/>
          </w:rPr>
          <w:fldChar w:fldCharType="end"/>
        </w:r>
      </w:hyperlink>
    </w:p>
    <w:p w14:paraId="60719C0A" w14:textId="122A9299" w:rsidR="000F4110" w:rsidRPr="000F4110" w:rsidRDefault="000F4110" w:rsidP="000F4110">
      <w:pPr>
        <w:spacing w:before="360" w:after="0"/>
        <w:jc w:val="center"/>
        <w:rPr>
          <w:rFonts w:cs="Times New Roman"/>
          <w:b/>
          <w:bCs/>
          <w:lang w:val="vi-VN"/>
        </w:rPr>
      </w:pPr>
      <w:r>
        <w:rPr>
          <w:rFonts w:cs="Times New Roman"/>
          <w:b/>
          <w:bCs/>
          <w:lang w:val="vi-VN"/>
        </w:rPr>
        <w:fldChar w:fldCharType="end"/>
      </w:r>
    </w:p>
    <w:p w14:paraId="51FC52EF" w14:textId="4E133CB0" w:rsidR="00A72080" w:rsidRDefault="00BA0927" w:rsidP="00BA0927">
      <w:pPr>
        <w:pStyle w:val="Heading1"/>
      </w:pPr>
      <w:bookmarkStart w:id="0" w:name="_Toc232001864"/>
      <w:r>
        <w:lastRenderedPageBreak/>
        <w:t>Giới thiệu đề tài</w:t>
      </w:r>
      <w:bookmarkEnd w:id="0"/>
      <w:r>
        <w:t xml:space="preserve"> </w:t>
      </w:r>
    </w:p>
    <w:p w14:paraId="09E8A9A2" w14:textId="1985DAA3" w:rsidR="00BA0927" w:rsidRDefault="00BA0927" w:rsidP="00BA0927">
      <w:pPr>
        <w:pStyle w:val="Heading2"/>
        <w:rPr>
          <w:lang w:val="vi-VN"/>
        </w:rPr>
      </w:pPr>
      <w:bookmarkStart w:id="1" w:name="_Toc232001865"/>
      <w:proofErr w:type="spellStart"/>
      <w:r>
        <w:t>Đặt</w:t>
      </w:r>
      <w:proofErr w:type="spellEnd"/>
      <w:r>
        <w:t xml:space="preserve"> </w:t>
      </w:r>
      <w:proofErr w:type="spellStart"/>
      <w:r>
        <w:t>vấn</w:t>
      </w:r>
      <w:proofErr w:type="spellEnd"/>
      <w:r>
        <w:t xml:space="preserve"> </w:t>
      </w:r>
      <w:proofErr w:type="spellStart"/>
      <w:r>
        <w:t>đề</w:t>
      </w:r>
      <w:bookmarkEnd w:id="1"/>
      <w:proofErr w:type="spellEnd"/>
    </w:p>
    <w:p w14:paraId="1A368BA8" w14:textId="64F17099" w:rsidR="00B3687D" w:rsidRPr="00B3687D" w:rsidRDefault="00B3687D" w:rsidP="00B3687D">
      <w:pPr>
        <w:pStyle w:val="DoanVB"/>
      </w:pPr>
      <w:r w:rsidRPr="00B3687D">
        <w:t>Trong những năm gần đây, cùng với sự phát triển mạnh mẽ của công nghệ thông tin và Internet, các thiết bị di động thông minh đã trở thành một phần không thể thiếu trong cuộc sống của con người. Điện thoại thông minh không chỉ được sử dụng để liên lạc mà còn đóng vai trò như một công cụ hỗ trợ học tập, làm việc, giải trí và quản lý thông tin cá nhân. Sự phổ biến của điện thoại thông minh đã kéo theo nhu cầu phát triển các ứng dụng di động ngày càng tăng cao</w:t>
      </w:r>
      <w:r>
        <w:t>.</w:t>
      </w:r>
    </w:p>
    <w:p w14:paraId="29A840F4" w14:textId="1D799758" w:rsidR="00B3687D" w:rsidRPr="00B3687D" w:rsidRDefault="00B3687D" w:rsidP="00B3687D">
      <w:pPr>
        <w:pStyle w:val="DoanVB"/>
      </w:pPr>
      <w:r w:rsidRPr="00B3687D">
        <w:t>Hiện nay, Android là hệ điều hành di động được sử dụng rộng rãi nhất trên thế giới nhờ khả năng hoạt động trên nhiều dòng thiết bị khác nhau, chi phí thấp và hệ sinh thái ứng dụng phong phú. Theo các báo cáo thống kê về thị phần hệ điều hành di động, Android luôn chiếm tỷ lệ người dùng rất lớn trên phạm vi toàn cầu. Điều này khiến việc phát triển ứng dụng Android trở thành một trong những lĩnh vực quan trọng đối với ngành công nghệ thông tin.</w:t>
      </w:r>
    </w:p>
    <w:p w14:paraId="7E2062BD" w14:textId="5CAFC4D0" w:rsidR="00B3687D" w:rsidRPr="00B3687D" w:rsidRDefault="00B3687D" w:rsidP="00B3687D">
      <w:pPr>
        <w:pStyle w:val="DoanVB"/>
      </w:pPr>
      <w:r w:rsidRPr="00B3687D">
        <w:t>Trước đây, Java là ngôn ngữ lập trình chính được sử dụng để phát triển ứng dụng Android. Tuy nhiên, cùng với sự phát triển của công nghệ, nhu cầu về một ngôn ngữ hiện đại hơn, an toàn hơn và hiệu quả hơn ngày càng trở nên cần thiết. Để đáp ứng yêu cầu đó, Kotlin đã được giới thiệu và nhanh chóng trở thành ngôn ngữ được cộng đồng lập trình viên đón nhận rộng rãi. Năm 2017, Google chính thức công bố Kotlin là ngôn ngữ được hỗ trợ chính thức cho việc phát triển ứng dụng Android.</w:t>
      </w:r>
    </w:p>
    <w:p w14:paraId="2AECB765" w14:textId="5E1E4217" w:rsidR="00B3687D" w:rsidRPr="00B3687D" w:rsidRDefault="00B3687D" w:rsidP="00B3687D">
      <w:pPr>
        <w:pStyle w:val="DoanVB"/>
      </w:pPr>
      <w:r w:rsidRPr="00B3687D">
        <w:t>Kotlin mang đến nhiều ưu điểm nổi bật như cú pháp ngắn gọn, dễ đọc, giảm số lượng mã nguồn cần viết, hỗ trợ lập trình hướng đối tượng và lập trình hàm, đồng thời hạn chế được nhiều lỗi thường gặp trong quá trình phát triển phần mềm. Những đặc điểm này giúp lập trình viên nâng cao năng suất làm việc, giảm thời gian phát triển ứng dụng và tăng khả năng bảo trì hệ thống.</w:t>
      </w:r>
    </w:p>
    <w:p w14:paraId="1B235429" w14:textId="6C162A21" w:rsidR="00B3687D" w:rsidRPr="00B3687D" w:rsidRDefault="00B3687D" w:rsidP="00B3687D">
      <w:pPr>
        <w:pStyle w:val="DoanVB"/>
      </w:pPr>
      <w:r w:rsidRPr="00B3687D">
        <w:t>Bên cạnh việc tìm hiểu ngôn ngữ Kotlin, việc xây dựng một ứng dụng thực tế là rất cần thiết để giúp người học hiểu rõ hơn về cách áp dụng kiến thức lý thuyết vào thực hành. Một trong những dạng ứng dụng cơ bản và phù hợp với người mới học Android là ứng dụng quản lý ghi chú cá nhân. Đây là ứng dụng có tính thực tiễn cao, thường được sử dụng để lưu trữ các thông tin quan trọng, ghi chú công việc, kế hoạch học tập hoặc các nội dung cần ghi nhớ trong cuộc sống hằng ngày</w:t>
      </w:r>
      <w:r>
        <w:t>.</w:t>
      </w:r>
    </w:p>
    <w:p w14:paraId="4A7871BF" w14:textId="35605DCB" w:rsidR="00B3687D" w:rsidRPr="00B3687D" w:rsidRDefault="00B3687D" w:rsidP="00B3687D">
      <w:pPr>
        <w:pStyle w:val="DoanVB"/>
      </w:pPr>
      <w:r w:rsidRPr="00B3687D">
        <w:t>Xuất phát từ những lý do trên, đề tài "Tìm hiểu ngôn ngữ Kotlin và xây dựng ứng dụng quản lý ghi chú cá nhân trên Android" được lựa chọn nhằm nghiên cứu các đặc điểm của Kotlin cũng như vận dụng ngôn ngữ này để phát triển một ứng dụng Android hoàn chỉnh.</w:t>
      </w:r>
    </w:p>
    <w:p w14:paraId="4630A011" w14:textId="471560ED" w:rsidR="00BA0927" w:rsidRDefault="00BA0927" w:rsidP="00BA0927">
      <w:pPr>
        <w:pStyle w:val="Heading2"/>
        <w:rPr>
          <w:lang w:val="vi-VN"/>
        </w:rPr>
      </w:pPr>
      <w:bookmarkStart w:id="2" w:name="_Toc232001866"/>
      <w:r>
        <w:lastRenderedPageBreak/>
        <w:t xml:space="preserve">Lý do </w:t>
      </w:r>
      <w:proofErr w:type="spellStart"/>
      <w:r>
        <w:t>chọn</w:t>
      </w:r>
      <w:proofErr w:type="spellEnd"/>
      <w:r>
        <w:t xml:space="preserve"> </w:t>
      </w:r>
      <w:proofErr w:type="spellStart"/>
      <w:r>
        <w:t>đề</w:t>
      </w:r>
      <w:proofErr w:type="spellEnd"/>
      <w:r>
        <w:t xml:space="preserve"> </w:t>
      </w:r>
      <w:proofErr w:type="spellStart"/>
      <w:r>
        <w:t>tài</w:t>
      </w:r>
      <w:bookmarkEnd w:id="2"/>
      <w:proofErr w:type="spellEnd"/>
    </w:p>
    <w:p w14:paraId="2AD70E95" w14:textId="6A2319EB" w:rsidR="00B3687D" w:rsidRDefault="00B3687D" w:rsidP="00B3687D">
      <w:pPr>
        <w:pStyle w:val="DoanVB"/>
      </w:pPr>
      <w:r w:rsidRPr="00B3687D">
        <w:t>Việc lựa chọn đề tài được thực hiện dựa trên những cơ sở sau:</w:t>
      </w:r>
    </w:p>
    <w:p w14:paraId="72BB0E9E" w14:textId="6849A53B" w:rsidR="00B3687D" w:rsidRDefault="00B3687D" w:rsidP="00B3687D">
      <w:pPr>
        <w:pStyle w:val="Heading3"/>
      </w:pPr>
      <w:bookmarkStart w:id="3" w:name="_Toc232001867"/>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Anroid</w:t>
      </w:r>
      <w:bookmarkEnd w:id="3"/>
      <w:proofErr w:type="spellEnd"/>
    </w:p>
    <w:p w14:paraId="08FCC0D6" w14:textId="041815D5" w:rsidR="00B3687D" w:rsidRDefault="00B3687D" w:rsidP="00B3687D">
      <w:pPr>
        <w:pStyle w:val="DoanVB"/>
      </w:pPr>
      <w:r>
        <w:t>Android là nền tảng di động phổ biến nhất hiện nay với hàng tỷ người dùng trên toàn thế giới. Các ứng dụng Android được sử dụng trong hầu hết các lĩnh vực như giáo dục, y tế, thương mại điện tử, ngân hàng, giải trí và quản lý doanh nghiệp.</w:t>
      </w:r>
    </w:p>
    <w:p w14:paraId="0051EEAD" w14:textId="637E7628" w:rsidR="00B3687D" w:rsidRDefault="00B3687D" w:rsidP="00B3687D">
      <w:pPr>
        <w:pStyle w:val="DoanVB"/>
      </w:pPr>
      <w:r>
        <w:t>Do đó, việc tìm hiểu quy trình phát triển ứng dụng Android giúp sinh viên tiếp cận với một lĩnh vực có nhu cầu nhân lực cao và nhiều cơ hội nghề nghiệp trong tương lai.</w:t>
      </w:r>
    </w:p>
    <w:p w14:paraId="4250DC80" w14:textId="1CFCDD48" w:rsidR="00B3687D" w:rsidRDefault="00B3687D" w:rsidP="00B3687D">
      <w:pPr>
        <w:pStyle w:val="Heading3"/>
      </w:pPr>
      <w:bookmarkStart w:id="4" w:name="_Toc232001868"/>
      <w:r>
        <w:t xml:space="preserve">Kotlin </w:t>
      </w:r>
      <w:proofErr w:type="spellStart"/>
      <w:r>
        <w:t>là</w:t>
      </w:r>
      <w:proofErr w:type="spellEnd"/>
      <w:r>
        <w:t xml:space="preserve"> xu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hiện</w:t>
      </w:r>
      <w:proofErr w:type="spellEnd"/>
      <w:r>
        <w:t xml:space="preserve"> </w:t>
      </w:r>
      <w:proofErr w:type="spellStart"/>
      <w:r>
        <w:t>đại</w:t>
      </w:r>
      <w:bookmarkEnd w:id="4"/>
      <w:proofErr w:type="spellEnd"/>
    </w:p>
    <w:p w14:paraId="1C5FFB9A" w14:textId="2BC1DED6" w:rsidR="00B3687D" w:rsidRDefault="00B3687D" w:rsidP="00B3687D">
      <w:pPr>
        <w:pStyle w:val="DoanVB"/>
      </w:pPr>
      <w:r>
        <w:t>Kotlin đang dần trở thành ngôn ngữ lập trình được sử dụng phổ biến trong phát triển Android. Nhiều công ty phần mềm và doanh nghiệp công nghệ hiện nay ưu tiên sử dụng Kotlin cho các dự án mới bởi những ưu điểm vượt trội so với Java.</w:t>
      </w:r>
    </w:p>
    <w:p w14:paraId="41CAD70B" w14:textId="29440A21" w:rsidR="00B3687D" w:rsidRDefault="00B3687D" w:rsidP="00B3687D">
      <w:pPr>
        <w:pStyle w:val="DoanVB"/>
      </w:pPr>
      <w:r>
        <w:t>Việc nghiên cứu Kotlin giúp sinh viên tiếp cận được công nghệ mới, nâng cao khả năng lập trình và chuẩn bị tốt hơn cho môi trường làm việc thực tế sau khi tốt nghiệp.</w:t>
      </w:r>
    </w:p>
    <w:p w14:paraId="53680ED0" w14:textId="57E85C02" w:rsidR="00B3687D" w:rsidRDefault="00B3687D" w:rsidP="00B3687D">
      <w:pPr>
        <w:pStyle w:val="Heading3"/>
      </w:pPr>
      <w:bookmarkStart w:id="5" w:name="_Toc232001869"/>
      <w:proofErr w:type="spellStart"/>
      <w:r>
        <w:t>Đề</w:t>
      </w:r>
      <w:proofErr w:type="spellEnd"/>
      <w:r>
        <w:t xml:space="preserve"> </w:t>
      </w:r>
      <w:proofErr w:type="spellStart"/>
      <w:r>
        <w:t>tài</w:t>
      </w:r>
      <w:proofErr w:type="spellEnd"/>
      <w:r>
        <w:t xml:space="preserve"> </w:t>
      </w:r>
      <w:proofErr w:type="spellStart"/>
      <w:r>
        <w:t>có</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cao</w:t>
      </w:r>
      <w:bookmarkEnd w:id="5"/>
      <w:proofErr w:type="spellEnd"/>
    </w:p>
    <w:p w14:paraId="4373D501" w14:textId="081EA800" w:rsidR="00B3687D" w:rsidRDefault="00B3687D" w:rsidP="00B3687D">
      <w:pPr>
        <w:pStyle w:val="DoanVB"/>
      </w:pPr>
      <w:r>
        <w:t>Ứng dụng ghi chú cá nhân là một ứng dụng đơn giản nhưng có tính ứng dụng thực tế rất cao. Người dùng có thể sử dụng để lưu trữ các thông tin quan trọng, kế hoạch học tập, lịch làm việc hoặc các ghi chú cần thiết trong cuộc sống.</w:t>
      </w:r>
    </w:p>
    <w:p w14:paraId="426854E8" w14:textId="1B1FB15D" w:rsidR="00B3687D" w:rsidRDefault="00B3687D" w:rsidP="00B3687D">
      <w:pPr>
        <w:pStyle w:val="DoanVB"/>
      </w:pPr>
      <w:r>
        <w:t>Thông qua việc xây dựng ứng dụng này, sinh viên có cơ hội thực hành nhiều kiến thức quan trọng như:</w:t>
      </w:r>
    </w:p>
    <w:p w14:paraId="378E26C4" w14:textId="77777777" w:rsidR="00B3687D" w:rsidRDefault="00B3687D" w:rsidP="00B3687D">
      <w:pPr>
        <w:pStyle w:val="StyleTru"/>
      </w:pPr>
      <w:r>
        <w:t>Thiết kế giao diện người dùng.</w:t>
      </w:r>
    </w:p>
    <w:p w14:paraId="637208EA" w14:textId="77777777" w:rsidR="00B3687D" w:rsidRDefault="00B3687D" w:rsidP="00B3687D">
      <w:pPr>
        <w:pStyle w:val="StyleTru"/>
      </w:pPr>
      <w:r>
        <w:t>Xử lý sự kiện.</w:t>
      </w:r>
    </w:p>
    <w:p w14:paraId="28CCDF70" w14:textId="77777777" w:rsidR="00B3687D" w:rsidRDefault="00B3687D" w:rsidP="00B3687D">
      <w:pPr>
        <w:pStyle w:val="StyleTru"/>
      </w:pPr>
      <w:r>
        <w:t>Kiểm tra dữ liệu đầu vào.</w:t>
      </w:r>
    </w:p>
    <w:p w14:paraId="56A48AC7" w14:textId="77777777" w:rsidR="00B3687D" w:rsidRDefault="00B3687D" w:rsidP="00B3687D">
      <w:pPr>
        <w:pStyle w:val="StyleTru"/>
      </w:pPr>
      <w:r>
        <w:t>Đọc và ghi dữ liệu.</w:t>
      </w:r>
    </w:p>
    <w:p w14:paraId="016CCBE3" w14:textId="77777777" w:rsidR="00B3687D" w:rsidRDefault="00B3687D" w:rsidP="00B3687D">
      <w:pPr>
        <w:pStyle w:val="StyleTru"/>
      </w:pPr>
      <w:r>
        <w:t>Điều hướng giữa các màn hình.</w:t>
      </w:r>
    </w:p>
    <w:p w14:paraId="2A098CEB" w14:textId="45D683E7" w:rsidR="00B3687D" w:rsidRDefault="00B3687D" w:rsidP="00B3687D">
      <w:pPr>
        <w:pStyle w:val="StyleTru"/>
      </w:pPr>
      <w:r>
        <w:t>Tổ chức mã nguồn trong dự án Android.</w:t>
      </w:r>
    </w:p>
    <w:p w14:paraId="6DA99127" w14:textId="77777777" w:rsidR="00B3687D" w:rsidRDefault="00B3687D" w:rsidP="00B3687D">
      <w:pPr>
        <w:pStyle w:val="Heading3"/>
      </w:pPr>
      <w:bookmarkStart w:id="6" w:name="_Toc232001870"/>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bookmarkEnd w:id="6"/>
      <w:proofErr w:type="spellEnd"/>
    </w:p>
    <w:p w14:paraId="32FED9FD" w14:textId="6C7D50B1" w:rsidR="00B3687D" w:rsidRDefault="00B3687D" w:rsidP="00B3687D">
      <w:pPr>
        <w:pStyle w:val="DoanVB"/>
      </w:pPr>
      <w:r>
        <w:t>Đề tài được lựa chọn phù hợp với nội dung môn học và khả năng của sinh viên. Các chức năng của ứng dụng không quá phức tạp nhưng vẫn đáp ứng đầy đủ các yêu cầu cơ bản của một ứng dụng Android hoàn chỉnh.</w:t>
      </w:r>
    </w:p>
    <w:p w14:paraId="62C97E4A" w14:textId="75FD7D2C" w:rsidR="00B3687D" w:rsidRPr="00B3687D" w:rsidRDefault="00B3687D" w:rsidP="00B3687D">
      <w:pPr>
        <w:pStyle w:val="DoanVB"/>
      </w:pPr>
      <w:r>
        <w:lastRenderedPageBreak/>
        <w:t>Qua đó giúp sinh viên củng cố kiến thức đã học đồng thời nâng cao kỹ năng lập trình thông qua quá trình thực hành.</w:t>
      </w:r>
    </w:p>
    <w:p w14:paraId="5FB20372" w14:textId="09736BC0" w:rsidR="00BA0927" w:rsidRDefault="00BA0927" w:rsidP="00BA0927">
      <w:pPr>
        <w:pStyle w:val="Heading2"/>
        <w:rPr>
          <w:lang w:val="vi-VN"/>
        </w:rPr>
      </w:pPr>
      <w:bookmarkStart w:id="7" w:name="_Toc232001871"/>
      <w:proofErr w:type="spellStart"/>
      <w:r>
        <w:t>Mục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tài</w:t>
      </w:r>
      <w:bookmarkEnd w:id="7"/>
      <w:proofErr w:type="spellEnd"/>
      <w:r>
        <w:t xml:space="preserve"> </w:t>
      </w:r>
    </w:p>
    <w:p w14:paraId="7BBEB6FA" w14:textId="402C6CCA" w:rsidR="00B3687D" w:rsidRPr="00B3687D" w:rsidRDefault="00B3687D" w:rsidP="00B3687D">
      <w:pPr>
        <w:pStyle w:val="Heading3"/>
        <w:rPr>
          <w:lang w:val="en-VN"/>
        </w:rPr>
      </w:pPr>
      <w:bookmarkStart w:id="8" w:name="_Toc232001872"/>
      <w:proofErr w:type="spellStart"/>
      <w:r w:rsidRPr="00B3687D">
        <w:t>Mục</w:t>
      </w:r>
      <w:proofErr w:type="spellEnd"/>
      <w:r w:rsidRPr="00B3687D">
        <w:t xml:space="preserve"> </w:t>
      </w:r>
      <w:proofErr w:type="spellStart"/>
      <w:r w:rsidRPr="00B3687D">
        <w:t>tiêu</w:t>
      </w:r>
      <w:proofErr w:type="spellEnd"/>
      <w:r w:rsidRPr="00B3687D">
        <w:t xml:space="preserve"> </w:t>
      </w:r>
      <w:proofErr w:type="spellStart"/>
      <w:r w:rsidRPr="00B3687D">
        <w:t>tổng</w:t>
      </w:r>
      <w:proofErr w:type="spellEnd"/>
      <w:r w:rsidRPr="00B3687D">
        <w:t xml:space="preserve"> </w:t>
      </w:r>
      <w:proofErr w:type="spellStart"/>
      <w:r w:rsidRPr="00B3687D">
        <w:t>quát</w:t>
      </w:r>
      <w:bookmarkEnd w:id="8"/>
      <w:proofErr w:type="spellEnd"/>
    </w:p>
    <w:p w14:paraId="38130D33" w14:textId="5E7E800B" w:rsidR="00B3687D" w:rsidRDefault="00B3687D" w:rsidP="00B3687D">
      <w:pPr>
        <w:pStyle w:val="DoanVB"/>
      </w:pPr>
      <w:r w:rsidRPr="00B3687D">
        <w:t>Nghiên cứu ngôn ngữ lập trình Kotlin và áp dụng để xây dựng ứng dụng quản lý ghi chú cá nhân trên nền tảng Android nhằm nâng cao kiến thức và kỹ năng phát triển ứng dụng di động.</w:t>
      </w:r>
    </w:p>
    <w:p w14:paraId="7DBEC83F" w14:textId="77777777" w:rsidR="00B3687D" w:rsidRPr="00B3687D" w:rsidRDefault="00B3687D" w:rsidP="00B3687D">
      <w:pPr>
        <w:pStyle w:val="Heading3"/>
      </w:pPr>
      <w:bookmarkStart w:id="9" w:name="_Toc232001873"/>
      <w:proofErr w:type="spellStart"/>
      <w:r w:rsidRPr="00B3687D">
        <w:t>Mục</w:t>
      </w:r>
      <w:proofErr w:type="spellEnd"/>
      <w:r w:rsidRPr="00B3687D">
        <w:t xml:space="preserve"> </w:t>
      </w:r>
      <w:proofErr w:type="spellStart"/>
      <w:r w:rsidRPr="00B3687D">
        <w:t>tiêu</w:t>
      </w:r>
      <w:proofErr w:type="spellEnd"/>
      <w:r w:rsidRPr="00B3687D">
        <w:t xml:space="preserve"> </w:t>
      </w:r>
      <w:proofErr w:type="spellStart"/>
      <w:r w:rsidRPr="00B3687D">
        <w:t>cụ</w:t>
      </w:r>
      <w:proofErr w:type="spellEnd"/>
      <w:r w:rsidRPr="00B3687D">
        <w:t xml:space="preserve"> </w:t>
      </w:r>
      <w:proofErr w:type="spellStart"/>
      <w:r w:rsidRPr="00B3687D">
        <w:t>thể</w:t>
      </w:r>
      <w:bookmarkEnd w:id="9"/>
      <w:proofErr w:type="spellEnd"/>
    </w:p>
    <w:p w14:paraId="13DAB43F" w14:textId="2AA9881A" w:rsidR="00B3687D" w:rsidRPr="00B3687D" w:rsidRDefault="00B3687D" w:rsidP="00B3687D">
      <w:pPr>
        <w:pStyle w:val="DoanVB"/>
        <w:rPr>
          <w:b/>
          <w:bCs/>
        </w:rPr>
      </w:pPr>
      <w:r w:rsidRPr="00B3687D">
        <w:rPr>
          <w:b/>
          <w:bCs/>
        </w:rPr>
        <w:t>Tìm hiểu ngôn ngữ Kotlin</w:t>
      </w:r>
    </w:p>
    <w:p w14:paraId="152D488E" w14:textId="11702C18" w:rsidR="00B3687D" w:rsidRPr="00B3687D" w:rsidRDefault="00B3687D" w:rsidP="00B3687D">
      <w:pPr>
        <w:pStyle w:val="DoanVB"/>
      </w:pPr>
      <w:r w:rsidRPr="00B3687D">
        <w:t>Nghiên cứu các kiến thức nền tảng của Kotlin bao gồm:</w:t>
      </w:r>
    </w:p>
    <w:p w14:paraId="05452C22" w14:textId="77777777" w:rsidR="00B3687D" w:rsidRPr="00B3687D" w:rsidRDefault="00B3687D" w:rsidP="00B3687D">
      <w:pPr>
        <w:pStyle w:val="StyleTru"/>
      </w:pPr>
      <w:r w:rsidRPr="00B3687D">
        <w:t>Cú pháp cơ bản.</w:t>
      </w:r>
    </w:p>
    <w:p w14:paraId="49BABED6" w14:textId="77777777" w:rsidR="00B3687D" w:rsidRPr="00B3687D" w:rsidRDefault="00B3687D" w:rsidP="00B3687D">
      <w:pPr>
        <w:pStyle w:val="StyleTru"/>
      </w:pPr>
      <w:r w:rsidRPr="00B3687D">
        <w:t>Biến và hằng.</w:t>
      </w:r>
    </w:p>
    <w:p w14:paraId="1C37F136" w14:textId="77777777" w:rsidR="00B3687D" w:rsidRPr="00B3687D" w:rsidRDefault="00B3687D" w:rsidP="00B3687D">
      <w:pPr>
        <w:pStyle w:val="StyleTru"/>
      </w:pPr>
      <w:r w:rsidRPr="00B3687D">
        <w:t>Kiểu dữ liệu.</w:t>
      </w:r>
    </w:p>
    <w:p w14:paraId="292D5373" w14:textId="77777777" w:rsidR="00B3687D" w:rsidRPr="00B3687D" w:rsidRDefault="00B3687D" w:rsidP="00B3687D">
      <w:pPr>
        <w:pStyle w:val="StyleTru"/>
      </w:pPr>
      <w:r w:rsidRPr="00B3687D">
        <w:t>Câu lệnh điều kiện.</w:t>
      </w:r>
    </w:p>
    <w:p w14:paraId="4AE72A69" w14:textId="77777777" w:rsidR="00B3687D" w:rsidRPr="00B3687D" w:rsidRDefault="00B3687D" w:rsidP="00B3687D">
      <w:pPr>
        <w:pStyle w:val="StyleTru"/>
      </w:pPr>
      <w:r w:rsidRPr="00B3687D">
        <w:t>Vòng lặp.</w:t>
      </w:r>
    </w:p>
    <w:p w14:paraId="2152CA80" w14:textId="77777777" w:rsidR="00B3687D" w:rsidRDefault="00B3687D" w:rsidP="00B3687D">
      <w:pPr>
        <w:pStyle w:val="StyleTru"/>
      </w:pPr>
      <w:r w:rsidRPr="00B3687D">
        <w:t>Hàm.</w:t>
      </w:r>
    </w:p>
    <w:p w14:paraId="0BC22611" w14:textId="77777777" w:rsidR="00B3687D" w:rsidRDefault="00B3687D" w:rsidP="00B3687D">
      <w:pPr>
        <w:pStyle w:val="StyleTru"/>
      </w:pPr>
      <w:r>
        <w:t>Lập trình hướng đối tượng.</w:t>
      </w:r>
    </w:p>
    <w:p w14:paraId="323B05B6" w14:textId="77777777" w:rsidR="00B3687D" w:rsidRDefault="00B3687D" w:rsidP="00B3687D">
      <w:pPr>
        <w:pStyle w:val="StyleTru"/>
      </w:pPr>
      <w:r>
        <w:t>Data Class.</w:t>
      </w:r>
    </w:p>
    <w:p w14:paraId="1D56DF0D" w14:textId="77777777" w:rsidR="00B3687D" w:rsidRDefault="00B3687D" w:rsidP="00B3687D">
      <w:pPr>
        <w:pStyle w:val="StyleTru"/>
      </w:pPr>
      <w:r>
        <w:t>Collection.</w:t>
      </w:r>
    </w:p>
    <w:p w14:paraId="28B7B796" w14:textId="77777777" w:rsidR="00B3687D" w:rsidRDefault="00B3687D" w:rsidP="00B3687D">
      <w:pPr>
        <w:pStyle w:val="StyleTru"/>
      </w:pPr>
      <w:r>
        <w:t>Null Safety.</w:t>
      </w:r>
    </w:p>
    <w:p w14:paraId="792E19A0" w14:textId="77777777" w:rsidR="00B3687D" w:rsidRPr="00B3687D" w:rsidRDefault="00B3687D" w:rsidP="00B3687D">
      <w:pPr>
        <w:pStyle w:val="DoanVB"/>
        <w:rPr>
          <w:b/>
          <w:bCs/>
        </w:rPr>
      </w:pPr>
      <w:r w:rsidRPr="00B3687D">
        <w:rPr>
          <w:b/>
          <w:bCs/>
        </w:rPr>
        <w:t>Tìm hiểu Android Studio</w:t>
      </w:r>
    </w:p>
    <w:p w14:paraId="47B86D5E" w14:textId="77777777" w:rsidR="00B3687D" w:rsidRDefault="00B3687D" w:rsidP="00B3687D">
      <w:pPr>
        <w:pStyle w:val="DoanVB"/>
      </w:pPr>
      <w:r>
        <w:t>Nghiên cứu môi trường phát triển Android Studio:</w:t>
      </w:r>
    </w:p>
    <w:p w14:paraId="3FF2959D" w14:textId="77777777" w:rsidR="00B3687D" w:rsidRPr="00B3687D" w:rsidRDefault="00B3687D" w:rsidP="00B3687D">
      <w:pPr>
        <w:pStyle w:val="StyleTru"/>
      </w:pPr>
      <w:r w:rsidRPr="00B3687D">
        <w:t>Cài đặt phần mềm.</w:t>
      </w:r>
    </w:p>
    <w:p w14:paraId="586290B5" w14:textId="77777777" w:rsidR="00B3687D" w:rsidRPr="00B3687D" w:rsidRDefault="00B3687D" w:rsidP="00B3687D">
      <w:pPr>
        <w:pStyle w:val="StyleTru"/>
      </w:pPr>
      <w:r w:rsidRPr="00B3687D">
        <w:t>Tạo dự án Android.</w:t>
      </w:r>
    </w:p>
    <w:p w14:paraId="58566670" w14:textId="77777777" w:rsidR="00B3687D" w:rsidRPr="00B3687D" w:rsidRDefault="00B3687D" w:rsidP="00B3687D">
      <w:pPr>
        <w:pStyle w:val="StyleTru"/>
      </w:pPr>
      <w:r w:rsidRPr="00B3687D">
        <w:t>Thiết kế giao diện.</w:t>
      </w:r>
    </w:p>
    <w:p w14:paraId="05A4CC1B" w14:textId="77777777" w:rsidR="00B3687D" w:rsidRPr="00B3687D" w:rsidRDefault="00B3687D" w:rsidP="00B3687D">
      <w:pPr>
        <w:pStyle w:val="StyleTru"/>
      </w:pPr>
      <w:r w:rsidRPr="00B3687D">
        <w:t>Chạy và kiểm thử ứng dụng.</w:t>
      </w:r>
    </w:p>
    <w:p w14:paraId="79D44DF9" w14:textId="1E36CD20" w:rsidR="00B3687D" w:rsidRDefault="00B3687D" w:rsidP="00B3687D">
      <w:pPr>
        <w:pStyle w:val="StyleTru"/>
      </w:pPr>
      <w:r w:rsidRPr="00B3687D">
        <w:t>Quản lý tài nguyên.</w:t>
      </w:r>
    </w:p>
    <w:p w14:paraId="2AE0147F" w14:textId="77777777" w:rsidR="00B3687D" w:rsidRPr="00B3687D" w:rsidRDefault="00B3687D" w:rsidP="00B3687D">
      <w:pPr>
        <w:pStyle w:val="DoanVB"/>
        <w:rPr>
          <w:b/>
          <w:bCs/>
        </w:rPr>
      </w:pPr>
      <w:r w:rsidRPr="00B3687D">
        <w:rPr>
          <w:b/>
          <w:bCs/>
        </w:rPr>
        <w:t>Xây dựng ứng dụng Android</w:t>
      </w:r>
    </w:p>
    <w:p w14:paraId="311550B7" w14:textId="77777777" w:rsidR="00B3687D" w:rsidRPr="00B3687D" w:rsidRDefault="00B3687D" w:rsidP="00B3687D">
      <w:pPr>
        <w:pStyle w:val="DoanVB"/>
      </w:pPr>
      <w:r w:rsidRPr="00B3687D">
        <w:t>Xây dựng ứng dụng quản lý ghi chú cá nhân bao gồm:</w:t>
      </w:r>
    </w:p>
    <w:p w14:paraId="681B62C5" w14:textId="77777777" w:rsidR="00B3687D" w:rsidRPr="00B3687D" w:rsidRDefault="00B3687D" w:rsidP="00B3687D">
      <w:pPr>
        <w:pStyle w:val="StyleTru"/>
      </w:pPr>
      <w:r w:rsidRPr="00B3687D">
        <w:lastRenderedPageBreak/>
        <w:t>Màn hình danh sách ghi chú.</w:t>
      </w:r>
    </w:p>
    <w:p w14:paraId="7DA91520" w14:textId="77777777" w:rsidR="00B3687D" w:rsidRPr="00B3687D" w:rsidRDefault="00B3687D" w:rsidP="00B3687D">
      <w:pPr>
        <w:pStyle w:val="StyleTru"/>
      </w:pPr>
      <w:r w:rsidRPr="00B3687D">
        <w:t>Màn hình thêm ghi chú.</w:t>
      </w:r>
    </w:p>
    <w:p w14:paraId="1931D104" w14:textId="5A9C6C9A" w:rsidR="00B3687D" w:rsidRPr="00B3687D" w:rsidRDefault="00B3687D" w:rsidP="00B3687D">
      <w:pPr>
        <w:pStyle w:val="StyleTru"/>
      </w:pPr>
      <w:r w:rsidRPr="00B3687D">
        <w:t>Màn hình xem chi tiết.</w:t>
      </w:r>
    </w:p>
    <w:p w14:paraId="44B6A036" w14:textId="6D863DBF" w:rsidR="00B3687D" w:rsidRPr="00B3687D" w:rsidRDefault="00B3687D" w:rsidP="00B3687D">
      <w:pPr>
        <w:pStyle w:val="DoanVB"/>
        <w:rPr>
          <w:b/>
          <w:bCs/>
        </w:rPr>
      </w:pPr>
      <w:r w:rsidRPr="00B3687D">
        <w:rPr>
          <w:b/>
          <w:bCs/>
        </w:rPr>
        <w:t>Thực hiện kiểm tra dữ liệu</w:t>
      </w:r>
    </w:p>
    <w:p w14:paraId="3667F724" w14:textId="48619FE0" w:rsidR="00B3687D" w:rsidRPr="00B3687D" w:rsidRDefault="00B3687D" w:rsidP="00B3687D">
      <w:pPr>
        <w:pStyle w:val="DoanVB"/>
      </w:pPr>
      <w:r w:rsidRPr="00B3687D">
        <w:t>Xây dựng chức năng validate dữ liệu nhằm đảm bảo thông tin người dùng nhập vào là hợp lệ trước khi lưu trữ.</w:t>
      </w:r>
    </w:p>
    <w:p w14:paraId="6617D407" w14:textId="643F3854" w:rsidR="00B3687D" w:rsidRPr="00B3687D" w:rsidRDefault="00B3687D" w:rsidP="00B3687D">
      <w:pPr>
        <w:pStyle w:val="DoanVB"/>
        <w:rPr>
          <w:b/>
          <w:bCs/>
        </w:rPr>
      </w:pPr>
      <w:r w:rsidRPr="00B3687D">
        <w:rPr>
          <w:b/>
          <w:bCs/>
        </w:rPr>
        <w:t>Thực hiện lưu trữ dữ liệu</w:t>
      </w:r>
    </w:p>
    <w:p w14:paraId="6CF572B8" w14:textId="6860D431" w:rsidR="00B3687D" w:rsidRPr="00B3687D" w:rsidRDefault="00B3687D" w:rsidP="00B3687D">
      <w:pPr>
        <w:pStyle w:val="DoanVB"/>
      </w:pPr>
      <w:r w:rsidRPr="00B3687D">
        <w:t>Tìm hiểu và áp dụng cơ chế đọc ghi dữ liệu bằng file văn bản trong Android.</w:t>
      </w:r>
    </w:p>
    <w:p w14:paraId="4A1D798B" w14:textId="59613E17" w:rsidR="00B3687D" w:rsidRPr="00B3687D" w:rsidRDefault="00B3687D" w:rsidP="00B3687D">
      <w:pPr>
        <w:pStyle w:val="DoanVB"/>
        <w:rPr>
          <w:b/>
          <w:bCs/>
        </w:rPr>
      </w:pPr>
      <w:r w:rsidRPr="00B3687D">
        <w:rPr>
          <w:b/>
          <w:bCs/>
        </w:rPr>
        <w:t>Thực hiện điều hướng giữa các màn hình</w:t>
      </w:r>
    </w:p>
    <w:p w14:paraId="3101C7A6" w14:textId="1F774DFD" w:rsidR="00B3687D" w:rsidRPr="00B3687D" w:rsidRDefault="00B3687D" w:rsidP="00B3687D">
      <w:pPr>
        <w:pStyle w:val="DoanVB"/>
      </w:pPr>
      <w:r w:rsidRPr="00B3687D">
        <w:t>Nghiên cứu cơ chế Intent trong Android để thực hiện chuyển đổi giữa các Activity trong ứng dụng.</w:t>
      </w:r>
    </w:p>
    <w:p w14:paraId="517FF2F8" w14:textId="659C568B" w:rsidR="00B3687D" w:rsidRPr="00B3687D" w:rsidRDefault="00B3687D" w:rsidP="00B3687D">
      <w:pPr>
        <w:pStyle w:val="DoanVB"/>
        <w:rPr>
          <w:b/>
          <w:bCs/>
        </w:rPr>
      </w:pPr>
      <w:r w:rsidRPr="00B3687D">
        <w:rPr>
          <w:b/>
          <w:bCs/>
        </w:rPr>
        <w:t>Nâng cao kỹ năng lập trình</w:t>
      </w:r>
    </w:p>
    <w:p w14:paraId="6D64F388" w14:textId="39B10E5A" w:rsidR="00B3687D" w:rsidRPr="00B3687D" w:rsidRDefault="00B3687D" w:rsidP="00B3687D">
      <w:pPr>
        <w:pStyle w:val="DoanVB"/>
      </w:pPr>
      <w:r w:rsidRPr="00B3687D">
        <w:t>Thông qua quá trình thực hiện đề tài, sinh viên rèn luyện:</w:t>
      </w:r>
    </w:p>
    <w:p w14:paraId="54DFA0BD" w14:textId="77777777" w:rsidR="00B3687D" w:rsidRPr="00B3687D" w:rsidRDefault="00B3687D" w:rsidP="00B3687D">
      <w:pPr>
        <w:pStyle w:val="StyleTru"/>
      </w:pPr>
      <w:r w:rsidRPr="00B3687D">
        <w:t>Tư duy lập trình.</w:t>
      </w:r>
    </w:p>
    <w:p w14:paraId="222667ED" w14:textId="77777777" w:rsidR="00B3687D" w:rsidRPr="00B3687D" w:rsidRDefault="00B3687D" w:rsidP="00B3687D">
      <w:pPr>
        <w:pStyle w:val="StyleTru"/>
      </w:pPr>
      <w:r w:rsidRPr="00B3687D">
        <w:t>Kỹ năng giải quyết vấn đề.</w:t>
      </w:r>
    </w:p>
    <w:p w14:paraId="366DACD7" w14:textId="77777777" w:rsidR="00B3687D" w:rsidRPr="00B3687D" w:rsidRDefault="00B3687D" w:rsidP="00B3687D">
      <w:pPr>
        <w:pStyle w:val="StyleTru"/>
      </w:pPr>
      <w:r w:rsidRPr="00B3687D">
        <w:t>Kỹ năng phát triển ứng dụng Android.</w:t>
      </w:r>
    </w:p>
    <w:p w14:paraId="3B500D18" w14:textId="288C815C" w:rsidR="00B3687D" w:rsidRDefault="00B3687D" w:rsidP="00B3687D">
      <w:pPr>
        <w:pStyle w:val="StyleTru"/>
      </w:pPr>
      <w:r w:rsidRPr="00B3687D">
        <w:t>Kỹ năng viết báo cáo kỹ thuật.</w:t>
      </w:r>
    </w:p>
    <w:p w14:paraId="2925902D" w14:textId="38AF335F" w:rsidR="00CF6CB4" w:rsidRDefault="00CF6CB4" w:rsidP="00CF6CB4">
      <w:pPr>
        <w:pStyle w:val="Heading2"/>
        <w:rPr>
          <w:lang w:val="vi-VN"/>
        </w:rPr>
      </w:pPr>
      <w:bookmarkStart w:id="10" w:name="_Toc232001874"/>
      <w:r w:rsidRPr="00CF6CB4">
        <w:t xml:space="preserve">Phạm vi </w:t>
      </w:r>
      <w:proofErr w:type="spellStart"/>
      <w:r w:rsidRPr="00CF6CB4">
        <w:t>đề</w:t>
      </w:r>
      <w:proofErr w:type="spellEnd"/>
      <w:r w:rsidRPr="00CF6CB4">
        <w:t xml:space="preserve"> </w:t>
      </w:r>
      <w:proofErr w:type="spellStart"/>
      <w:r w:rsidRPr="00CF6CB4">
        <w:t>tài</w:t>
      </w:r>
      <w:bookmarkEnd w:id="10"/>
      <w:proofErr w:type="spellEnd"/>
    </w:p>
    <w:p w14:paraId="7BC8338A" w14:textId="7933C677" w:rsidR="00CF6CB4" w:rsidRPr="00CF6CB4" w:rsidRDefault="00CF6CB4" w:rsidP="00CF6CB4">
      <w:pPr>
        <w:pStyle w:val="Heading3"/>
        <w:rPr>
          <w:lang w:val="vi-VN"/>
        </w:rPr>
      </w:pPr>
      <w:bookmarkStart w:id="11" w:name="_Toc232001875"/>
      <w:r w:rsidRPr="00CF6CB4">
        <w:rPr>
          <w:lang w:val="vi-VN"/>
        </w:rPr>
        <w:t>Phạm vi nghiên cứu</w:t>
      </w:r>
      <w:bookmarkEnd w:id="11"/>
    </w:p>
    <w:p w14:paraId="0217C960" w14:textId="0981D58F" w:rsidR="00CF6CB4" w:rsidRPr="00CF6CB4" w:rsidRDefault="00CF6CB4" w:rsidP="00CF6CB4">
      <w:pPr>
        <w:pStyle w:val="DoanVB"/>
      </w:pPr>
      <w:r w:rsidRPr="00CF6CB4">
        <w:t>Đề tài tập trung nghiên cứu:</w:t>
      </w:r>
    </w:p>
    <w:p w14:paraId="65950ACA" w14:textId="77777777" w:rsidR="00CF6CB4" w:rsidRPr="00CF6CB4" w:rsidRDefault="00CF6CB4" w:rsidP="00CF6CB4">
      <w:pPr>
        <w:pStyle w:val="StyleTru"/>
      </w:pPr>
      <w:r w:rsidRPr="00CF6CB4">
        <w:t>Ngôn ngữ lập trình Kotlin.</w:t>
      </w:r>
    </w:p>
    <w:p w14:paraId="21CBD9F4" w14:textId="77777777" w:rsidR="00CF6CB4" w:rsidRPr="00CF6CB4" w:rsidRDefault="00CF6CB4" w:rsidP="00CF6CB4">
      <w:pPr>
        <w:pStyle w:val="StyleTru"/>
      </w:pPr>
      <w:r w:rsidRPr="00CF6CB4">
        <w:t>Môi trường Android Studio.</w:t>
      </w:r>
    </w:p>
    <w:p w14:paraId="247525B5" w14:textId="77777777" w:rsidR="00CF6CB4" w:rsidRPr="00CF6CB4" w:rsidRDefault="00CF6CB4" w:rsidP="00CF6CB4">
      <w:pPr>
        <w:pStyle w:val="StyleTru"/>
      </w:pPr>
      <w:r w:rsidRPr="00CF6CB4">
        <w:t>Phát triển ứng dụng Android cơ bản.</w:t>
      </w:r>
    </w:p>
    <w:p w14:paraId="3D344FD8" w14:textId="77777777" w:rsidR="00CF6CB4" w:rsidRPr="00CF6CB4" w:rsidRDefault="00CF6CB4" w:rsidP="00CF6CB4">
      <w:pPr>
        <w:pStyle w:val="StyleTru"/>
      </w:pPr>
      <w:r w:rsidRPr="00CF6CB4">
        <w:t>Kỹ thuật đọc ghi file trong Android.</w:t>
      </w:r>
    </w:p>
    <w:p w14:paraId="1AE7E910" w14:textId="77777777" w:rsidR="00CF6CB4" w:rsidRPr="00CF6CB4" w:rsidRDefault="00CF6CB4" w:rsidP="00CF6CB4">
      <w:pPr>
        <w:pStyle w:val="StyleTru"/>
      </w:pPr>
      <w:r w:rsidRPr="00CF6CB4">
        <w:t>Kỹ thuật validate dữ liệu.</w:t>
      </w:r>
    </w:p>
    <w:p w14:paraId="205631DF" w14:textId="4DE4CB40" w:rsidR="00CF6CB4" w:rsidRDefault="00CF6CB4" w:rsidP="00CF6CB4">
      <w:pPr>
        <w:pStyle w:val="StyleTru"/>
      </w:pPr>
      <w:r w:rsidRPr="00CF6CB4">
        <w:t>Kỹ thuật điều hướng giữa các Activity.</w:t>
      </w:r>
    </w:p>
    <w:p w14:paraId="7F3EBB56" w14:textId="4E0AAB35" w:rsidR="00CF6CB4" w:rsidRPr="00CF6CB4" w:rsidRDefault="00CF6CB4" w:rsidP="00CF6CB4">
      <w:pPr>
        <w:pStyle w:val="Heading3"/>
        <w:rPr>
          <w:lang w:val="vi-VN"/>
        </w:rPr>
      </w:pPr>
      <w:bookmarkStart w:id="12" w:name="_Toc232001876"/>
      <w:r w:rsidRPr="00CF6CB4">
        <w:rPr>
          <w:lang w:val="vi-VN"/>
        </w:rPr>
        <w:t>Phạm vi chức năng</w:t>
      </w:r>
      <w:bookmarkEnd w:id="12"/>
    </w:p>
    <w:p w14:paraId="092DE9AA" w14:textId="017FC873" w:rsidR="00CF6CB4" w:rsidRPr="00CF6CB4" w:rsidRDefault="00CF6CB4" w:rsidP="00CF6CB4">
      <w:pPr>
        <w:pStyle w:val="DoanVB"/>
      </w:pPr>
      <w:r w:rsidRPr="00CF6CB4">
        <w:t>Ứng dụng được xây dựng với các chức năng chính sau:</w:t>
      </w:r>
    </w:p>
    <w:p w14:paraId="1359FD7B" w14:textId="38234CA3" w:rsidR="00CF6CB4" w:rsidRPr="00CF6CB4" w:rsidRDefault="00CF6CB4" w:rsidP="00CF6CB4">
      <w:pPr>
        <w:pStyle w:val="DoanVB"/>
        <w:rPr>
          <w:b/>
          <w:bCs/>
        </w:rPr>
      </w:pPr>
      <w:r w:rsidRPr="00CF6CB4">
        <w:rPr>
          <w:b/>
          <w:bCs/>
        </w:rPr>
        <w:lastRenderedPageBreak/>
        <w:t>Chức năng xem danh sách ghi chú</w:t>
      </w:r>
    </w:p>
    <w:p w14:paraId="7AB3807C" w14:textId="3D3FE42E" w:rsidR="00CF6CB4" w:rsidRPr="00CF6CB4" w:rsidRDefault="00CF6CB4" w:rsidP="00CF6CB4">
      <w:pPr>
        <w:pStyle w:val="DoanVB"/>
      </w:pPr>
      <w:r w:rsidRPr="00CF6CB4">
        <w:t>Hiển thị toàn bộ các ghi chú đã được lưu trong hệ thống dưới dạng danh sách để người dùng dễ dàng theo dõi.</w:t>
      </w:r>
    </w:p>
    <w:p w14:paraId="7F206C65" w14:textId="57217FD1" w:rsidR="00CF6CB4" w:rsidRPr="00CF6CB4" w:rsidRDefault="00CF6CB4" w:rsidP="00CF6CB4">
      <w:pPr>
        <w:pStyle w:val="DoanVB"/>
        <w:rPr>
          <w:b/>
          <w:bCs/>
        </w:rPr>
      </w:pPr>
      <w:r w:rsidRPr="00CF6CB4">
        <w:rPr>
          <w:b/>
          <w:bCs/>
        </w:rPr>
        <w:t>Chức năng thêm ghi chú</w:t>
      </w:r>
    </w:p>
    <w:p w14:paraId="742BB9CD" w14:textId="3B315D3A" w:rsidR="00CF6CB4" w:rsidRPr="00CF6CB4" w:rsidRDefault="00CF6CB4" w:rsidP="00CF6CB4">
      <w:pPr>
        <w:pStyle w:val="DoanVB"/>
      </w:pPr>
      <w:r w:rsidRPr="00CF6CB4">
        <w:t>Cho phép người dùng nhập tiêu đề và nội dung ghi chú mới để lưu vào hệ thống.</w:t>
      </w:r>
    </w:p>
    <w:p w14:paraId="7C9AF382" w14:textId="6FD24DEA" w:rsidR="00CF6CB4" w:rsidRPr="00CF6CB4" w:rsidRDefault="00CF6CB4" w:rsidP="00CF6CB4">
      <w:pPr>
        <w:pStyle w:val="DoanVB"/>
        <w:rPr>
          <w:b/>
          <w:bCs/>
        </w:rPr>
      </w:pPr>
      <w:r w:rsidRPr="00CF6CB4">
        <w:rPr>
          <w:b/>
          <w:bCs/>
        </w:rPr>
        <w:t>Chức năng kiểm tra dữ liệu nhập</w:t>
      </w:r>
    </w:p>
    <w:p w14:paraId="4E44BE44" w14:textId="7203EDA9" w:rsidR="00CF6CB4" w:rsidRPr="00CF6CB4" w:rsidRDefault="00CF6CB4" w:rsidP="00CF6CB4">
      <w:pPr>
        <w:pStyle w:val="DoanVB"/>
      </w:pPr>
      <w:r w:rsidRPr="00CF6CB4">
        <w:t>Kiểm tra các trường dữ liệu bắt buộc trước khi thực hiện lưu trữ.</w:t>
      </w:r>
    </w:p>
    <w:p w14:paraId="53022443" w14:textId="1BC15C91" w:rsidR="00CF6CB4" w:rsidRPr="00CF6CB4" w:rsidRDefault="00CF6CB4" w:rsidP="00CF6CB4">
      <w:pPr>
        <w:pStyle w:val="DoanVB"/>
        <w:rPr>
          <w:b/>
          <w:bCs/>
        </w:rPr>
      </w:pPr>
      <w:r w:rsidRPr="00CF6CB4">
        <w:rPr>
          <w:b/>
          <w:bCs/>
        </w:rPr>
        <w:t>Chức năng lưu dữ liệu</w:t>
      </w:r>
    </w:p>
    <w:p w14:paraId="79810036" w14:textId="6408D701" w:rsidR="00CF6CB4" w:rsidRPr="00CF6CB4" w:rsidRDefault="00CF6CB4" w:rsidP="00CF6CB4">
      <w:pPr>
        <w:pStyle w:val="DoanVB"/>
      </w:pPr>
      <w:r w:rsidRPr="00CF6CB4">
        <w:t>Lưu dữ liệu ghi chú vào file văn bản trong bộ nhớ của ứng dụng.</w:t>
      </w:r>
    </w:p>
    <w:p w14:paraId="3474DCE3" w14:textId="422D2146" w:rsidR="00CF6CB4" w:rsidRPr="00CF6CB4" w:rsidRDefault="00CF6CB4" w:rsidP="00CF6CB4">
      <w:pPr>
        <w:pStyle w:val="DoanVB"/>
        <w:rPr>
          <w:b/>
          <w:bCs/>
        </w:rPr>
      </w:pPr>
      <w:r w:rsidRPr="00CF6CB4">
        <w:rPr>
          <w:b/>
          <w:bCs/>
        </w:rPr>
        <w:t>Chức năng đọc dữ liệu</w:t>
      </w:r>
    </w:p>
    <w:p w14:paraId="0973CD32" w14:textId="58624116" w:rsidR="00CF6CB4" w:rsidRPr="00CF6CB4" w:rsidRDefault="00CF6CB4" w:rsidP="00CF6CB4">
      <w:pPr>
        <w:pStyle w:val="DoanVB"/>
      </w:pPr>
      <w:r w:rsidRPr="00CF6CB4">
        <w:t>Đọc dữ liệu từ file và hiển thị lên giao diện người dùng.</w:t>
      </w:r>
    </w:p>
    <w:p w14:paraId="4BCFF7B8" w14:textId="4C67CDD8" w:rsidR="00CF6CB4" w:rsidRPr="00CF6CB4" w:rsidRDefault="00CF6CB4" w:rsidP="00CF6CB4">
      <w:pPr>
        <w:pStyle w:val="DoanVB"/>
        <w:rPr>
          <w:b/>
          <w:bCs/>
        </w:rPr>
      </w:pPr>
      <w:r w:rsidRPr="00CF6CB4">
        <w:rPr>
          <w:b/>
          <w:bCs/>
        </w:rPr>
        <w:t>Chức năng xem chi tiết</w:t>
      </w:r>
    </w:p>
    <w:p w14:paraId="2AC2237B" w14:textId="153D07AE" w:rsidR="00B3687D" w:rsidRDefault="00CF6CB4" w:rsidP="00CF6CB4">
      <w:pPr>
        <w:pStyle w:val="DoanVB"/>
      </w:pPr>
      <w:r w:rsidRPr="00CF6CB4">
        <w:t>Cho phép người dùng xem đầy đủ nội dung của một ghi chú cụ thể.</w:t>
      </w:r>
    </w:p>
    <w:p w14:paraId="1661BF09" w14:textId="10C32596" w:rsidR="00B3687D" w:rsidRPr="00CF6CB4" w:rsidRDefault="00CF6CB4" w:rsidP="00CF6CB4">
      <w:pPr>
        <w:pStyle w:val="Heading3"/>
        <w:rPr>
          <w:lang w:val="vi-VN"/>
        </w:rPr>
      </w:pPr>
      <w:bookmarkStart w:id="13" w:name="_Toc232001877"/>
      <w:proofErr w:type="spellStart"/>
      <w:r>
        <w:t>Giới</w:t>
      </w:r>
      <w:proofErr w:type="spellEnd"/>
      <w:r>
        <w:t xml:space="preserve"> </w:t>
      </w:r>
      <w:proofErr w:type="spellStart"/>
      <w:r>
        <w:t>hạn</w:t>
      </w:r>
      <w:proofErr w:type="spellEnd"/>
      <w:r>
        <w:t xml:space="preserve"> </w:t>
      </w:r>
      <w:proofErr w:type="spellStart"/>
      <w:r>
        <w:t>đề</w:t>
      </w:r>
      <w:proofErr w:type="spellEnd"/>
      <w:r>
        <w:t xml:space="preserve"> </w:t>
      </w:r>
      <w:proofErr w:type="spellStart"/>
      <w:r>
        <w:t>tài</w:t>
      </w:r>
      <w:bookmarkEnd w:id="13"/>
      <w:proofErr w:type="spellEnd"/>
    </w:p>
    <w:p w14:paraId="2E3C9F00" w14:textId="507C67C2" w:rsidR="00CF6CB4" w:rsidRPr="00CF6CB4" w:rsidRDefault="00CF6CB4" w:rsidP="00CF6CB4">
      <w:pPr>
        <w:pStyle w:val="DoanVB"/>
      </w:pPr>
      <w:r w:rsidRPr="00CF6CB4">
        <w:t>Do thời gian thực hiện và phạm vi môn học có hạn, đề tài chưa triển khai các chức năng nâng cao như:</w:t>
      </w:r>
    </w:p>
    <w:p w14:paraId="66AC8E13" w14:textId="77777777" w:rsidR="00CF6CB4" w:rsidRPr="00CF6CB4" w:rsidRDefault="00CF6CB4" w:rsidP="00CF6CB4">
      <w:pPr>
        <w:pStyle w:val="StyleTru"/>
      </w:pPr>
      <w:r w:rsidRPr="00CF6CB4">
        <w:t>Chỉnh sửa ghi chú.</w:t>
      </w:r>
    </w:p>
    <w:p w14:paraId="04D36F42" w14:textId="77777777" w:rsidR="00CF6CB4" w:rsidRPr="00CF6CB4" w:rsidRDefault="00CF6CB4" w:rsidP="00CF6CB4">
      <w:pPr>
        <w:pStyle w:val="StyleTru"/>
      </w:pPr>
      <w:r w:rsidRPr="00CF6CB4">
        <w:t>Xóa ghi chú.</w:t>
      </w:r>
    </w:p>
    <w:p w14:paraId="3E5FF039" w14:textId="77777777" w:rsidR="00CF6CB4" w:rsidRPr="00CF6CB4" w:rsidRDefault="00CF6CB4" w:rsidP="00CF6CB4">
      <w:pPr>
        <w:pStyle w:val="StyleTru"/>
      </w:pPr>
      <w:r w:rsidRPr="00CF6CB4">
        <w:t>Tìm kiếm ghi chú.</w:t>
      </w:r>
    </w:p>
    <w:p w14:paraId="018F8BDC" w14:textId="77777777" w:rsidR="00CF6CB4" w:rsidRPr="00CF6CB4" w:rsidRDefault="00CF6CB4" w:rsidP="00CF6CB4">
      <w:pPr>
        <w:pStyle w:val="StyleTru"/>
      </w:pPr>
      <w:r w:rsidRPr="00CF6CB4">
        <w:t>Đăng nhập người dùng.</w:t>
      </w:r>
    </w:p>
    <w:p w14:paraId="7AF51F88" w14:textId="77777777" w:rsidR="00CF6CB4" w:rsidRPr="00CF6CB4" w:rsidRDefault="00CF6CB4" w:rsidP="00CF6CB4">
      <w:pPr>
        <w:pStyle w:val="StyleTru"/>
      </w:pPr>
      <w:r w:rsidRPr="00CF6CB4">
        <w:t>Đồng bộ dữ liệu trực tuyến.</w:t>
      </w:r>
    </w:p>
    <w:p w14:paraId="28C78F7B" w14:textId="77777777" w:rsidR="00CF6CB4" w:rsidRPr="00CF6CB4" w:rsidRDefault="00CF6CB4" w:rsidP="00CF6CB4">
      <w:pPr>
        <w:pStyle w:val="StyleTru"/>
      </w:pPr>
      <w:r w:rsidRPr="00CF6CB4">
        <w:t>Sử dụng cơ sở dữ liệu SQLite hoặc Firebase.</w:t>
      </w:r>
    </w:p>
    <w:p w14:paraId="50D5922F" w14:textId="2F5E2D7C" w:rsidR="00B3687D" w:rsidRPr="00CF6CB4" w:rsidRDefault="00CF6CB4" w:rsidP="00B3687D">
      <w:pPr>
        <w:pStyle w:val="StyleTru"/>
      </w:pPr>
      <w:r w:rsidRPr="00CF6CB4">
        <w:t>Sao lưu dữ liệu lên đám mây.</w:t>
      </w:r>
    </w:p>
    <w:p w14:paraId="1A26ED11" w14:textId="37F27964" w:rsidR="00CF6CB4" w:rsidRPr="00CF6CB4" w:rsidRDefault="00CF6CB4" w:rsidP="00CF6CB4">
      <w:pPr>
        <w:pStyle w:val="Heading2"/>
        <w:rPr>
          <w:lang w:val="vi-VN"/>
        </w:rPr>
      </w:pPr>
      <w:bookmarkStart w:id="14" w:name="_Toc232001878"/>
      <w:r w:rsidRPr="00CF6CB4">
        <w:rPr>
          <w:lang w:val="vi-VN"/>
        </w:rPr>
        <w:t>Phương pháp thực hiện</w:t>
      </w:r>
      <w:bookmarkEnd w:id="14"/>
    </w:p>
    <w:p w14:paraId="4D3C3D33" w14:textId="4B80362E" w:rsidR="00CF6CB4" w:rsidRPr="00CF6CB4" w:rsidRDefault="00CF6CB4" w:rsidP="00CF6CB4">
      <w:pPr>
        <w:pStyle w:val="DoanVB"/>
      </w:pPr>
      <w:r w:rsidRPr="00CF6CB4">
        <w:t>Để hoàn thành đề tài, các phương pháp sau được sử dụng:</w:t>
      </w:r>
    </w:p>
    <w:p w14:paraId="1D19CCE0" w14:textId="7DE168D9" w:rsidR="00CF6CB4" w:rsidRPr="00CF6CB4" w:rsidRDefault="00CF6CB4" w:rsidP="00CF6CB4">
      <w:pPr>
        <w:pStyle w:val="DoanVB"/>
        <w:rPr>
          <w:b/>
          <w:bCs/>
        </w:rPr>
      </w:pPr>
      <w:r w:rsidRPr="00CF6CB4">
        <w:rPr>
          <w:b/>
          <w:bCs/>
        </w:rPr>
        <w:t>Nghiên cứu tài liệu</w:t>
      </w:r>
    </w:p>
    <w:p w14:paraId="723659C3" w14:textId="5368FDE7" w:rsidR="00CF6CB4" w:rsidRPr="00CF6CB4" w:rsidRDefault="00CF6CB4" w:rsidP="00CF6CB4">
      <w:pPr>
        <w:pStyle w:val="DoanVB"/>
      </w:pPr>
      <w:r w:rsidRPr="00CF6CB4">
        <w:t>Tìm hiểu tài liệu về Kotlin, Android Studio và phát triển ứng dụng Android từ sách, giáo trình và tài liệu chính thức.</w:t>
      </w:r>
    </w:p>
    <w:p w14:paraId="6DD80BBA" w14:textId="2BED8DE3" w:rsidR="00CF6CB4" w:rsidRPr="00CF6CB4" w:rsidRDefault="00CF6CB4" w:rsidP="00CF6CB4">
      <w:pPr>
        <w:pStyle w:val="DoanVB"/>
        <w:rPr>
          <w:b/>
          <w:bCs/>
        </w:rPr>
      </w:pPr>
      <w:r w:rsidRPr="00CF6CB4">
        <w:rPr>
          <w:b/>
          <w:bCs/>
        </w:rPr>
        <w:t>Phân tích yêu cầu</w:t>
      </w:r>
    </w:p>
    <w:p w14:paraId="7939F903" w14:textId="2D5834C7" w:rsidR="00CF6CB4" w:rsidRPr="00CF6CB4" w:rsidRDefault="00CF6CB4" w:rsidP="00CF6CB4">
      <w:pPr>
        <w:pStyle w:val="DoanVB"/>
      </w:pPr>
      <w:r w:rsidRPr="00CF6CB4">
        <w:lastRenderedPageBreak/>
        <w:t>Xác định các chức năng cần thiết của ứng dụng và xây dựng kế hoạch thực hiện.</w:t>
      </w:r>
    </w:p>
    <w:p w14:paraId="2CAEE1BA" w14:textId="431562EA" w:rsidR="00CF6CB4" w:rsidRPr="00CF6CB4" w:rsidRDefault="00CF6CB4" w:rsidP="00CF6CB4">
      <w:pPr>
        <w:pStyle w:val="DoanVB"/>
        <w:rPr>
          <w:b/>
          <w:bCs/>
        </w:rPr>
      </w:pPr>
      <w:r w:rsidRPr="00CF6CB4">
        <w:rPr>
          <w:b/>
          <w:bCs/>
        </w:rPr>
        <w:t>Thiết kế hệ thống</w:t>
      </w:r>
    </w:p>
    <w:p w14:paraId="122BA9F4" w14:textId="5D9548C4" w:rsidR="00CF6CB4" w:rsidRPr="00CF6CB4" w:rsidRDefault="00CF6CB4" w:rsidP="00CF6CB4">
      <w:pPr>
        <w:pStyle w:val="DoanVB"/>
      </w:pPr>
      <w:r w:rsidRPr="00CF6CB4">
        <w:t>Thiết kế giao diện, luồng xử lý và cấu trúc dữ liệu của ứng dụng.</w:t>
      </w:r>
    </w:p>
    <w:p w14:paraId="63359468" w14:textId="26809170" w:rsidR="00CF6CB4" w:rsidRPr="00CF6CB4" w:rsidRDefault="00CF6CB4" w:rsidP="00CF6CB4">
      <w:pPr>
        <w:pStyle w:val="DoanVB"/>
        <w:rPr>
          <w:b/>
          <w:bCs/>
        </w:rPr>
      </w:pPr>
      <w:r w:rsidRPr="00CF6CB4">
        <w:rPr>
          <w:b/>
          <w:bCs/>
        </w:rPr>
        <w:t>Lập trình và kiểm thử</w:t>
      </w:r>
    </w:p>
    <w:p w14:paraId="07F2D059" w14:textId="198B3472" w:rsidR="00BA0927" w:rsidRDefault="00CF6CB4" w:rsidP="00CF6CB4">
      <w:pPr>
        <w:pStyle w:val="DoanVB"/>
      </w:pPr>
      <w:r w:rsidRPr="00CF6CB4">
        <w:t>Tiến hành xây dựng ứng dụng bằng Kotlin và thực hiện kiểm thử để đảm bảo chương trình hoạt động đúng yêu cầu.</w:t>
      </w:r>
    </w:p>
    <w:p w14:paraId="5A0404B3" w14:textId="731D14A9" w:rsidR="00CF6CB4" w:rsidRDefault="00CF6CB4" w:rsidP="00CF6CB4">
      <w:pPr>
        <w:pStyle w:val="Heading2"/>
      </w:pPr>
      <w:bookmarkStart w:id="15" w:name="_Toc232001879"/>
      <w:proofErr w:type="spellStart"/>
      <w:r>
        <w:t>Cấu</w:t>
      </w:r>
      <w:proofErr w:type="spellEnd"/>
      <w:r>
        <w:t xml:space="preserve"> </w:t>
      </w:r>
      <w:proofErr w:type="spellStart"/>
      <w:r>
        <w:t>trúc</w:t>
      </w:r>
      <w:proofErr w:type="spellEnd"/>
      <w:r>
        <w:t xml:space="preserve"> </w:t>
      </w:r>
      <w:proofErr w:type="spellStart"/>
      <w:r>
        <w:t>báo</w:t>
      </w:r>
      <w:proofErr w:type="spellEnd"/>
      <w:r>
        <w:t xml:space="preserve"> </w:t>
      </w:r>
      <w:proofErr w:type="spellStart"/>
      <w:r>
        <w:t>cáo</w:t>
      </w:r>
      <w:bookmarkEnd w:id="15"/>
      <w:proofErr w:type="spellEnd"/>
    </w:p>
    <w:p w14:paraId="005F669A" w14:textId="104AA718" w:rsidR="00CF6CB4" w:rsidRDefault="00CF6CB4" w:rsidP="00CF6CB4">
      <w:pPr>
        <w:pStyle w:val="DoanVB"/>
      </w:pPr>
      <w:r>
        <w:t xml:space="preserve">Báo cáo được chia </w:t>
      </w:r>
      <w:r w:rsidRPr="00CF6CB4">
        <w:t>thành</w:t>
      </w:r>
      <w:r>
        <w:t xml:space="preserve"> các chương như sau:</w:t>
      </w:r>
    </w:p>
    <w:p w14:paraId="66EFE2D5" w14:textId="041B99CE" w:rsidR="00CF6CB4" w:rsidRDefault="00A04EA4" w:rsidP="00CF6CB4">
      <w:pPr>
        <w:pStyle w:val="StyleTru"/>
      </w:pPr>
      <w:r>
        <w:t>Phần</w:t>
      </w:r>
      <w:r w:rsidR="00CF6CB4">
        <w:t xml:space="preserve"> 1: Giới thiệu đề tài.</w:t>
      </w:r>
    </w:p>
    <w:p w14:paraId="1BDDEAC3" w14:textId="7A689007" w:rsidR="00CF6CB4" w:rsidRDefault="00A04EA4" w:rsidP="00CF6CB4">
      <w:pPr>
        <w:pStyle w:val="StyleTru"/>
      </w:pPr>
      <w:r>
        <w:t>Phần</w:t>
      </w:r>
      <w:r w:rsidR="00CF6CB4">
        <w:t xml:space="preserve"> 2: Tổng quan về ngôn ngữ Kotlin.</w:t>
      </w:r>
    </w:p>
    <w:p w14:paraId="2B83F37D" w14:textId="4593D2E4" w:rsidR="00CF6CB4" w:rsidRDefault="00A04EA4" w:rsidP="00CF6CB4">
      <w:pPr>
        <w:pStyle w:val="StyleTru"/>
      </w:pPr>
      <w:r>
        <w:t>Phần</w:t>
      </w:r>
      <w:r w:rsidR="00CF6CB4">
        <w:t xml:space="preserve"> 3: Phân tích và thiết kế ứng dụng.</w:t>
      </w:r>
    </w:p>
    <w:p w14:paraId="0020C22E" w14:textId="01768F25" w:rsidR="00CF6CB4" w:rsidRDefault="00A04EA4" w:rsidP="00CF6CB4">
      <w:pPr>
        <w:pStyle w:val="StyleTru"/>
      </w:pPr>
      <w:r>
        <w:t>Phần</w:t>
      </w:r>
      <w:r w:rsidR="00CF6CB4">
        <w:t xml:space="preserve"> 4: Xây dựng và cài đặt chương trình.</w:t>
      </w:r>
    </w:p>
    <w:p w14:paraId="03C601EE" w14:textId="07D33F6D" w:rsidR="00CF6CB4" w:rsidRDefault="00A04EA4" w:rsidP="00CF6CB4">
      <w:pPr>
        <w:pStyle w:val="StyleTru"/>
      </w:pPr>
      <w:r>
        <w:t>Phần</w:t>
      </w:r>
      <w:r w:rsidR="00CF6CB4">
        <w:t xml:space="preserve"> 5: Kiểm thử và đánh giá kết quả.</w:t>
      </w:r>
    </w:p>
    <w:p w14:paraId="651F6286" w14:textId="7E69F24A" w:rsidR="00A04EA4" w:rsidRDefault="00A04EA4" w:rsidP="00A04EA4">
      <w:pPr>
        <w:pStyle w:val="StyleTru"/>
      </w:pPr>
      <w:r>
        <w:t>Phần</w:t>
      </w:r>
      <w:r w:rsidR="00CF6CB4">
        <w:t xml:space="preserve"> 6: Kết luận và hướng phát triển.</w:t>
      </w:r>
    </w:p>
    <w:p w14:paraId="0D273E0E" w14:textId="77777777" w:rsidR="00CF6CB4" w:rsidRDefault="00CF6CB4" w:rsidP="00CF6CB4">
      <w:pPr>
        <w:pStyle w:val="Heading2"/>
      </w:pPr>
      <w:bookmarkStart w:id="16" w:name="_Toc232001880"/>
      <w:proofErr w:type="spellStart"/>
      <w:r>
        <w:t>Kết</w:t>
      </w:r>
      <w:proofErr w:type="spellEnd"/>
      <w:r>
        <w:t xml:space="preserve"> </w:t>
      </w:r>
      <w:proofErr w:type="spellStart"/>
      <w:r>
        <w:t>luận</w:t>
      </w:r>
      <w:proofErr w:type="spellEnd"/>
      <w:r>
        <w:t xml:space="preserve"> </w:t>
      </w:r>
      <w:proofErr w:type="spellStart"/>
      <w:r>
        <w:t>chương</w:t>
      </w:r>
      <w:bookmarkEnd w:id="16"/>
      <w:proofErr w:type="spellEnd"/>
    </w:p>
    <w:p w14:paraId="6C8185BF" w14:textId="2EB10362" w:rsidR="00CF6CB4" w:rsidRDefault="00CF6CB4" w:rsidP="007C68D4">
      <w:pPr>
        <w:rPr>
          <w:lang w:val="vi-VN"/>
        </w:rPr>
      </w:pPr>
      <w:proofErr w:type="spellStart"/>
      <w:r>
        <w:t>Chương</w:t>
      </w:r>
      <w:proofErr w:type="spellEnd"/>
      <w:r>
        <w:t xml:space="preserve"> 1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đề</w:t>
      </w:r>
      <w:proofErr w:type="spellEnd"/>
      <w:r>
        <w:t xml:space="preserve"> </w:t>
      </w:r>
      <w:proofErr w:type="spellStart"/>
      <w:r>
        <w:t>tài</w:t>
      </w:r>
      <w:proofErr w:type="spellEnd"/>
      <w:r>
        <w:t xml:space="preserve">, bao </w:t>
      </w:r>
      <w:proofErr w:type="spellStart"/>
      <w:r>
        <w:t>gồm</w:t>
      </w:r>
      <w:proofErr w:type="spellEnd"/>
      <w:r>
        <w:t xml:space="preserve"> </w:t>
      </w:r>
      <w:proofErr w:type="spellStart"/>
      <w:r>
        <w:t>lý</w:t>
      </w:r>
      <w:proofErr w:type="spellEnd"/>
      <w:r>
        <w:t xml:space="preserve"> do </w:t>
      </w:r>
      <w:proofErr w:type="spellStart"/>
      <w:r>
        <w:t>lựa</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phạm</w:t>
      </w:r>
      <w:proofErr w:type="spellEnd"/>
      <w:r>
        <w:t xml:space="preserve"> vi </w:t>
      </w:r>
      <w:proofErr w:type="spellStart"/>
      <w:r>
        <w:t>thực</w:t>
      </w:r>
      <w:proofErr w:type="spellEnd"/>
      <w:r>
        <w:t xml:space="preserve"> </w:t>
      </w:r>
      <w:proofErr w:type="spellStart"/>
      <w:r>
        <w:t>hiện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báo</w:t>
      </w:r>
      <w:proofErr w:type="spellEnd"/>
      <w:r>
        <w:t xml:space="preserve"> </w:t>
      </w:r>
      <w:proofErr w:type="spellStart"/>
      <w:r>
        <w:t>cáo</w:t>
      </w:r>
      <w:proofErr w:type="spellEnd"/>
      <w:r>
        <w:t xml:space="preserve">. </w:t>
      </w:r>
      <w:proofErr w:type="spellStart"/>
      <w:r>
        <w:t>Những</w:t>
      </w:r>
      <w:proofErr w:type="spellEnd"/>
      <w:r>
        <w:t xml:space="preserve"> </w:t>
      </w:r>
      <w:proofErr w:type="spellStart"/>
      <w:r>
        <w:t>nội</w:t>
      </w:r>
      <w:proofErr w:type="spellEnd"/>
      <w:r>
        <w:t xml:space="preserve"> dung </w:t>
      </w:r>
      <w:proofErr w:type="spellStart"/>
      <w:r>
        <w:t>này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ngôn</w:t>
      </w:r>
      <w:proofErr w:type="spellEnd"/>
      <w:r>
        <w:t xml:space="preserve"> </w:t>
      </w:r>
      <w:proofErr w:type="spellStart"/>
      <w:r>
        <w:t>ngữ</w:t>
      </w:r>
      <w:proofErr w:type="spellEnd"/>
      <w:r>
        <w:t xml:space="preserve"> Kotlin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ghi</w:t>
      </w:r>
      <w:proofErr w:type="spellEnd"/>
      <w:r>
        <w:t xml:space="preserve"> </w:t>
      </w:r>
      <w:proofErr w:type="spellStart"/>
      <w:r>
        <w:t>chú</w:t>
      </w:r>
      <w:proofErr w:type="spellEnd"/>
      <w:r>
        <w:t xml:space="preserve"> </w:t>
      </w:r>
      <w:proofErr w:type="spellStart"/>
      <w:r>
        <w:t>cá</w:t>
      </w:r>
      <w:proofErr w:type="spellEnd"/>
      <w:r>
        <w:t xml:space="preserve"> </w:t>
      </w:r>
      <w:proofErr w:type="spellStart"/>
      <w:r>
        <w:t>nhân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chương</w:t>
      </w:r>
      <w:proofErr w:type="spellEnd"/>
      <w:r>
        <w:t xml:space="preserve"> </w:t>
      </w:r>
      <w:proofErr w:type="spellStart"/>
      <w:r>
        <w:t>tiếp</w:t>
      </w:r>
      <w:proofErr w:type="spellEnd"/>
      <w:r>
        <w:t xml:space="preserve"> </w:t>
      </w:r>
      <w:proofErr w:type="spellStart"/>
      <w:r>
        <w:t>theo.</w:t>
      </w:r>
      <w:proofErr w:type="spellEnd"/>
    </w:p>
    <w:p w14:paraId="46831790" w14:textId="26DB0FCE" w:rsidR="007C68D4" w:rsidRDefault="007C68D4" w:rsidP="007C68D4">
      <w:pPr>
        <w:pStyle w:val="Heading1"/>
        <w:rPr>
          <w:lang w:val="vi-VN"/>
        </w:rPr>
      </w:pPr>
      <w:bookmarkStart w:id="17" w:name="_Toc232001881"/>
      <w:r w:rsidRPr="007C68D4">
        <w:rPr>
          <w:lang w:val="vi-VN"/>
        </w:rPr>
        <w:lastRenderedPageBreak/>
        <w:t>TỔNG QUAN VỀ NGÔN NGỮ KOTLIN</w:t>
      </w:r>
      <w:bookmarkEnd w:id="17"/>
    </w:p>
    <w:p w14:paraId="365EB0FE" w14:textId="1EAB182F" w:rsidR="007C68D4" w:rsidRDefault="007C68D4" w:rsidP="007C68D4">
      <w:pPr>
        <w:pStyle w:val="Heading2"/>
        <w:rPr>
          <w:lang w:val="vi-VN"/>
        </w:rPr>
      </w:pPr>
      <w:bookmarkStart w:id="18" w:name="_Toc232001882"/>
      <w:r w:rsidRPr="007C68D4">
        <w:rPr>
          <w:lang w:val="vi-VN"/>
        </w:rPr>
        <w:t>Giới thiệu về Kotlin</w:t>
      </w:r>
      <w:bookmarkEnd w:id="18"/>
    </w:p>
    <w:p w14:paraId="12479C4F" w14:textId="15E06F95" w:rsidR="007C68D4" w:rsidRPr="007C68D4" w:rsidRDefault="007C68D4" w:rsidP="007C68D4">
      <w:pPr>
        <w:pStyle w:val="Heading3"/>
        <w:rPr>
          <w:lang w:val="vi-VN"/>
        </w:rPr>
      </w:pPr>
      <w:bookmarkStart w:id="19" w:name="_Toc232001883"/>
      <w:r w:rsidRPr="007C68D4">
        <w:rPr>
          <w:lang w:val="vi-VN"/>
        </w:rPr>
        <w:t>Khái niệm Kotlin</w:t>
      </w:r>
      <w:bookmarkEnd w:id="19"/>
    </w:p>
    <w:p w14:paraId="36AAF952" w14:textId="2D9EE25C" w:rsidR="007C68D4" w:rsidRPr="007C68D4" w:rsidRDefault="007C68D4" w:rsidP="007C68D4">
      <w:pPr>
        <w:pStyle w:val="DoanVB"/>
      </w:pPr>
      <w:r w:rsidRPr="007C68D4">
        <w:t>Kotlin là một ngôn ngữ lập trình hiện đại, mã nguồn mở, được phát triển bởi JetBrains nhằm khắc phục những hạn chế của Java và nâng cao hiệu quả trong quá trình phát triển phần mềm. Kotlin được thiết kế để tương thích hoàn toàn với Java, cho phép các lập trình viên sử dụng lại các thư viện và framework Java hiện có mà không cần phải viết lại mã nguồn.</w:t>
      </w:r>
    </w:p>
    <w:p w14:paraId="1960631F" w14:textId="278A9FF4" w:rsidR="007C68D4" w:rsidRPr="007C68D4" w:rsidRDefault="007C68D4" w:rsidP="007C68D4">
      <w:pPr>
        <w:pStyle w:val="DoanVB"/>
      </w:pPr>
      <w:r w:rsidRPr="007C68D4">
        <w:t>Kotlin được công bố lần đầu vào năm 2011 và phát hành phiên bản ổn định đầu tiên vào năm 2016. Đến năm 2017, Google chính thức công nhận Kotlin là ngôn ngữ được hỗ trợ chính thức cho phát triển ứng dụng Android. Đây là một bước ngoặt quan trọng giúp Kotlin nhanh chóng trở thành một trong những ngôn ngữ lập trình phổ biến nhất hiện nay</w:t>
      </w:r>
      <w:r>
        <w:t>.</w:t>
      </w:r>
    </w:p>
    <w:p w14:paraId="7A6F879C" w14:textId="351BB26C" w:rsidR="007C68D4" w:rsidRPr="007C68D4" w:rsidRDefault="007C68D4" w:rsidP="007C68D4">
      <w:pPr>
        <w:pStyle w:val="DoanVB"/>
      </w:pPr>
      <w:r w:rsidRPr="007C68D4">
        <w:t>Kotlin được sử dụng trong nhiều lĩnh vực khác nhau như:</w:t>
      </w:r>
    </w:p>
    <w:p w14:paraId="23B252ED" w14:textId="77777777" w:rsidR="007C68D4" w:rsidRPr="007C68D4" w:rsidRDefault="007C68D4" w:rsidP="007C68D4">
      <w:pPr>
        <w:pStyle w:val="StyleTru"/>
      </w:pPr>
      <w:r w:rsidRPr="007C68D4">
        <w:t>Phát triển ứng dụng Android.</w:t>
      </w:r>
    </w:p>
    <w:p w14:paraId="0B240D1E" w14:textId="77777777" w:rsidR="007C68D4" w:rsidRPr="007C68D4" w:rsidRDefault="007C68D4" w:rsidP="007C68D4">
      <w:pPr>
        <w:pStyle w:val="StyleTru"/>
      </w:pPr>
      <w:r w:rsidRPr="007C68D4">
        <w:t>Phát triển ứng dụng Web.</w:t>
      </w:r>
    </w:p>
    <w:p w14:paraId="0117E22A" w14:textId="77777777" w:rsidR="007C68D4" w:rsidRPr="007C68D4" w:rsidRDefault="007C68D4" w:rsidP="007C68D4">
      <w:pPr>
        <w:pStyle w:val="StyleTru"/>
      </w:pPr>
      <w:r w:rsidRPr="007C68D4">
        <w:t>Phát triển ứng dụng Desktop.</w:t>
      </w:r>
    </w:p>
    <w:p w14:paraId="0C4C0375" w14:textId="77777777" w:rsidR="007C68D4" w:rsidRPr="007C68D4" w:rsidRDefault="007C68D4" w:rsidP="007C68D4">
      <w:pPr>
        <w:pStyle w:val="StyleTru"/>
      </w:pPr>
      <w:r w:rsidRPr="007C68D4">
        <w:t>Phát triển hệ thống Backend.</w:t>
      </w:r>
    </w:p>
    <w:p w14:paraId="75FD5709" w14:textId="293C14A8" w:rsidR="007C68D4" w:rsidRPr="007C68D4" w:rsidRDefault="007C68D4" w:rsidP="007C68D4">
      <w:pPr>
        <w:pStyle w:val="StyleTru"/>
      </w:pPr>
      <w:r w:rsidRPr="007C68D4">
        <w:t>Phát triển ứng dụng đa nền tảng.</w:t>
      </w:r>
    </w:p>
    <w:p w14:paraId="586C5161" w14:textId="1300D9E0" w:rsidR="007C68D4" w:rsidRDefault="007C68D4" w:rsidP="007C68D4">
      <w:pPr>
        <w:pStyle w:val="DoanVB"/>
      </w:pPr>
      <w:r w:rsidRPr="007C68D4">
        <w:t>Hiện nay, nhiều công ty công nghệ lớn trên thế giới đã áp dụng Kotlin vào các dự án thực tế nhờ tính hiện đại, hiệu quả và dễ bảo trì của ngôn ngữ này.</w:t>
      </w:r>
    </w:p>
    <w:p w14:paraId="1AD44019" w14:textId="389401CA" w:rsidR="007C68D4" w:rsidRDefault="007C68D4" w:rsidP="007C68D4">
      <w:pPr>
        <w:pStyle w:val="Heading3"/>
      </w:pPr>
      <w:bookmarkStart w:id="20" w:name="_Toc232001884"/>
      <w:proofErr w:type="spellStart"/>
      <w:r>
        <w:t>Lịch</w:t>
      </w:r>
      <w:proofErr w:type="spellEnd"/>
      <w:r>
        <w:t xml:space="preserve"> </w:t>
      </w:r>
      <w:proofErr w:type="spellStart"/>
      <w:r>
        <w:t>sử</w:t>
      </w:r>
      <w:proofErr w:type="spellEnd"/>
      <w:r>
        <w:t xml:space="preserve"> </w:t>
      </w:r>
      <w:proofErr w:type="spellStart"/>
      <w:r>
        <w:t>phát</w:t>
      </w:r>
      <w:proofErr w:type="spellEnd"/>
      <w:r>
        <w:t xml:space="preserve"> </w:t>
      </w:r>
      <w:proofErr w:type="spellStart"/>
      <w:r>
        <w:t>triển</w:t>
      </w:r>
      <w:proofErr w:type="spellEnd"/>
      <w:r>
        <w:t xml:space="preserve"> Kolin</w:t>
      </w:r>
      <w:bookmarkEnd w:id="20"/>
    </w:p>
    <w:p w14:paraId="65276708" w14:textId="6F3A3EA1" w:rsidR="007C68D4" w:rsidRDefault="007C68D4" w:rsidP="007C68D4">
      <w:pPr>
        <w:pStyle w:val="DoanVB"/>
      </w:pPr>
      <w:r>
        <w:t>Năm 2010, JetBrains bắt đầu nghiên cứu và phát triển Kotlin với mục tiêu tạo ra một ngôn ngữ có thể thay thế hoặc bổ trợ cho Java.</w:t>
      </w:r>
    </w:p>
    <w:p w14:paraId="1FE5A0A5" w14:textId="33A897F7" w:rsidR="007C68D4" w:rsidRDefault="007C68D4" w:rsidP="007C68D4">
      <w:pPr>
        <w:pStyle w:val="DoanVB"/>
      </w:pPr>
      <w:r>
        <w:t>Các mốc phát triển quan trọng:</w:t>
      </w:r>
    </w:p>
    <w:tbl>
      <w:tblPr>
        <w:tblStyle w:val="TableGrid"/>
        <w:tblW w:w="0" w:type="auto"/>
        <w:tblLook w:val="04A0" w:firstRow="1" w:lastRow="0" w:firstColumn="1" w:lastColumn="0" w:noHBand="0" w:noVBand="1"/>
      </w:tblPr>
      <w:tblGrid>
        <w:gridCol w:w="2689"/>
        <w:gridCol w:w="6366"/>
      </w:tblGrid>
      <w:tr w:rsidR="00BD6073" w14:paraId="22BA229C" w14:textId="77777777" w:rsidTr="00BD6073">
        <w:tc>
          <w:tcPr>
            <w:tcW w:w="2689" w:type="dxa"/>
            <w:shd w:val="clear" w:color="auto" w:fill="0F9ED5" w:themeFill="accent4"/>
            <w:vAlign w:val="center"/>
          </w:tcPr>
          <w:p w14:paraId="79A60C36" w14:textId="7FC868B4" w:rsidR="00BD6073" w:rsidRPr="00BD6073" w:rsidRDefault="00BD6073" w:rsidP="00BD6073">
            <w:pPr>
              <w:pStyle w:val="DoanVB"/>
              <w:ind w:firstLine="0"/>
              <w:jc w:val="center"/>
              <w:rPr>
                <w:b/>
                <w:bCs/>
              </w:rPr>
            </w:pPr>
            <w:r w:rsidRPr="00BD6073">
              <w:rPr>
                <w:b/>
                <w:bCs/>
              </w:rPr>
              <w:t>Năm</w:t>
            </w:r>
          </w:p>
        </w:tc>
        <w:tc>
          <w:tcPr>
            <w:tcW w:w="6366" w:type="dxa"/>
            <w:shd w:val="clear" w:color="auto" w:fill="0F9ED5" w:themeFill="accent4"/>
            <w:vAlign w:val="center"/>
          </w:tcPr>
          <w:p w14:paraId="722F7C22" w14:textId="0D9AA6C8" w:rsidR="00BD6073" w:rsidRPr="00BD6073" w:rsidRDefault="00BD6073" w:rsidP="00BD6073">
            <w:pPr>
              <w:pStyle w:val="DoanVB"/>
              <w:ind w:firstLine="0"/>
              <w:jc w:val="center"/>
              <w:rPr>
                <w:b/>
                <w:bCs/>
              </w:rPr>
            </w:pPr>
            <w:r w:rsidRPr="00BD6073">
              <w:rPr>
                <w:b/>
                <w:bCs/>
              </w:rPr>
              <w:t>Sự Kiện</w:t>
            </w:r>
          </w:p>
        </w:tc>
      </w:tr>
      <w:tr w:rsidR="00BD6073" w14:paraId="51EF26FE" w14:textId="77777777" w:rsidTr="00BD6073">
        <w:tc>
          <w:tcPr>
            <w:tcW w:w="2689" w:type="dxa"/>
            <w:vAlign w:val="center"/>
          </w:tcPr>
          <w:p w14:paraId="59CE70B2" w14:textId="4D5B9462" w:rsidR="00BD6073" w:rsidRDefault="00BD6073" w:rsidP="00BD6073">
            <w:pPr>
              <w:pStyle w:val="DoanVB"/>
              <w:ind w:firstLine="0"/>
              <w:jc w:val="center"/>
            </w:pPr>
            <w:r w:rsidRPr="00BD6073">
              <w:t>2010</w:t>
            </w:r>
          </w:p>
        </w:tc>
        <w:tc>
          <w:tcPr>
            <w:tcW w:w="6366" w:type="dxa"/>
          </w:tcPr>
          <w:p w14:paraId="5FC63514" w14:textId="6621040E" w:rsidR="00BD6073" w:rsidRDefault="00BD6073" w:rsidP="007C68D4">
            <w:pPr>
              <w:pStyle w:val="DoanVB"/>
              <w:ind w:firstLine="0"/>
            </w:pPr>
            <w:r w:rsidRPr="00BD6073">
              <w:t>JetBrains bắt đầu phát triển Kotlin</w:t>
            </w:r>
          </w:p>
        </w:tc>
      </w:tr>
      <w:tr w:rsidR="00BD6073" w14:paraId="3BC4B901" w14:textId="77777777" w:rsidTr="00BD6073">
        <w:tc>
          <w:tcPr>
            <w:tcW w:w="2689" w:type="dxa"/>
            <w:vAlign w:val="center"/>
          </w:tcPr>
          <w:p w14:paraId="5EB7B93C" w14:textId="1101BF96" w:rsidR="00BD6073" w:rsidRDefault="00BD6073" w:rsidP="00BD6073">
            <w:pPr>
              <w:pStyle w:val="DoanVB"/>
              <w:ind w:firstLine="0"/>
              <w:jc w:val="center"/>
            </w:pPr>
            <w:r>
              <w:t>2011</w:t>
            </w:r>
          </w:p>
        </w:tc>
        <w:tc>
          <w:tcPr>
            <w:tcW w:w="6366" w:type="dxa"/>
          </w:tcPr>
          <w:p w14:paraId="494A2044" w14:textId="7F4B76BA" w:rsidR="00BD6073" w:rsidRDefault="00BD6073" w:rsidP="007C68D4">
            <w:pPr>
              <w:pStyle w:val="DoanVB"/>
              <w:ind w:firstLine="0"/>
            </w:pPr>
            <w:r w:rsidRPr="00BD6073">
              <w:t>Kotlin được giới thiệu lần đầu</w:t>
            </w:r>
          </w:p>
        </w:tc>
      </w:tr>
      <w:tr w:rsidR="00BD6073" w14:paraId="375A9F73" w14:textId="77777777" w:rsidTr="00BD6073">
        <w:tc>
          <w:tcPr>
            <w:tcW w:w="2689" w:type="dxa"/>
            <w:vAlign w:val="center"/>
          </w:tcPr>
          <w:p w14:paraId="04FA2F36" w14:textId="5CB98925" w:rsidR="00BD6073" w:rsidRDefault="00BD6073" w:rsidP="00BD6073">
            <w:pPr>
              <w:pStyle w:val="DoanVB"/>
              <w:ind w:firstLine="0"/>
              <w:jc w:val="center"/>
            </w:pPr>
            <w:r>
              <w:t>2016</w:t>
            </w:r>
          </w:p>
        </w:tc>
        <w:tc>
          <w:tcPr>
            <w:tcW w:w="6366" w:type="dxa"/>
          </w:tcPr>
          <w:p w14:paraId="0CF1E7E9" w14:textId="2CEF5967" w:rsidR="00BD6073" w:rsidRDefault="00BD6073" w:rsidP="007C68D4">
            <w:pPr>
              <w:pStyle w:val="DoanVB"/>
              <w:ind w:firstLine="0"/>
            </w:pPr>
            <w:r w:rsidRPr="00BD6073">
              <w:t>Phát hành phiên bản ổn định 1.0</w:t>
            </w:r>
          </w:p>
        </w:tc>
      </w:tr>
      <w:tr w:rsidR="00BD6073" w14:paraId="75747DA1" w14:textId="77777777" w:rsidTr="00BD6073">
        <w:tc>
          <w:tcPr>
            <w:tcW w:w="2689" w:type="dxa"/>
            <w:vAlign w:val="center"/>
          </w:tcPr>
          <w:p w14:paraId="2AA3D565" w14:textId="2FEC54D8" w:rsidR="00BD6073" w:rsidRDefault="00BD6073" w:rsidP="00BD6073">
            <w:pPr>
              <w:pStyle w:val="DoanVB"/>
              <w:ind w:firstLine="0"/>
              <w:jc w:val="center"/>
            </w:pPr>
            <w:r>
              <w:lastRenderedPageBreak/>
              <w:t>2017</w:t>
            </w:r>
          </w:p>
        </w:tc>
        <w:tc>
          <w:tcPr>
            <w:tcW w:w="6366" w:type="dxa"/>
          </w:tcPr>
          <w:p w14:paraId="6A3E5CA1" w14:textId="6069D064" w:rsidR="00BD6073" w:rsidRDefault="00BD6073" w:rsidP="007C68D4">
            <w:pPr>
              <w:pStyle w:val="DoanVB"/>
              <w:ind w:firstLine="0"/>
            </w:pPr>
            <w:r w:rsidRPr="00BD6073">
              <w:t>Google hỗ trợ chính thức cho Android</w:t>
            </w:r>
          </w:p>
        </w:tc>
      </w:tr>
      <w:tr w:rsidR="00BD6073" w14:paraId="5A592A2C" w14:textId="77777777" w:rsidTr="00BD6073">
        <w:tc>
          <w:tcPr>
            <w:tcW w:w="2689" w:type="dxa"/>
            <w:vAlign w:val="center"/>
          </w:tcPr>
          <w:p w14:paraId="11046DF8" w14:textId="14BCDE08" w:rsidR="00BD6073" w:rsidRDefault="00BD6073" w:rsidP="00BD6073">
            <w:pPr>
              <w:pStyle w:val="DoanVB"/>
              <w:ind w:firstLine="0"/>
              <w:jc w:val="center"/>
            </w:pPr>
            <w:r>
              <w:t>2019</w:t>
            </w:r>
          </w:p>
        </w:tc>
        <w:tc>
          <w:tcPr>
            <w:tcW w:w="6366" w:type="dxa"/>
          </w:tcPr>
          <w:p w14:paraId="71FB8CE5" w14:textId="51BFC527" w:rsidR="00BD6073" w:rsidRDefault="00BD6073" w:rsidP="007C68D4">
            <w:pPr>
              <w:pStyle w:val="DoanVB"/>
              <w:ind w:firstLine="0"/>
            </w:pPr>
            <w:r w:rsidRPr="00BD6073">
              <w:t>Kotlin trở thành ngôn ngữ ưu tiên của Android</w:t>
            </w:r>
          </w:p>
        </w:tc>
      </w:tr>
      <w:tr w:rsidR="00BD6073" w14:paraId="5DCF8DDA" w14:textId="77777777" w:rsidTr="00BD6073">
        <w:tc>
          <w:tcPr>
            <w:tcW w:w="2689" w:type="dxa"/>
            <w:vAlign w:val="center"/>
          </w:tcPr>
          <w:p w14:paraId="29B3B2ED" w14:textId="507172E2" w:rsidR="00BD6073" w:rsidRDefault="00BD6073" w:rsidP="00BD6073">
            <w:pPr>
              <w:pStyle w:val="DoanVB"/>
              <w:ind w:firstLine="0"/>
              <w:jc w:val="center"/>
            </w:pPr>
            <w:r>
              <w:t>Hiện nay</w:t>
            </w:r>
          </w:p>
        </w:tc>
        <w:tc>
          <w:tcPr>
            <w:tcW w:w="6366" w:type="dxa"/>
          </w:tcPr>
          <w:p w14:paraId="6DE3F8E0" w14:textId="052C35CE" w:rsidR="00BD6073" w:rsidRDefault="00BD6073" w:rsidP="007C68D4">
            <w:pPr>
              <w:pStyle w:val="DoanVB"/>
              <w:ind w:firstLine="0"/>
            </w:pPr>
            <w:r w:rsidRPr="00BD6073">
              <w:t>otlin được sử dụng rộng rãi trên toàn thế giới</w:t>
            </w:r>
          </w:p>
        </w:tc>
      </w:tr>
    </w:tbl>
    <w:p w14:paraId="0D94AC21" w14:textId="1205B970" w:rsidR="007C68D4" w:rsidRDefault="004D4FAD" w:rsidP="004D4FAD">
      <w:pPr>
        <w:pStyle w:val="DoanVB"/>
      </w:pPr>
      <w:r w:rsidRPr="004D4FAD">
        <w:t>Việc được Google hỗ trợ đã giúp Kotlin phát triển rất nhanh và trở thành một trong những ngôn ngữ được yêu thích nhất trong cộng đồng lập trình viên.</w:t>
      </w:r>
    </w:p>
    <w:p w14:paraId="152FE836" w14:textId="36CEE79B" w:rsidR="004D4FAD" w:rsidRDefault="004D4FAD" w:rsidP="004D4FAD">
      <w:pPr>
        <w:pStyle w:val="Heading2"/>
        <w:rPr>
          <w:lang w:val="vi-VN"/>
        </w:rPr>
      </w:pPr>
      <w:bookmarkStart w:id="21" w:name="_Toc232001885"/>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Kotlin</w:t>
      </w:r>
      <w:bookmarkEnd w:id="21"/>
    </w:p>
    <w:p w14:paraId="041E304F" w14:textId="2BF306BA" w:rsidR="004D4FAD" w:rsidRPr="004D4FAD" w:rsidRDefault="004D4FAD" w:rsidP="004D4FAD">
      <w:pPr>
        <w:pStyle w:val="Heading3"/>
        <w:rPr>
          <w:lang w:val="vi-VN"/>
        </w:rPr>
      </w:pPr>
      <w:bookmarkStart w:id="22" w:name="_Toc232001886"/>
      <w:r w:rsidRPr="004D4FAD">
        <w:rPr>
          <w:lang w:val="vi-VN"/>
        </w:rPr>
        <w:t>Cú pháp ngắn gọn</w:t>
      </w:r>
      <w:bookmarkEnd w:id="22"/>
    </w:p>
    <w:p w14:paraId="69B7C362" w14:textId="2A22BC18" w:rsidR="004D4FAD" w:rsidRPr="004D4FAD" w:rsidRDefault="004D4FAD" w:rsidP="004D4FAD">
      <w:pPr>
        <w:pStyle w:val="DoanVB"/>
      </w:pPr>
      <w:r w:rsidRPr="004D4FAD">
        <w:t>Một trong những ưu điểm lớn nhất của Kotlin là cú pháp đơn giản và ngắn gọn hơn Java.</w:t>
      </w:r>
    </w:p>
    <w:p w14:paraId="37BE722B" w14:textId="1196B6C5" w:rsidR="004D4FAD" w:rsidRPr="004D4FAD" w:rsidRDefault="004D4FAD" w:rsidP="004D4FAD">
      <w:pPr>
        <w:pStyle w:val="DoanVB"/>
      </w:pPr>
      <w:r w:rsidRPr="004D4FAD">
        <w:t>Ví dụ:</w:t>
      </w:r>
    </w:p>
    <w:p w14:paraId="37062ECE" w14:textId="1B65163D" w:rsidR="004D4FAD" w:rsidRPr="004D4FAD" w:rsidRDefault="004D4FAD" w:rsidP="004D4FAD">
      <w:pPr>
        <w:pStyle w:val="StyleTru"/>
      </w:pPr>
      <w:r w:rsidRPr="004D4FAD">
        <w:t>Java:</w:t>
      </w:r>
    </w:p>
    <w:p w14:paraId="0AC74FF1" w14:textId="1012E932" w:rsidR="004D4FAD" w:rsidRPr="004D4FAD" w:rsidRDefault="004D4FAD" w:rsidP="004D4FAD">
      <w:pPr>
        <w:pStyle w:val="StyleTru"/>
      </w:pPr>
      <w:r w:rsidRPr="004D4FAD">
        <w:t>String name = "Trung";</w:t>
      </w:r>
    </w:p>
    <w:p w14:paraId="464138FC" w14:textId="4088DE22" w:rsidR="004D4FAD" w:rsidRPr="004D4FAD" w:rsidRDefault="004D4FAD" w:rsidP="004D4FAD">
      <w:pPr>
        <w:pStyle w:val="StyleTru"/>
      </w:pPr>
      <w:r w:rsidRPr="004D4FAD">
        <w:t>Kotlin:</w:t>
      </w:r>
    </w:p>
    <w:p w14:paraId="19FE9A38" w14:textId="5DBE9651" w:rsidR="004D4FAD" w:rsidRPr="004D4FAD" w:rsidRDefault="004D4FAD" w:rsidP="004D4FAD">
      <w:pPr>
        <w:pStyle w:val="StyleTru"/>
      </w:pPr>
      <w:r w:rsidRPr="004D4FAD">
        <w:t>var name = "Trung"</w:t>
      </w:r>
    </w:p>
    <w:p w14:paraId="390B8019" w14:textId="576F27CA" w:rsidR="004D4FAD" w:rsidRDefault="004D4FAD" w:rsidP="004D4FAD">
      <w:pPr>
        <w:pStyle w:val="DoanVB"/>
      </w:pPr>
      <w:r w:rsidRPr="004D4FAD">
        <w:t>Có thể thấy Kotlin giúp giảm đáng kể số lượng dòng mã cần viết, từ đó giúp chương trình dễ đọc và dễ bảo trì hơn.</w:t>
      </w:r>
    </w:p>
    <w:p w14:paraId="344655D7" w14:textId="7836D2BE" w:rsidR="00F55BAA" w:rsidRDefault="00F55BAA" w:rsidP="00F55BAA">
      <w:pPr>
        <w:pStyle w:val="Heading3"/>
      </w:pPr>
      <w:bookmarkStart w:id="23" w:name="_Toc232001887"/>
      <w:proofErr w:type="spellStart"/>
      <w:r>
        <w:t>Tương</w:t>
      </w:r>
      <w:proofErr w:type="spellEnd"/>
      <w:r>
        <w:t xml:space="preserve"> </w:t>
      </w:r>
      <w:proofErr w:type="spellStart"/>
      <w:r>
        <w:t>thích</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với</w:t>
      </w:r>
      <w:proofErr w:type="spellEnd"/>
      <w:r>
        <w:t xml:space="preserve"> Java</w:t>
      </w:r>
      <w:bookmarkEnd w:id="23"/>
    </w:p>
    <w:p w14:paraId="0CC84E55" w14:textId="77B6DBD4" w:rsidR="00F55BAA" w:rsidRDefault="00F55BAA" w:rsidP="00F55BAA">
      <w:pPr>
        <w:pStyle w:val="DoanVB"/>
      </w:pPr>
      <w:r>
        <w:t>Kotlin có khả năng tương thích hoàn toàn với Java.</w:t>
      </w:r>
    </w:p>
    <w:p w14:paraId="582C5336" w14:textId="3D1C4934" w:rsidR="00F55BAA" w:rsidRDefault="00F55BAA" w:rsidP="00F55BAA">
      <w:pPr>
        <w:pStyle w:val="DoanVB"/>
      </w:pPr>
      <w:r>
        <w:t>Điều này có nghĩa là:</w:t>
      </w:r>
    </w:p>
    <w:p w14:paraId="37811C34" w14:textId="77777777" w:rsidR="00F55BAA" w:rsidRDefault="00F55BAA" w:rsidP="00F55BAA">
      <w:pPr>
        <w:pStyle w:val="StyleTru"/>
      </w:pPr>
      <w:r>
        <w:t>Có thể gọi thư viện Java trong Kotlin.</w:t>
      </w:r>
    </w:p>
    <w:p w14:paraId="6F23CBB5" w14:textId="77777777" w:rsidR="00F55BAA" w:rsidRDefault="00F55BAA" w:rsidP="00F55BAA">
      <w:pPr>
        <w:pStyle w:val="StyleTru"/>
      </w:pPr>
      <w:r>
        <w:t>Có thể gọi mã Kotlin trong Java.</w:t>
      </w:r>
    </w:p>
    <w:p w14:paraId="1024C81A" w14:textId="48FD8F0D" w:rsidR="00F55BAA" w:rsidRDefault="00F55BAA" w:rsidP="00F55BAA">
      <w:pPr>
        <w:pStyle w:val="StyleTru"/>
      </w:pPr>
      <w:r>
        <w:t>Có thể sử dụng các framework Java hiện có.</w:t>
      </w:r>
    </w:p>
    <w:p w14:paraId="499C8DA9" w14:textId="6E1D4989" w:rsidR="00F55BAA" w:rsidRDefault="00F55BAA" w:rsidP="00F55BAA">
      <w:pPr>
        <w:pStyle w:val="DoanVB"/>
      </w:pPr>
      <w:r>
        <w:t>Nhờ đó các lập trình viên có thể chuyển đổi từ Java sang Kotlin một cách dễ dàng mà không cần thay đổi toàn bộ dự án.</w:t>
      </w:r>
    </w:p>
    <w:p w14:paraId="09C9E6D6" w14:textId="67B49D51" w:rsidR="00F55BAA" w:rsidRDefault="00F55BAA" w:rsidP="00F55BAA">
      <w:pPr>
        <w:pStyle w:val="Heading3"/>
      </w:pPr>
      <w:bookmarkStart w:id="24" w:name="_Toc232001888"/>
      <w:r>
        <w:t>Null Safety</w:t>
      </w:r>
      <w:bookmarkEnd w:id="24"/>
    </w:p>
    <w:p w14:paraId="7629F130" w14:textId="17042331" w:rsidR="00F55BAA" w:rsidRDefault="00F55BAA" w:rsidP="00F55BAA">
      <w:pPr>
        <w:pStyle w:val="DoanVB"/>
      </w:pPr>
      <w:r>
        <w:t>Một lỗi phổ biến trong Java là:</w:t>
      </w:r>
    </w:p>
    <w:p w14:paraId="7C26BC22" w14:textId="14C6BE75" w:rsidR="00F55BAA" w:rsidRDefault="00F55BAA" w:rsidP="00F55BAA">
      <w:pPr>
        <w:pStyle w:val="DoanVB"/>
      </w:pPr>
      <w:r>
        <w:t>NullPointerException</w:t>
      </w:r>
    </w:p>
    <w:p w14:paraId="7840C455" w14:textId="27855610" w:rsidR="00F55BAA" w:rsidRDefault="00F55BAA" w:rsidP="00F55BAA">
      <w:pPr>
        <w:pStyle w:val="DoanVB"/>
      </w:pPr>
      <w:r>
        <w:t>Lỗi này xảy ra khi truy cập vào một biến có giá trị null.</w:t>
      </w:r>
    </w:p>
    <w:p w14:paraId="3A98A050" w14:textId="41436932" w:rsidR="00F55BAA" w:rsidRDefault="00F55BAA" w:rsidP="00F55BAA">
      <w:pPr>
        <w:pStyle w:val="DoanVB"/>
      </w:pPr>
      <w:r>
        <w:lastRenderedPageBreak/>
        <w:t>Kotlin cung cấp cơ chế Null Safety giúp giảm thiểu lỗi này.</w:t>
      </w:r>
    </w:p>
    <w:p w14:paraId="2F54171B" w14:textId="522784A5" w:rsidR="00F55BAA" w:rsidRDefault="00F55BAA" w:rsidP="00F55BAA">
      <w:pPr>
        <w:pStyle w:val="DoanVB"/>
      </w:pPr>
      <w:r>
        <w:t>Ví dụ:</w:t>
      </w:r>
    </w:p>
    <w:p w14:paraId="563CF506" w14:textId="511893D8" w:rsidR="00F55BAA" w:rsidRDefault="00F55BAA" w:rsidP="00F55BAA">
      <w:pPr>
        <w:pStyle w:val="StyleTru"/>
      </w:pPr>
      <w:r>
        <w:t>var name: String? = null</w:t>
      </w:r>
    </w:p>
    <w:p w14:paraId="7BDC47E4" w14:textId="36ECA082" w:rsidR="00F55BAA" w:rsidRDefault="00F55BAA" w:rsidP="00F55BAA">
      <w:pPr>
        <w:pStyle w:val="StyleTru"/>
      </w:pPr>
      <w:r>
        <w:t>Dấu ? cho biết biến có thể nhận giá trị null.</w:t>
      </w:r>
    </w:p>
    <w:p w14:paraId="5222C2FC" w14:textId="2ED6694E" w:rsidR="00F55BAA" w:rsidRDefault="00F55BAA" w:rsidP="00F55BAA">
      <w:pPr>
        <w:pStyle w:val="StyleTru"/>
      </w:pPr>
      <w:r>
        <w:t>Trước khi sử dụng phải kiểm tra:</w:t>
      </w:r>
    </w:p>
    <w:p w14:paraId="647660F4" w14:textId="61CB8DE0" w:rsidR="00F55BAA" w:rsidRDefault="00F55BAA" w:rsidP="00F55BAA">
      <w:pPr>
        <w:pStyle w:val="StyleTru"/>
      </w:pPr>
      <w:r>
        <w:t>println(name?.length)</w:t>
      </w:r>
    </w:p>
    <w:p w14:paraId="55C039FB" w14:textId="2C72612F" w:rsidR="00F55BAA" w:rsidRDefault="00F55BAA" w:rsidP="00F55BAA">
      <w:pPr>
        <w:pStyle w:val="DoanVB"/>
      </w:pPr>
      <w:r>
        <w:t>Nhờ đó chương trình an toàn hơn và ít xảy ra lỗi khi chạy.</w:t>
      </w:r>
    </w:p>
    <w:p w14:paraId="51BEDE6C" w14:textId="612C50A6" w:rsidR="00816A69" w:rsidRDefault="00816A69" w:rsidP="00816A69">
      <w:pPr>
        <w:pStyle w:val="Heading3"/>
      </w:pPr>
      <w:bookmarkStart w:id="25" w:name="_Toc232001889"/>
      <w:proofErr w:type="spellStart"/>
      <w:r>
        <w:t>Hỗ</w:t>
      </w:r>
      <w:proofErr w:type="spellEnd"/>
      <w:r>
        <w:t xml:space="preserve"> </w:t>
      </w:r>
      <w:proofErr w:type="spellStart"/>
      <w:r>
        <w:t>trợ</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bookmarkEnd w:id="25"/>
      <w:proofErr w:type="spellEnd"/>
    </w:p>
    <w:p w14:paraId="0040EBBB" w14:textId="7C1ED096" w:rsidR="00816A69" w:rsidRDefault="00816A69" w:rsidP="00816A69">
      <w:pPr>
        <w:pStyle w:val="DoanVB"/>
      </w:pPr>
      <w:r>
        <w:t>Kotlin hỗ trợ đầy đủ các tính chất của lập trình hướng đối tượng:</w:t>
      </w:r>
    </w:p>
    <w:p w14:paraId="55A01EB4" w14:textId="77777777" w:rsidR="00816A69" w:rsidRDefault="00816A69" w:rsidP="00816A69">
      <w:pPr>
        <w:pStyle w:val="StyleTru"/>
      </w:pPr>
      <w:r>
        <w:t>Đóng gói (Encapsulation)</w:t>
      </w:r>
    </w:p>
    <w:p w14:paraId="7AC6BAF4" w14:textId="77777777" w:rsidR="00816A69" w:rsidRDefault="00816A69" w:rsidP="00816A69">
      <w:pPr>
        <w:pStyle w:val="StyleTru"/>
      </w:pPr>
      <w:r>
        <w:t>Kế thừa (Inheritance)</w:t>
      </w:r>
    </w:p>
    <w:p w14:paraId="34FF0985" w14:textId="77777777" w:rsidR="00816A69" w:rsidRDefault="00816A69" w:rsidP="00816A69">
      <w:pPr>
        <w:pStyle w:val="StyleTru"/>
      </w:pPr>
      <w:r>
        <w:t>Đa hình (Polymorphism)</w:t>
      </w:r>
    </w:p>
    <w:p w14:paraId="6D13714B" w14:textId="48F09129" w:rsidR="00816A69" w:rsidRDefault="00816A69" w:rsidP="00816A69">
      <w:pPr>
        <w:pStyle w:val="StyleTru"/>
      </w:pPr>
      <w:r>
        <w:t>Trừu tượng (Abstraction)</w:t>
      </w:r>
    </w:p>
    <w:p w14:paraId="79C45471" w14:textId="1DEE2F2D" w:rsidR="00816A69" w:rsidRDefault="00816A69" w:rsidP="00816A69">
      <w:pPr>
        <w:pStyle w:val="DoanVB"/>
      </w:pPr>
      <w:r>
        <w:t>Điều này giúp xây dựng các hệ thống phần mềm lớn một cách hiệu quả.</w:t>
      </w:r>
    </w:p>
    <w:p w14:paraId="2DDDC3A1" w14:textId="134776E9" w:rsidR="00816A69" w:rsidRDefault="00816A69" w:rsidP="00816A69">
      <w:pPr>
        <w:pStyle w:val="Heading3"/>
      </w:pPr>
      <w:bookmarkStart w:id="26" w:name="_Toc232001890"/>
      <w:proofErr w:type="spellStart"/>
      <w:r>
        <w:t>Hỗ</w:t>
      </w:r>
      <w:proofErr w:type="spellEnd"/>
      <w:r>
        <w:t xml:space="preserve"> </w:t>
      </w:r>
      <w:proofErr w:type="spellStart"/>
      <w:r>
        <w:t>trợ</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hàm</w:t>
      </w:r>
      <w:bookmarkEnd w:id="26"/>
      <w:proofErr w:type="spellEnd"/>
    </w:p>
    <w:p w14:paraId="2CD07FAA" w14:textId="40387456" w:rsidR="00816A69" w:rsidRDefault="00816A69" w:rsidP="00816A69">
      <w:pPr>
        <w:pStyle w:val="DoanVB"/>
      </w:pPr>
      <w:r>
        <w:t>Ngoài lập trình hướng đối tượng, Kotlin còn hỗ trợ lập trình hàm (Functional Programming).</w:t>
      </w:r>
    </w:p>
    <w:p w14:paraId="050F91D2" w14:textId="50D3CC8D" w:rsidR="00816A69" w:rsidRDefault="00816A69" w:rsidP="00816A69">
      <w:pPr>
        <w:pStyle w:val="DoanVB"/>
      </w:pPr>
      <w:r>
        <w:t>Ví dụ:</w:t>
      </w:r>
    </w:p>
    <w:p w14:paraId="2F42445A" w14:textId="685B17BC" w:rsidR="00816A69" w:rsidRDefault="00816A69" w:rsidP="00816A69">
      <w:pPr>
        <w:pStyle w:val="StyleTru"/>
      </w:pPr>
      <w:r>
        <w:t>val sum = { a:Int, b:Int -&gt; a+b }</w:t>
      </w:r>
    </w:p>
    <w:p w14:paraId="534D2A79" w14:textId="1C44ECF1" w:rsidR="00816A69" w:rsidRDefault="00816A69" w:rsidP="00816A69">
      <w:pPr>
        <w:pStyle w:val="DoanVB"/>
      </w:pPr>
      <w:r>
        <w:t>Nhờ đó chương trình linh hoạt và dễ mở rộng hơn.</w:t>
      </w:r>
    </w:p>
    <w:p w14:paraId="3461A560" w14:textId="2C1E78C6" w:rsidR="00C308C9" w:rsidRDefault="00C308C9" w:rsidP="00C308C9">
      <w:pPr>
        <w:pStyle w:val="Heading3"/>
      </w:pPr>
      <w:bookmarkStart w:id="27" w:name="_Toc232001891"/>
      <w:proofErr w:type="spellStart"/>
      <w:r>
        <w:t>Mã</w:t>
      </w:r>
      <w:proofErr w:type="spellEnd"/>
      <w:r>
        <w:t xml:space="preserve"> </w:t>
      </w:r>
      <w:proofErr w:type="spellStart"/>
      <w:r>
        <w:t>nguồn</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bookmarkEnd w:id="27"/>
      <w:proofErr w:type="spellEnd"/>
    </w:p>
    <w:p w14:paraId="52C3C7E4" w14:textId="280C0C2A" w:rsidR="00C308C9" w:rsidRDefault="00C308C9" w:rsidP="00C308C9">
      <w:pPr>
        <w:pStyle w:val="DoanVB"/>
      </w:pPr>
      <w:r>
        <w:t>Kotlin giúp giảm số lượng mã nguồn lặp lại, làm cho chương trình:</w:t>
      </w:r>
    </w:p>
    <w:p w14:paraId="3BD85BA8" w14:textId="77777777" w:rsidR="00C308C9" w:rsidRDefault="00C308C9" w:rsidP="00C308C9">
      <w:pPr>
        <w:pStyle w:val="StyleTru"/>
      </w:pPr>
      <w:r>
        <w:t>Dễ đọc.</w:t>
      </w:r>
    </w:p>
    <w:p w14:paraId="76411019" w14:textId="77777777" w:rsidR="00C308C9" w:rsidRDefault="00C308C9" w:rsidP="00C308C9">
      <w:pPr>
        <w:pStyle w:val="StyleTru"/>
      </w:pPr>
      <w:r>
        <w:t>Dễ sửa lỗi.</w:t>
      </w:r>
    </w:p>
    <w:p w14:paraId="3D478275" w14:textId="713B5EA1" w:rsidR="00C308C9" w:rsidRDefault="00C308C9" w:rsidP="00C308C9">
      <w:pPr>
        <w:pStyle w:val="StyleTru"/>
      </w:pPr>
      <w:r>
        <w:t>Dễ mở rộng.</w:t>
      </w:r>
    </w:p>
    <w:p w14:paraId="2E9B4287" w14:textId="7B64A136" w:rsidR="00C308C9" w:rsidRPr="004D4FAD" w:rsidRDefault="00C308C9" w:rsidP="00C308C9">
      <w:pPr>
        <w:pStyle w:val="DoanVB"/>
      </w:pPr>
      <w:r>
        <w:t>Đây là lý do Kotlin được sử dụng trong nhiều dự án lớn.</w:t>
      </w:r>
    </w:p>
    <w:p w14:paraId="2CC94E4F" w14:textId="2945A89D" w:rsidR="007C68D4" w:rsidRDefault="007C68D4" w:rsidP="007C68D4">
      <w:pPr>
        <w:pStyle w:val="Heading2"/>
        <w:rPr>
          <w:lang w:val="vi-VN"/>
        </w:rPr>
      </w:pPr>
      <w:bookmarkStart w:id="28" w:name="_Toc232001892"/>
      <w:r w:rsidRPr="007C68D4">
        <w:rPr>
          <w:lang w:val="vi-VN"/>
        </w:rPr>
        <w:t>So sánh Kotlin và Java</w:t>
      </w:r>
      <w:bookmarkEnd w:id="28"/>
    </w:p>
    <w:tbl>
      <w:tblPr>
        <w:tblStyle w:val="TableGrid"/>
        <w:tblW w:w="0" w:type="auto"/>
        <w:tblLook w:val="04A0" w:firstRow="1" w:lastRow="0" w:firstColumn="1" w:lastColumn="0" w:noHBand="0" w:noVBand="1"/>
      </w:tblPr>
      <w:tblGrid>
        <w:gridCol w:w="3018"/>
        <w:gridCol w:w="3018"/>
        <w:gridCol w:w="3019"/>
      </w:tblGrid>
      <w:tr w:rsidR="00747D5D" w14:paraId="7B94AD96" w14:textId="77777777" w:rsidTr="00747D5D">
        <w:tc>
          <w:tcPr>
            <w:tcW w:w="3018" w:type="dxa"/>
          </w:tcPr>
          <w:p w14:paraId="36C7A0D0" w14:textId="55D04D1F" w:rsidR="00747D5D" w:rsidRDefault="00747D5D" w:rsidP="00747D5D">
            <w:pPr>
              <w:rPr>
                <w:lang w:val="vi-VN"/>
              </w:rPr>
            </w:pPr>
            <w:proofErr w:type="spellStart"/>
            <w:r w:rsidRPr="009D3578">
              <w:t>Tiêu</w:t>
            </w:r>
            <w:proofErr w:type="spellEnd"/>
            <w:r w:rsidRPr="009D3578">
              <w:t xml:space="preserve"> </w:t>
            </w:r>
            <w:proofErr w:type="spellStart"/>
            <w:r w:rsidRPr="009D3578">
              <w:t>chí</w:t>
            </w:r>
            <w:proofErr w:type="spellEnd"/>
          </w:p>
        </w:tc>
        <w:tc>
          <w:tcPr>
            <w:tcW w:w="3018" w:type="dxa"/>
          </w:tcPr>
          <w:p w14:paraId="23712840" w14:textId="332B7375" w:rsidR="00747D5D" w:rsidRDefault="00747D5D" w:rsidP="00747D5D">
            <w:pPr>
              <w:rPr>
                <w:lang w:val="vi-VN"/>
              </w:rPr>
            </w:pPr>
            <w:r w:rsidRPr="009D3578">
              <w:t>Kotlin</w:t>
            </w:r>
          </w:p>
        </w:tc>
        <w:tc>
          <w:tcPr>
            <w:tcW w:w="3019" w:type="dxa"/>
          </w:tcPr>
          <w:p w14:paraId="4721ED2D" w14:textId="24F91723" w:rsidR="00747D5D" w:rsidRDefault="00747D5D" w:rsidP="00747D5D">
            <w:pPr>
              <w:rPr>
                <w:lang w:val="vi-VN"/>
              </w:rPr>
            </w:pPr>
            <w:r w:rsidRPr="009D3578">
              <w:t>Java</w:t>
            </w:r>
          </w:p>
        </w:tc>
      </w:tr>
      <w:tr w:rsidR="00747D5D" w14:paraId="57DAE52C" w14:textId="77777777" w:rsidTr="00747D5D">
        <w:tc>
          <w:tcPr>
            <w:tcW w:w="3018" w:type="dxa"/>
          </w:tcPr>
          <w:p w14:paraId="11D45652" w14:textId="02F96612" w:rsidR="00747D5D" w:rsidRDefault="00747D5D" w:rsidP="00747D5D">
            <w:pPr>
              <w:rPr>
                <w:lang w:val="vi-VN"/>
              </w:rPr>
            </w:pPr>
            <w:r w:rsidRPr="009D3578">
              <w:lastRenderedPageBreak/>
              <w:t xml:space="preserve">Cú </w:t>
            </w:r>
            <w:proofErr w:type="spellStart"/>
            <w:r w:rsidRPr="009D3578">
              <w:t>pháp</w:t>
            </w:r>
            <w:proofErr w:type="spellEnd"/>
          </w:p>
        </w:tc>
        <w:tc>
          <w:tcPr>
            <w:tcW w:w="3018" w:type="dxa"/>
          </w:tcPr>
          <w:p w14:paraId="1A0040D0" w14:textId="34CD778A" w:rsidR="00747D5D" w:rsidRDefault="00747D5D" w:rsidP="00747D5D">
            <w:pPr>
              <w:rPr>
                <w:lang w:val="vi-VN"/>
              </w:rPr>
            </w:pPr>
            <w:proofErr w:type="spellStart"/>
            <w:r w:rsidRPr="009D3578">
              <w:t>Ngắn</w:t>
            </w:r>
            <w:proofErr w:type="spellEnd"/>
            <w:r w:rsidRPr="009D3578">
              <w:t xml:space="preserve"> </w:t>
            </w:r>
            <w:proofErr w:type="spellStart"/>
            <w:r w:rsidRPr="009D3578">
              <w:t>gọn</w:t>
            </w:r>
            <w:proofErr w:type="spellEnd"/>
          </w:p>
        </w:tc>
        <w:tc>
          <w:tcPr>
            <w:tcW w:w="3019" w:type="dxa"/>
          </w:tcPr>
          <w:p w14:paraId="16C327CF" w14:textId="496FA90C" w:rsidR="00747D5D" w:rsidRDefault="00747D5D" w:rsidP="00747D5D">
            <w:pPr>
              <w:rPr>
                <w:lang w:val="vi-VN"/>
              </w:rPr>
            </w:pPr>
            <w:r w:rsidRPr="009D3578">
              <w:t xml:space="preserve">Dài </w:t>
            </w:r>
            <w:proofErr w:type="spellStart"/>
            <w:r w:rsidRPr="009D3578">
              <w:t>hơn</w:t>
            </w:r>
            <w:proofErr w:type="spellEnd"/>
          </w:p>
        </w:tc>
      </w:tr>
      <w:tr w:rsidR="00747D5D" w14:paraId="74539D50" w14:textId="77777777" w:rsidTr="00747D5D">
        <w:tc>
          <w:tcPr>
            <w:tcW w:w="3018" w:type="dxa"/>
          </w:tcPr>
          <w:p w14:paraId="0396B2F0" w14:textId="5BB51FE1" w:rsidR="00747D5D" w:rsidRDefault="00747D5D" w:rsidP="00747D5D">
            <w:pPr>
              <w:rPr>
                <w:lang w:val="vi-VN"/>
              </w:rPr>
            </w:pPr>
            <w:r w:rsidRPr="009D3578">
              <w:t>Null Safety</w:t>
            </w:r>
          </w:p>
        </w:tc>
        <w:tc>
          <w:tcPr>
            <w:tcW w:w="3018" w:type="dxa"/>
          </w:tcPr>
          <w:p w14:paraId="475B4E85" w14:textId="4E94D181" w:rsidR="00747D5D" w:rsidRDefault="00747D5D" w:rsidP="00747D5D">
            <w:pPr>
              <w:rPr>
                <w:lang w:val="vi-VN"/>
              </w:rPr>
            </w:pPr>
            <w:proofErr w:type="spellStart"/>
            <w:r w:rsidRPr="009D3578">
              <w:t>Có</w:t>
            </w:r>
            <w:proofErr w:type="spellEnd"/>
          </w:p>
        </w:tc>
        <w:tc>
          <w:tcPr>
            <w:tcW w:w="3019" w:type="dxa"/>
          </w:tcPr>
          <w:p w14:paraId="14E01A0A" w14:textId="3E3628BE" w:rsidR="00747D5D" w:rsidRDefault="00747D5D" w:rsidP="00747D5D">
            <w:pPr>
              <w:rPr>
                <w:lang w:val="vi-VN"/>
              </w:rPr>
            </w:pPr>
            <w:proofErr w:type="spellStart"/>
            <w:r w:rsidRPr="009D3578">
              <w:t>Không</w:t>
            </w:r>
            <w:proofErr w:type="spellEnd"/>
          </w:p>
        </w:tc>
      </w:tr>
      <w:tr w:rsidR="00747D5D" w14:paraId="6034E02E" w14:textId="77777777" w:rsidTr="00747D5D">
        <w:tc>
          <w:tcPr>
            <w:tcW w:w="3018" w:type="dxa"/>
          </w:tcPr>
          <w:p w14:paraId="46C7024B" w14:textId="3EC5C38F" w:rsidR="00747D5D" w:rsidRDefault="00747D5D" w:rsidP="00747D5D">
            <w:pPr>
              <w:rPr>
                <w:lang w:val="vi-VN"/>
              </w:rPr>
            </w:pPr>
            <w:r w:rsidRPr="009D3578">
              <w:t>Data Class</w:t>
            </w:r>
          </w:p>
        </w:tc>
        <w:tc>
          <w:tcPr>
            <w:tcW w:w="3018" w:type="dxa"/>
          </w:tcPr>
          <w:p w14:paraId="5BAFD73A" w14:textId="43EC2A2D" w:rsidR="00747D5D" w:rsidRDefault="00747D5D" w:rsidP="00747D5D">
            <w:pPr>
              <w:rPr>
                <w:lang w:val="vi-VN"/>
              </w:rPr>
            </w:pPr>
            <w:proofErr w:type="spellStart"/>
            <w:r w:rsidRPr="009D3578">
              <w:t>Có</w:t>
            </w:r>
            <w:proofErr w:type="spellEnd"/>
          </w:p>
        </w:tc>
        <w:tc>
          <w:tcPr>
            <w:tcW w:w="3019" w:type="dxa"/>
          </w:tcPr>
          <w:p w14:paraId="03E0C010" w14:textId="561AE965" w:rsidR="00747D5D" w:rsidRDefault="00747D5D" w:rsidP="00747D5D">
            <w:pPr>
              <w:rPr>
                <w:lang w:val="vi-VN"/>
              </w:rPr>
            </w:pPr>
            <w:proofErr w:type="spellStart"/>
            <w:r w:rsidRPr="009D3578">
              <w:t>Không</w:t>
            </w:r>
            <w:proofErr w:type="spellEnd"/>
          </w:p>
        </w:tc>
      </w:tr>
      <w:tr w:rsidR="00747D5D" w14:paraId="0EF3E010" w14:textId="77777777" w:rsidTr="00747D5D">
        <w:tc>
          <w:tcPr>
            <w:tcW w:w="3018" w:type="dxa"/>
          </w:tcPr>
          <w:p w14:paraId="678931A8" w14:textId="6178BADB" w:rsidR="00747D5D" w:rsidRDefault="00747D5D" w:rsidP="00747D5D">
            <w:pPr>
              <w:rPr>
                <w:lang w:val="vi-VN"/>
              </w:rPr>
            </w:pPr>
            <w:r w:rsidRPr="009D3578">
              <w:t>Extension Function</w:t>
            </w:r>
          </w:p>
        </w:tc>
        <w:tc>
          <w:tcPr>
            <w:tcW w:w="3018" w:type="dxa"/>
          </w:tcPr>
          <w:p w14:paraId="1542D7EB" w14:textId="6FA5445D" w:rsidR="00747D5D" w:rsidRDefault="00747D5D" w:rsidP="00747D5D">
            <w:pPr>
              <w:rPr>
                <w:lang w:val="vi-VN"/>
              </w:rPr>
            </w:pPr>
            <w:proofErr w:type="spellStart"/>
            <w:r w:rsidRPr="009D3578">
              <w:t>Có</w:t>
            </w:r>
            <w:proofErr w:type="spellEnd"/>
          </w:p>
        </w:tc>
        <w:tc>
          <w:tcPr>
            <w:tcW w:w="3019" w:type="dxa"/>
          </w:tcPr>
          <w:p w14:paraId="40621CB3" w14:textId="323C97B3" w:rsidR="00747D5D" w:rsidRDefault="00747D5D" w:rsidP="00747D5D">
            <w:pPr>
              <w:rPr>
                <w:lang w:val="vi-VN"/>
              </w:rPr>
            </w:pPr>
            <w:proofErr w:type="spellStart"/>
            <w:r w:rsidRPr="009D3578">
              <w:t>Không</w:t>
            </w:r>
            <w:proofErr w:type="spellEnd"/>
          </w:p>
        </w:tc>
      </w:tr>
      <w:tr w:rsidR="00747D5D" w14:paraId="48BA715D" w14:textId="77777777" w:rsidTr="00747D5D">
        <w:tc>
          <w:tcPr>
            <w:tcW w:w="3018" w:type="dxa"/>
          </w:tcPr>
          <w:p w14:paraId="3CE781E8" w14:textId="599487DD" w:rsidR="00747D5D" w:rsidRDefault="00747D5D" w:rsidP="00747D5D">
            <w:pPr>
              <w:rPr>
                <w:lang w:val="vi-VN"/>
              </w:rPr>
            </w:pPr>
            <w:proofErr w:type="spellStart"/>
            <w:r w:rsidRPr="009D3578">
              <w:t>Tốc</w:t>
            </w:r>
            <w:proofErr w:type="spellEnd"/>
            <w:r w:rsidRPr="009D3578">
              <w:t xml:space="preserve"> </w:t>
            </w:r>
            <w:proofErr w:type="spellStart"/>
            <w:r w:rsidRPr="009D3578">
              <w:t>độ</w:t>
            </w:r>
            <w:proofErr w:type="spellEnd"/>
            <w:r w:rsidRPr="009D3578">
              <w:t xml:space="preserve"> </w:t>
            </w:r>
            <w:proofErr w:type="spellStart"/>
            <w:r w:rsidRPr="009D3578">
              <w:t>phát</w:t>
            </w:r>
            <w:proofErr w:type="spellEnd"/>
            <w:r w:rsidRPr="009D3578">
              <w:t xml:space="preserve"> </w:t>
            </w:r>
            <w:proofErr w:type="spellStart"/>
            <w:r w:rsidRPr="009D3578">
              <w:t>triển</w:t>
            </w:r>
            <w:proofErr w:type="spellEnd"/>
          </w:p>
        </w:tc>
        <w:tc>
          <w:tcPr>
            <w:tcW w:w="3018" w:type="dxa"/>
          </w:tcPr>
          <w:p w14:paraId="186F6EAF" w14:textId="322D2152" w:rsidR="00747D5D" w:rsidRDefault="00747D5D" w:rsidP="00747D5D">
            <w:pPr>
              <w:rPr>
                <w:lang w:val="vi-VN"/>
              </w:rPr>
            </w:pPr>
            <w:r w:rsidRPr="009D3578">
              <w:t>Nhanh</w:t>
            </w:r>
          </w:p>
        </w:tc>
        <w:tc>
          <w:tcPr>
            <w:tcW w:w="3019" w:type="dxa"/>
          </w:tcPr>
          <w:p w14:paraId="05F5FB68" w14:textId="0864202F" w:rsidR="00747D5D" w:rsidRDefault="00747D5D" w:rsidP="00747D5D">
            <w:pPr>
              <w:rPr>
                <w:lang w:val="vi-VN"/>
              </w:rPr>
            </w:pPr>
            <w:proofErr w:type="spellStart"/>
            <w:r w:rsidRPr="009D3578">
              <w:t>Chậm</w:t>
            </w:r>
            <w:proofErr w:type="spellEnd"/>
            <w:r w:rsidRPr="009D3578">
              <w:t xml:space="preserve"> </w:t>
            </w:r>
            <w:proofErr w:type="spellStart"/>
            <w:r w:rsidRPr="009D3578">
              <w:t>hơn</w:t>
            </w:r>
            <w:proofErr w:type="spellEnd"/>
          </w:p>
        </w:tc>
      </w:tr>
      <w:tr w:rsidR="00747D5D" w14:paraId="3078CBBB" w14:textId="77777777" w:rsidTr="00747D5D">
        <w:tc>
          <w:tcPr>
            <w:tcW w:w="3018" w:type="dxa"/>
          </w:tcPr>
          <w:p w14:paraId="6A7A000A" w14:textId="043352F1" w:rsidR="00747D5D" w:rsidRDefault="00747D5D" w:rsidP="00747D5D">
            <w:pPr>
              <w:rPr>
                <w:lang w:val="vi-VN"/>
              </w:rPr>
            </w:pPr>
            <w:proofErr w:type="spellStart"/>
            <w:r w:rsidRPr="009D3578">
              <w:t>Khả</w:t>
            </w:r>
            <w:proofErr w:type="spellEnd"/>
            <w:r w:rsidRPr="009D3578">
              <w:t xml:space="preserve"> </w:t>
            </w:r>
            <w:proofErr w:type="spellStart"/>
            <w:r w:rsidRPr="009D3578">
              <w:t>năng</w:t>
            </w:r>
            <w:proofErr w:type="spellEnd"/>
            <w:r w:rsidRPr="009D3578">
              <w:t xml:space="preserve"> </w:t>
            </w:r>
            <w:proofErr w:type="spellStart"/>
            <w:r w:rsidRPr="009D3578">
              <w:t>học</w:t>
            </w:r>
            <w:proofErr w:type="spellEnd"/>
          </w:p>
        </w:tc>
        <w:tc>
          <w:tcPr>
            <w:tcW w:w="3018" w:type="dxa"/>
          </w:tcPr>
          <w:p w14:paraId="656065E8" w14:textId="40018CF1" w:rsidR="00747D5D" w:rsidRDefault="00747D5D" w:rsidP="00747D5D">
            <w:pPr>
              <w:rPr>
                <w:lang w:val="vi-VN"/>
              </w:rPr>
            </w:pPr>
            <w:proofErr w:type="spellStart"/>
            <w:r w:rsidRPr="009D3578">
              <w:t>Dễ</w:t>
            </w:r>
            <w:proofErr w:type="spellEnd"/>
          </w:p>
        </w:tc>
        <w:tc>
          <w:tcPr>
            <w:tcW w:w="3019" w:type="dxa"/>
          </w:tcPr>
          <w:p w14:paraId="3E327329" w14:textId="1688C588" w:rsidR="00747D5D" w:rsidRDefault="00747D5D" w:rsidP="00747D5D">
            <w:pPr>
              <w:rPr>
                <w:lang w:val="vi-VN"/>
              </w:rPr>
            </w:pPr>
            <w:proofErr w:type="spellStart"/>
            <w:r w:rsidRPr="009D3578">
              <w:t>Khó</w:t>
            </w:r>
            <w:proofErr w:type="spellEnd"/>
            <w:r w:rsidRPr="009D3578">
              <w:t xml:space="preserve"> </w:t>
            </w:r>
            <w:proofErr w:type="spellStart"/>
            <w:r w:rsidRPr="009D3578">
              <w:t>hơn</w:t>
            </w:r>
            <w:proofErr w:type="spellEnd"/>
          </w:p>
        </w:tc>
      </w:tr>
    </w:tbl>
    <w:p w14:paraId="73D554C0" w14:textId="2310CEC7" w:rsidR="00747D5D" w:rsidRPr="00747D5D" w:rsidRDefault="00747D5D" w:rsidP="00747D5D">
      <w:pPr>
        <w:pStyle w:val="DoanVB"/>
      </w:pPr>
      <w:r w:rsidRPr="00747D5D">
        <w:t>Từ bảng trên có thể thấy Kotlin có nhiều ưu điểm giúp tăng năng suất lập trình và giảm lỗi trong quá trình phát triển ứng dụng.</w:t>
      </w:r>
    </w:p>
    <w:p w14:paraId="05116818" w14:textId="4AC5F2F5" w:rsidR="007C68D4" w:rsidRDefault="007C68D4" w:rsidP="007C68D4">
      <w:pPr>
        <w:pStyle w:val="Heading2"/>
        <w:rPr>
          <w:lang w:val="vi-VN"/>
        </w:rPr>
      </w:pPr>
      <w:bookmarkStart w:id="29" w:name="_Toc232001893"/>
      <w:r w:rsidRPr="007C68D4">
        <w:rPr>
          <w:lang w:val="vi-VN"/>
        </w:rPr>
        <w:t>Cấu trúc chương trình Kotlin</w:t>
      </w:r>
      <w:bookmarkEnd w:id="29"/>
    </w:p>
    <w:p w14:paraId="7E6A65A7" w14:textId="6E4864A1" w:rsidR="00747D5D" w:rsidRPr="00747D5D" w:rsidRDefault="00747D5D" w:rsidP="00747D5D">
      <w:pPr>
        <w:pStyle w:val="DoanVB"/>
      </w:pPr>
      <w:r w:rsidRPr="00747D5D">
        <w:t>Một chương trình Kotlin cơ bản:</w:t>
      </w:r>
    </w:p>
    <w:p w14:paraId="52CAA330" w14:textId="77777777" w:rsidR="00747D5D" w:rsidRPr="00747D5D" w:rsidRDefault="00747D5D" w:rsidP="00747D5D">
      <w:pPr>
        <w:pStyle w:val="DoanVB"/>
      </w:pPr>
      <w:r w:rsidRPr="00747D5D">
        <w:t>fun main() {</w:t>
      </w:r>
    </w:p>
    <w:p w14:paraId="42E35B74" w14:textId="77777777" w:rsidR="00747D5D" w:rsidRPr="00747D5D" w:rsidRDefault="00747D5D" w:rsidP="00747D5D">
      <w:pPr>
        <w:pStyle w:val="DoanVB"/>
      </w:pPr>
      <w:r w:rsidRPr="00747D5D">
        <w:t xml:space="preserve">    println("Hello Kotlin")</w:t>
      </w:r>
    </w:p>
    <w:p w14:paraId="3495FCE2" w14:textId="511CCF6F" w:rsidR="00747D5D" w:rsidRPr="00747D5D" w:rsidRDefault="00747D5D" w:rsidP="00747D5D">
      <w:pPr>
        <w:pStyle w:val="DoanVB"/>
      </w:pPr>
      <w:r w:rsidRPr="00747D5D">
        <w:t>}</w:t>
      </w:r>
    </w:p>
    <w:p w14:paraId="7302A7A4" w14:textId="5A963FDC" w:rsidR="00747D5D" w:rsidRPr="00747D5D" w:rsidRDefault="00747D5D" w:rsidP="00747D5D">
      <w:pPr>
        <w:pStyle w:val="DoanVB"/>
      </w:pPr>
      <w:r w:rsidRPr="00747D5D">
        <w:t>Trong đó:</w:t>
      </w:r>
    </w:p>
    <w:p w14:paraId="47E64560" w14:textId="77777777" w:rsidR="00747D5D" w:rsidRPr="00747D5D" w:rsidRDefault="00747D5D" w:rsidP="00747D5D">
      <w:pPr>
        <w:pStyle w:val="StyleTru"/>
      </w:pPr>
      <w:r w:rsidRPr="00747D5D">
        <w:t>fun: từ khóa khai báo hàm.</w:t>
      </w:r>
    </w:p>
    <w:p w14:paraId="68004505" w14:textId="77777777" w:rsidR="00747D5D" w:rsidRPr="00747D5D" w:rsidRDefault="00747D5D" w:rsidP="00747D5D">
      <w:pPr>
        <w:pStyle w:val="StyleTru"/>
      </w:pPr>
      <w:r w:rsidRPr="00747D5D">
        <w:t>main(): hàm chính của chương trình.</w:t>
      </w:r>
    </w:p>
    <w:p w14:paraId="4E12B13D" w14:textId="4DE5CC92" w:rsidR="00747D5D" w:rsidRPr="00747D5D" w:rsidRDefault="00747D5D" w:rsidP="00747D5D">
      <w:pPr>
        <w:pStyle w:val="StyleTru"/>
      </w:pPr>
      <w:r w:rsidRPr="00747D5D">
        <w:t>println(): hiển thị dữ liệu ra màn hình.</w:t>
      </w:r>
    </w:p>
    <w:p w14:paraId="6159AB2A" w14:textId="4716B9E1" w:rsidR="00747D5D" w:rsidRPr="00747D5D" w:rsidRDefault="00747D5D" w:rsidP="00747D5D">
      <w:pPr>
        <w:pStyle w:val="DoanVB"/>
      </w:pPr>
      <w:r w:rsidRPr="00747D5D">
        <w:t>Khi chạy chương trình, kết quả:</w:t>
      </w:r>
    </w:p>
    <w:p w14:paraId="52B76D15" w14:textId="4808642A" w:rsidR="00747D5D" w:rsidRPr="00747D5D" w:rsidRDefault="00747D5D" w:rsidP="00747D5D">
      <w:pPr>
        <w:pStyle w:val="StyleTru"/>
      </w:pPr>
      <w:r w:rsidRPr="00747D5D">
        <w:t>Hello Kotlin</w:t>
      </w:r>
    </w:p>
    <w:p w14:paraId="3D281336" w14:textId="5F141A45" w:rsidR="007C68D4" w:rsidRDefault="007C68D4" w:rsidP="007C68D4">
      <w:pPr>
        <w:pStyle w:val="Heading2"/>
        <w:rPr>
          <w:lang w:val="vi-VN"/>
        </w:rPr>
      </w:pPr>
      <w:bookmarkStart w:id="30" w:name="_Toc232001894"/>
      <w:r w:rsidRPr="007C68D4">
        <w:rPr>
          <w:lang w:val="vi-VN"/>
        </w:rPr>
        <w:t>Biến và hằng trong Kotlin</w:t>
      </w:r>
      <w:bookmarkEnd w:id="30"/>
    </w:p>
    <w:p w14:paraId="22876CCA" w14:textId="10D99460" w:rsidR="00264778" w:rsidRPr="00264778" w:rsidRDefault="00264778" w:rsidP="00264778">
      <w:pPr>
        <w:pStyle w:val="DoanVB"/>
      </w:pPr>
      <w:r w:rsidRPr="00264778">
        <w:t>Biến (var)</w:t>
      </w:r>
    </w:p>
    <w:p w14:paraId="08C5E9C6" w14:textId="061DD26A" w:rsidR="00264778" w:rsidRPr="00264778" w:rsidRDefault="00264778" w:rsidP="00264778">
      <w:pPr>
        <w:pStyle w:val="DoanVB"/>
      </w:pPr>
      <w:r w:rsidRPr="00264778">
        <w:t>Biến là vùng nhớ dùng để lưu trữ dữ liệu và có thể thay đổi giá trị trong quá trình thực thi chương trình.</w:t>
      </w:r>
    </w:p>
    <w:p w14:paraId="1C59EC11" w14:textId="411DCE13" w:rsidR="00264778" w:rsidRPr="00264778" w:rsidRDefault="00264778" w:rsidP="00264778">
      <w:pPr>
        <w:pStyle w:val="DoanVB"/>
      </w:pPr>
      <w:r w:rsidRPr="00264778">
        <w:t>Ví dụ:</w:t>
      </w:r>
    </w:p>
    <w:p w14:paraId="40C20385" w14:textId="77777777" w:rsidR="00264778" w:rsidRPr="00264778" w:rsidRDefault="00264778" w:rsidP="00264778">
      <w:pPr>
        <w:pStyle w:val="StyleTru"/>
      </w:pPr>
      <w:r w:rsidRPr="00264778">
        <w:t>var age = 20</w:t>
      </w:r>
    </w:p>
    <w:p w14:paraId="14E890CF" w14:textId="6E0DD9C2" w:rsidR="00264778" w:rsidRDefault="00264778" w:rsidP="00264778">
      <w:pPr>
        <w:pStyle w:val="StyleTru"/>
      </w:pPr>
      <w:r w:rsidRPr="00264778">
        <w:t>age = 21</w:t>
      </w:r>
    </w:p>
    <w:p w14:paraId="62889439" w14:textId="7EB945E7" w:rsidR="00264778" w:rsidRDefault="00264778" w:rsidP="00264778">
      <w:pPr>
        <w:pStyle w:val="Heading3"/>
      </w:pPr>
      <w:bookmarkStart w:id="31" w:name="_Toc232001895"/>
      <w:r>
        <w:lastRenderedPageBreak/>
        <w:t>Hằng (</w:t>
      </w:r>
      <w:proofErr w:type="spellStart"/>
      <w:r>
        <w:t>val</w:t>
      </w:r>
      <w:proofErr w:type="spellEnd"/>
      <w:r>
        <w:t>)</w:t>
      </w:r>
      <w:bookmarkEnd w:id="31"/>
    </w:p>
    <w:p w14:paraId="3CFD3782" w14:textId="1CCFFDA8" w:rsidR="00264778" w:rsidRDefault="00264778" w:rsidP="00264778">
      <w:pPr>
        <w:pStyle w:val="DoanVB"/>
      </w:pPr>
      <w:r>
        <w:t>Hằng là giá trị không thể thay đổi sau khi khởi tạo.</w:t>
      </w:r>
    </w:p>
    <w:p w14:paraId="1CBB31AC" w14:textId="48E1E30B" w:rsidR="00264778" w:rsidRDefault="00264778" w:rsidP="00264778">
      <w:pPr>
        <w:pStyle w:val="DoanVB"/>
      </w:pPr>
      <w:r>
        <w:t>Ví dụ:</w:t>
      </w:r>
    </w:p>
    <w:p w14:paraId="038F4BC5" w14:textId="24BBAEBF" w:rsidR="00264778" w:rsidRDefault="00264778" w:rsidP="00264778">
      <w:pPr>
        <w:pStyle w:val="DoanVB"/>
      </w:pPr>
      <w:r>
        <w:t>val pi = 3.14</w:t>
      </w:r>
    </w:p>
    <w:p w14:paraId="47EDCFA5" w14:textId="2B5A7A5E" w:rsidR="00264778" w:rsidRPr="00264778" w:rsidRDefault="00264778" w:rsidP="00264778">
      <w:pPr>
        <w:pStyle w:val="StyleTru"/>
        <w:numPr>
          <w:ilvl w:val="0"/>
          <w:numId w:val="0"/>
        </w:numPr>
        <w:ind w:left="567"/>
      </w:pPr>
      <w:r>
        <w:t>Nếu cố gắng thay đổi giá trị sẽ phát sinh lỗi.</w:t>
      </w:r>
    </w:p>
    <w:p w14:paraId="4754B45A" w14:textId="545A958C" w:rsidR="007C68D4" w:rsidRDefault="007C68D4" w:rsidP="007C68D4">
      <w:pPr>
        <w:pStyle w:val="Heading2"/>
        <w:rPr>
          <w:lang w:val="vi-VN"/>
        </w:rPr>
      </w:pPr>
      <w:bookmarkStart w:id="32" w:name="_Toc232001896"/>
      <w:r w:rsidRPr="007C68D4">
        <w:rPr>
          <w:lang w:val="vi-VN"/>
        </w:rPr>
        <w:t>Kiểu dữ liệu trong Kotlin</w:t>
      </w:r>
      <w:bookmarkEnd w:id="32"/>
    </w:p>
    <w:p w14:paraId="7B769CDC" w14:textId="0823BEE9" w:rsidR="00264778" w:rsidRPr="00264778" w:rsidRDefault="00264778" w:rsidP="00264778">
      <w:pPr>
        <w:pStyle w:val="DoanVB"/>
      </w:pPr>
      <w:r w:rsidRPr="00264778">
        <w:t>Kotlin hỗ trợ nhiều kiểu dữ liệu khác nhau.</w:t>
      </w:r>
    </w:p>
    <w:p w14:paraId="106C8CC0" w14:textId="77777777" w:rsidR="00264778" w:rsidRPr="00264778" w:rsidRDefault="00264778" w:rsidP="00264778">
      <w:pPr>
        <w:pStyle w:val="DoanVB"/>
        <w:rPr>
          <w:b/>
          <w:bCs/>
        </w:rPr>
      </w:pPr>
      <w:r w:rsidRPr="00264778">
        <w:rPr>
          <w:b/>
          <w:bCs/>
        </w:rPr>
        <w:t>Kiểu số nguyên</w:t>
      </w:r>
    </w:p>
    <w:p w14:paraId="2F6059B9" w14:textId="77777777" w:rsidR="00264778" w:rsidRPr="00264778" w:rsidRDefault="00264778" w:rsidP="00264778">
      <w:pPr>
        <w:pStyle w:val="DoanVB"/>
      </w:pPr>
      <w:r w:rsidRPr="00264778">
        <w:t>var age:Int = 20</w:t>
      </w:r>
    </w:p>
    <w:p w14:paraId="1E5EDBFC" w14:textId="77777777" w:rsidR="00264778" w:rsidRPr="00264778" w:rsidRDefault="00264778" w:rsidP="00264778">
      <w:pPr>
        <w:pStyle w:val="DoanVB"/>
        <w:rPr>
          <w:b/>
          <w:bCs/>
        </w:rPr>
      </w:pPr>
      <w:r w:rsidRPr="00264778">
        <w:rPr>
          <w:b/>
          <w:bCs/>
        </w:rPr>
        <w:t>Kiểu số thực</w:t>
      </w:r>
    </w:p>
    <w:p w14:paraId="382A1ADA" w14:textId="77777777" w:rsidR="00264778" w:rsidRPr="00264778" w:rsidRDefault="00264778" w:rsidP="00264778">
      <w:pPr>
        <w:pStyle w:val="DoanVB"/>
      </w:pPr>
      <w:r w:rsidRPr="00264778">
        <w:t>var score:Double = 8.5</w:t>
      </w:r>
    </w:p>
    <w:p w14:paraId="425501E6" w14:textId="77777777" w:rsidR="00264778" w:rsidRPr="00264778" w:rsidRDefault="00264778" w:rsidP="00264778">
      <w:pPr>
        <w:pStyle w:val="DoanVB"/>
        <w:rPr>
          <w:b/>
          <w:bCs/>
        </w:rPr>
      </w:pPr>
      <w:r w:rsidRPr="00264778">
        <w:rPr>
          <w:b/>
          <w:bCs/>
        </w:rPr>
        <w:t>Kiểu ký tự</w:t>
      </w:r>
    </w:p>
    <w:p w14:paraId="5236B330" w14:textId="77777777" w:rsidR="00264778" w:rsidRPr="00264778" w:rsidRDefault="00264778" w:rsidP="00264778">
      <w:pPr>
        <w:pStyle w:val="DoanVB"/>
      </w:pPr>
      <w:r w:rsidRPr="00264778">
        <w:t>var gender:Char = 'M'</w:t>
      </w:r>
    </w:p>
    <w:p w14:paraId="17852217" w14:textId="77777777" w:rsidR="00264778" w:rsidRPr="00264778" w:rsidRDefault="00264778" w:rsidP="00264778">
      <w:pPr>
        <w:pStyle w:val="DoanVB"/>
        <w:rPr>
          <w:b/>
          <w:bCs/>
        </w:rPr>
      </w:pPr>
      <w:r w:rsidRPr="00264778">
        <w:rPr>
          <w:b/>
          <w:bCs/>
        </w:rPr>
        <w:t>Kiểu chuỗi</w:t>
      </w:r>
    </w:p>
    <w:p w14:paraId="6979842D" w14:textId="77777777" w:rsidR="00264778" w:rsidRPr="00264778" w:rsidRDefault="00264778" w:rsidP="00264778">
      <w:pPr>
        <w:pStyle w:val="DoanVB"/>
      </w:pPr>
      <w:r w:rsidRPr="00264778">
        <w:t>var name:String = "Nguyen Van A"</w:t>
      </w:r>
    </w:p>
    <w:p w14:paraId="75D0988C" w14:textId="77777777" w:rsidR="00264778" w:rsidRPr="00264778" w:rsidRDefault="00264778" w:rsidP="00264778">
      <w:pPr>
        <w:pStyle w:val="DoanVB"/>
        <w:rPr>
          <w:b/>
          <w:bCs/>
        </w:rPr>
      </w:pPr>
      <w:r w:rsidRPr="00264778">
        <w:rPr>
          <w:b/>
          <w:bCs/>
        </w:rPr>
        <w:t>Kiểu logic</w:t>
      </w:r>
    </w:p>
    <w:p w14:paraId="593BDDC2" w14:textId="5E7929C5" w:rsidR="00264778" w:rsidRPr="00264778" w:rsidRDefault="00264778" w:rsidP="00264778">
      <w:pPr>
        <w:pStyle w:val="DoanVB"/>
      </w:pPr>
      <w:r w:rsidRPr="00264778">
        <w:t>var status:Boolean = true</w:t>
      </w:r>
    </w:p>
    <w:p w14:paraId="462B761B" w14:textId="42CC48F2" w:rsidR="007C68D4" w:rsidRDefault="007C68D4" w:rsidP="007C68D4">
      <w:pPr>
        <w:pStyle w:val="Heading2"/>
        <w:rPr>
          <w:lang w:val="vi-VN"/>
        </w:rPr>
      </w:pPr>
      <w:bookmarkStart w:id="33" w:name="_Toc232001897"/>
      <w:r w:rsidRPr="007C68D4">
        <w:rPr>
          <w:lang w:val="vi-VN"/>
        </w:rPr>
        <w:t>Toán tử trong Kotlin</w:t>
      </w:r>
      <w:bookmarkEnd w:id="33"/>
    </w:p>
    <w:p w14:paraId="7D386D85" w14:textId="77777777" w:rsidR="009F1B17" w:rsidRPr="009F1B17" w:rsidRDefault="009F1B17" w:rsidP="009F1B17">
      <w:pPr>
        <w:pStyle w:val="DoanVB"/>
        <w:rPr>
          <w:b/>
          <w:bCs/>
        </w:rPr>
      </w:pPr>
      <w:r w:rsidRPr="009F1B17">
        <w:rPr>
          <w:b/>
          <w:bCs/>
        </w:rPr>
        <w:t>Toán tử số học</w:t>
      </w:r>
    </w:p>
    <w:p w14:paraId="78CE7C5A" w14:textId="77777777" w:rsidR="009F1B17" w:rsidRPr="009F1B17" w:rsidRDefault="009F1B17" w:rsidP="009F1B17">
      <w:pPr>
        <w:pStyle w:val="DoanVB"/>
      </w:pPr>
      <w:r w:rsidRPr="009F1B17">
        <w:t>+</w:t>
      </w:r>
    </w:p>
    <w:p w14:paraId="24857E43" w14:textId="77777777" w:rsidR="009F1B17" w:rsidRPr="009F1B17" w:rsidRDefault="009F1B17" w:rsidP="009F1B17">
      <w:pPr>
        <w:pStyle w:val="DoanVB"/>
      </w:pPr>
      <w:r w:rsidRPr="009F1B17">
        <w:t>-</w:t>
      </w:r>
    </w:p>
    <w:p w14:paraId="304983AB" w14:textId="77777777" w:rsidR="009F1B17" w:rsidRPr="009F1B17" w:rsidRDefault="009F1B17" w:rsidP="009F1B17">
      <w:pPr>
        <w:pStyle w:val="DoanVB"/>
      </w:pPr>
      <w:r w:rsidRPr="009F1B17">
        <w:t>*</w:t>
      </w:r>
    </w:p>
    <w:p w14:paraId="0F4CFADC" w14:textId="77777777" w:rsidR="009F1B17" w:rsidRPr="009F1B17" w:rsidRDefault="009F1B17" w:rsidP="009F1B17">
      <w:pPr>
        <w:pStyle w:val="DoanVB"/>
      </w:pPr>
      <w:r w:rsidRPr="009F1B17">
        <w:t>/</w:t>
      </w:r>
    </w:p>
    <w:p w14:paraId="21427647" w14:textId="12922595" w:rsidR="009F1B17" w:rsidRPr="009F1B17" w:rsidRDefault="009F1B17" w:rsidP="009F1B17">
      <w:pPr>
        <w:pStyle w:val="DoanVB"/>
      </w:pPr>
      <w:r w:rsidRPr="009F1B17">
        <w:t>%</w:t>
      </w:r>
    </w:p>
    <w:p w14:paraId="2679F3AF" w14:textId="0BB87F34" w:rsidR="009F1B17" w:rsidRPr="009F1B17" w:rsidRDefault="009F1B17" w:rsidP="009F1B17">
      <w:pPr>
        <w:pStyle w:val="DoanVB"/>
      </w:pPr>
      <w:r w:rsidRPr="009F1B17">
        <w:t>Ví dụ:</w:t>
      </w:r>
    </w:p>
    <w:p w14:paraId="2F863759" w14:textId="77777777" w:rsidR="009F1B17" w:rsidRPr="009F1B17" w:rsidRDefault="009F1B17" w:rsidP="009F1B17">
      <w:pPr>
        <w:pStyle w:val="DoanVB"/>
      </w:pPr>
      <w:r w:rsidRPr="009F1B17">
        <w:t>var a = 10</w:t>
      </w:r>
    </w:p>
    <w:p w14:paraId="456E3745" w14:textId="3FF4989A" w:rsidR="009F1B17" w:rsidRPr="009F1B17" w:rsidRDefault="009F1B17" w:rsidP="009F1B17">
      <w:pPr>
        <w:pStyle w:val="DoanVB"/>
      </w:pPr>
      <w:r w:rsidRPr="009F1B17">
        <w:t>var b = 5</w:t>
      </w:r>
    </w:p>
    <w:p w14:paraId="304B30C7" w14:textId="77777777" w:rsidR="009F1B17" w:rsidRPr="009F1B17" w:rsidRDefault="009F1B17" w:rsidP="009F1B17">
      <w:pPr>
        <w:pStyle w:val="DoanVB"/>
      </w:pPr>
      <w:r w:rsidRPr="009F1B17">
        <w:t>println(a+b)</w:t>
      </w:r>
    </w:p>
    <w:p w14:paraId="4F9B0C8C" w14:textId="77777777" w:rsidR="009F1B17" w:rsidRPr="009F1B17" w:rsidRDefault="009F1B17" w:rsidP="009F1B17">
      <w:pPr>
        <w:pStyle w:val="DoanVB"/>
      </w:pPr>
      <w:r w:rsidRPr="009F1B17">
        <w:lastRenderedPageBreak/>
        <w:t>println(a-b)</w:t>
      </w:r>
    </w:p>
    <w:p w14:paraId="0A3D30ED" w14:textId="77777777" w:rsidR="009F1B17" w:rsidRPr="009F1B17" w:rsidRDefault="009F1B17" w:rsidP="009F1B17">
      <w:pPr>
        <w:pStyle w:val="DoanVB"/>
        <w:rPr>
          <w:b/>
          <w:bCs/>
        </w:rPr>
      </w:pPr>
      <w:r w:rsidRPr="009F1B17">
        <w:rPr>
          <w:b/>
          <w:bCs/>
        </w:rPr>
        <w:t>Toán tử so sánh</w:t>
      </w:r>
    </w:p>
    <w:p w14:paraId="688AB44F" w14:textId="77777777" w:rsidR="009F1B17" w:rsidRPr="009F1B17" w:rsidRDefault="009F1B17" w:rsidP="009F1B17">
      <w:pPr>
        <w:pStyle w:val="DoanVB"/>
      </w:pPr>
      <w:r w:rsidRPr="009F1B17">
        <w:t>==</w:t>
      </w:r>
    </w:p>
    <w:p w14:paraId="2C342E17" w14:textId="77777777" w:rsidR="009F1B17" w:rsidRPr="009F1B17" w:rsidRDefault="009F1B17" w:rsidP="009F1B17">
      <w:pPr>
        <w:pStyle w:val="DoanVB"/>
      </w:pPr>
      <w:r w:rsidRPr="009F1B17">
        <w:t>!=</w:t>
      </w:r>
    </w:p>
    <w:p w14:paraId="68D8F7B4" w14:textId="77777777" w:rsidR="009F1B17" w:rsidRPr="009F1B17" w:rsidRDefault="009F1B17" w:rsidP="009F1B17">
      <w:pPr>
        <w:pStyle w:val="DoanVB"/>
      </w:pPr>
      <w:r w:rsidRPr="009F1B17">
        <w:t>&gt;</w:t>
      </w:r>
    </w:p>
    <w:p w14:paraId="66A39BF1" w14:textId="77777777" w:rsidR="009F1B17" w:rsidRPr="009F1B17" w:rsidRDefault="009F1B17" w:rsidP="009F1B17">
      <w:pPr>
        <w:pStyle w:val="DoanVB"/>
      </w:pPr>
      <w:r w:rsidRPr="009F1B17">
        <w:t>&lt;</w:t>
      </w:r>
    </w:p>
    <w:p w14:paraId="2DA24771" w14:textId="77777777" w:rsidR="009F1B17" w:rsidRPr="009F1B17" w:rsidRDefault="009F1B17" w:rsidP="009F1B17">
      <w:pPr>
        <w:pStyle w:val="DoanVB"/>
      </w:pPr>
      <w:r w:rsidRPr="009F1B17">
        <w:t>&gt;=</w:t>
      </w:r>
    </w:p>
    <w:p w14:paraId="459B7A30" w14:textId="77777777" w:rsidR="009F1B17" w:rsidRPr="009F1B17" w:rsidRDefault="009F1B17" w:rsidP="009F1B17">
      <w:pPr>
        <w:pStyle w:val="DoanVB"/>
      </w:pPr>
      <w:r w:rsidRPr="009F1B17">
        <w:t>&lt;=</w:t>
      </w:r>
    </w:p>
    <w:p w14:paraId="78AB6FDB" w14:textId="77777777" w:rsidR="009F1B17" w:rsidRPr="009F1B17" w:rsidRDefault="009F1B17" w:rsidP="009F1B17">
      <w:pPr>
        <w:pStyle w:val="DoanVB"/>
        <w:rPr>
          <w:b/>
          <w:bCs/>
        </w:rPr>
      </w:pPr>
      <w:r w:rsidRPr="009F1B17">
        <w:rPr>
          <w:b/>
          <w:bCs/>
        </w:rPr>
        <w:t>Toán tử logic</w:t>
      </w:r>
    </w:p>
    <w:p w14:paraId="63EF1E64" w14:textId="77777777" w:rsidR="009F1B17" w:rsidRPr="009F1B17" w:rsidRDefault="009F1B17" w:rsidP="009F1B17">
      <w:pPr>
        <w:pStyle w:val="DoanVB"/>
      </w:pPr>
      <w:r w:rsidRPr="009F1B17">
        <w:t>&amp;&amp;</w:t>
      </w:r>
    </w:p>
    <w:p w14:paraId="676DC981" w14:textId="77777777" w:rsidR="009F1B17" w:rsidRPr="009F1B17" w:rsidRDefault="009F1B17" w:rsidP="009F1B17">
      <w:pPr>
        <w:pStyle w:val="DoanVB"/>
      </w:pPr>
      <w:r w:rsidRPr="009F1B17">
        <w:t>||</w:t>
      </w:r>
    </w:p>
    <w:p w14:paraId="3D02BFB7" w14:textId="79D83845" w:rsidR="009F1B17" w:rsidRPr="009F1B17" w:rsidRDefault="009F1B17" w:rsidP="009F1B17">
      <w:pPr>
        <w:pStyle w:val="DoanVB"/>
      </w:pPr>
      <w:r w:rsidRPr="009F1B17">
        <w:t>!</w:t>
      </w:r>
    </w:p>
    <w:p w14:paraId="4268A873" w14:textId="3DDFD124" w:rsidR="007C68D4" w:rsidRDefault="007C68D4" w:rsidP="007C68D4">
      <w:pPr>
        <w:pStyle w:val="Heading2"/>
        <w:rPr>
          <w:lang w:val="vi-VN"/>
        </w:rPr>
      </w:pPr>
      <w:bookmarkStart w:id="34" w:name="_Toc232001898"/>
      <w:r w:rsidRPr="007C68D4">
        <w:rPr>
          <w:lang w:val="vi-VN"/>
        </w:rPr>
        <w:t>Cấu trúc điều khiển</w:t>
      </w:r>
      <w:bookmarkEnd w:id="34"/>
    </w:p>
    <w:p w14:paraId="62862D23" w14:textId="359BC2F2" w:rsidR="002D189C" w:rsidRPr="002D189C" w:rsidRDefault="002D189C" w:rsidP="002D189C">
      <w:pPr>
        <w:pStyle w:val="Heading3"/>
      </w:pPr>
      <w:bookmarkStart w:id="35" w:name="_Toc232001899"/>
      <w:proofErr w:type="spellStart"/>
      <w:r w:rsidRPr="002D189C">
        <w:t>Câu</w:t>
      </w:r>
      <w:proofErr w:type="spellEnd"/>
      <w:r w:rsidRPr="002D189C">
        <w:t xml:space="preserve"> </w:t>
      </w:r>
      <w:proofErr w:type="spellStart"/>
      <w:r w:rsidRPr="002D189C">
        <w:t>lệnh</w:t>
      </w:r>
      <w:proofErr w:type="spellEnd"/>
      <w:r w:rsidRPr="002D189C">
        <w:t xml:space="preserve"> if</w:t>
      </w:r>
      <w:bookmarkEnd w:id="35"/>
    </w:p>
    <w:p w14:paraId="1DD44664" w14:textId="33928E17" w:rsidR="002D189C" w:rsidRPr="002D189C" w:rsidRDefault="002D189C" w:rsidP="002D189C">
      <w:pPr>
        <w:pStyle w:val="DoanVB"/>
      </w:pPr>
      <w:r w:rsidRPr="002D189C">
        <w:t>Ví dụ:</w:t>
      </w:r>
    </w:p>
    <w:p w14:paraId="6E1A132B" w14:textId="1861C979" w:rsidR="002D189C" w:rsidRPr="002D189C" w:rsidRDefault="002D189C" w:rsidP="002D189C">
      <w:pPr>
        <w:pStyle w:val="DoanVB"/>
      </w:pPr>
      <w:r w:rsidRPr="002D189C">
        <w:t>var age = 20</w:t>
      </w:r>
    </w:p>
    <w:p w14:paraId="795E4E55" w14:textId="77777777" w:rsidR="002D189C" w:rsidRPr="002D189C" w:rsidRDefault="002D189C" w:rsidP="002D189C">
      <w:pPr>
        <w:pStyle w:val="DoanVB"/>
      </w:pPr>
      <w:r w:rsidRPr="002D189C">
        <w:t>if(age &gt;= 18){</w:t>
      </w:r>
    </w:p>
    <w:p w14:paraId="31EFFA82" w14:textId="77777777" w:rsidR="002D189C" w:rsidRPr="002D189C" w:rsidRDefault="002D189C" w:rsidP="002D189C">
      <w:pPr>
        <w:pStyle w:val="DoanVB"/>
      </w:pPr>
      <w:r w:rsidRPr="002D189C">
        <w:t xml:space="preserve">    println("Đủ tuổi")</w:t>
      </w:r>
    </w:p>
    <w:p w14:paraId="5EE9E464" w14:textId="5E6A08CB" w:rsidR="002D189C" w:rsidRDefault="002D189C" w:rsidP="002D189C">
      <w:pPr>
        <w:pStyle w:val="DoanVB"/>
      </w:pPr>
      <w:r w:rsidRPr="002D189C">
        <w:t>}</w:t>
      </w:r>
    </w:p>
    <w:p w14:paraId="479157E7" w14:textId="77777777" w:rsidR="002D189C" w:rsidRDefault="002D189C" w:rsidP="002D189C">
      <w:pPr>
        <w:pStyle w:val="Heading3"/>
      </w:pPr>
      <w:bookmarkStart w:id="36" w:name="_Toc232001900"/>
      <w:r>
        <w:t>if else</w:t>
      </w:r>
      <w:bookmarkEnd w:id="36"/>
    </w:p>
    <w:p w14:paraId="2DE61E86" w14:textId="77777777" w:rsidR="002D189C" w:rsidRDefault="002D189C" w:rsidP="002D189C">
      <w:pPr>
        <w:pStyle w:val="DoanVB"/>
      </w:pPr>
      <w:r>
        <w:t>if(age &gt;=18){</w:t>
      </w:r>
    </w:p>
    <w:p w14:paraId="702DC54E" w14:textId="77777777" w:rsidR="002D189C" w:rsidRDefault="002D189C" w:rsidP="002D189C">
      <w:pPr>
        <w:pStyle w:val="DoanVB"/>
      </w:pPr>
      <w:r>
        <w:t xml:space="preserve">    println("Đủ tuổi")</w:t>
      </w:r>
    </w:p>
    <w:p w14:paraId="26F73E3E" w14:textId="77777777" w:rsidR="002D189C" w:rsidRDefault="002D189C" w:rsidP="002D189C">
      <w:pPr>
        <w:pStyle w:val="DoanVB"/>
      </w:pPr>
      <w:r>
        <w:t>}</w:t>
      </w:r>
    </w:p>
    <w:p w14:paraId="761BA291" w14:textId="77777777" w:rsidR="002D189C" w:rsidRDefault="002D189C" w:rsidP="002D189C">
      <w:pPr>
        <w:pStyle w:val="DoanVB"/>
      </w:pPr>
      <w:r>
        <w:t>else{</w:t>
      </w:r>
    </w:p>
    <w:p w14:paraId="1D3890E9" w14:textId="77777777" w:rsidR="002D189C" w:rsidRDefault="002D189C" w:rsidP="002D189C">
      <w:pPr>
        <w:pStyle w:val="DoanVB"/>
      </w:pPr>
      <w:r>
        <w:t xml:space="preserve">    println("Chưa đủ tuổi")</w:t>
      </w:r>
    </w:p>
    <w:p w14:paraId="55379036" w14:textId="1E1BF444" w:rsidR="002D189C" w:rsidRDefault="002D189C" w:rsidP="002D189C">
      <w:pPr>
        <w:pStyle w:val="DoanVB"/>
      </w:pPr>
      <w:r>
        <w:t>}</w:t>
      </w:r>
    </w:p>
    <w:p w14:paraId="17170995" w14:textId="3EA4A6AF" w:rsidR="002D189C" w:rsidRDefault="002D189C" w:rsidP="002D189C">
      <w:pPr>
        <w:pStyle w:val="Heading3"/>
      </w:pPr>
      <w:bookmarkStart w:id="37" w:name="_Toc232001901"/>
      <w:r>
        <w:t>when</w:t>
      </w:r>
      <w:bookmarkEnd w:id="37"/>
    </w:p>
    <w:p w14:paraId="05E18E1E" w14:textId="4D9B507B" w:rsidR="002D189C" w:rsidRDefault="002D189C" w:rsidP="002D189C">
      <w:pPr>
        <w:pStyle w:val="DoanVB"/>
      </w:pPr>
      <w:r>
        <w:t>when tương tự switch-case trong Java.</w:t>
      </w:r>
    </w:p>
    <w:p w14:paraId="169A7B2F" w14:textId="5A6B4E68" w:rsidR="002D189C" w:rsidRDefault="002D189C" w:rsidP="002D189C">
      <w:pPr>
        <w:pStyle w:val="DoanVB"/>
      </w:pPr>
      <w:r>
        <w:lastRenderedPageBreak/>
        <w:t>Ví dụ:</w:t>
      </w:r>
    </w:p>
    <w:p w14:paraId="3F74780A" w14:textId="77777777" w:rsidR="002D189C" w:rsidRDefault="002D189C" w:rsidP="002D189C">
      <w:pPr>
        <w:pStyle w:val="DoanVB"/>
      </w:pPr>
      <w:r>
        <w:t>when(day){</w:t>
      </w:r>
    </w:p>
    <w:p w14:paraId="722DF9C9" w14:textId="77777777" w:rsidR="002D189C" w:rsidRDefault="002D189C" w:rsidP="002D189C">
      <w:pPr>
        <w:pStyle w:val="DoanVB"/>
      </w:pPr>
      <w:r>
        <w:t xml:space="preserve">    1 -&gt; println("Monday")</w:t>
      </w:r>
    </w:p>
    <w:p w14:paraId="68D49246" w14:textId="77777777" w:rsidR="002D189C" w:rsidRDefault="002D189C" w:rsidP="002D189C">
      <w:pPr>
        <w:pStyle w:val="DoanVB"/>
      </w:pPr>
      <w:r>
        <w:t xml:space="preserve">    2 -&gt; println("Tuesday")</w:t>
      </w:r>
    </w:p>
    <w:p w14:paraId="3DFC63D1" w14:textId="77777777" w:rsidR="002D189C" w:rsidRDefault="002D189C" w:rsidP="002D189C">
      <w:pPr>
        <w:pStyle w:val="DoanVB"/>
      </w:pPr>
      <w:r>
        <w:t xml:space="preserve">    3 -&gt; println("Wednesday")</w:t>
      </w:r>
    </w:p>
    <w:p w14:paraId="00F2B09D" w14:textId="168E2158" w:rsidR="002D189C" w:rsidRPr="002D189C" w:rsidRDefault="002D189C" w:rsidP="002D189C">
      <w:pPr>
        <w:pStyle w:val="DoanVB"/>
      </w:pPr>
      <w:r>
        <w:t>}</w:t>
      </w:r>
    </w:p>
    <w:p w14:paraId="63E22384" w14:textId="4B25C10A" w:rsidR="007C68D4" w:rsidRDefault="007C68D4" w:rsidP="007C68D4">
      <w:pPr>
        <w:pStyle w:val="Heading2"/>
        <w:rPr>
          <w:lang w:val="vi-VN"/>
        </w:rPr>
      </w:pPr>
      <w:bookmarkStart w:id="38" w:name="_Toc232001902"/>
      <w:r w:rsidRPr="007C68D4">
        <w:rPr>
          <w:lang w:val="vi-VN"/>
        </w:rPr>
        <w:t>Vòng lặp</w:t>
      </w:r>
      <w:bookmarkEnd w:id="38"/>
    </w:p>
    <w:p w14:paraId="4F9D49CC" w14:textId="77777777" w:rsidR="002D189C" w:rsidRPr="002D189C" w:rsidRDefault="002D189C" w:rsidP="002D189C">
      <w:pPr>
        <w:pStyle w:val="DoanVB"/>
        <w:rPr>
          <w:b/>
          <w:bCs/>
        </w:rPr>
      </w:pPr>
      <w:r w:rsidRPr="002D189C">
        <w:rPr>
          <w:b/>
          <w:bCs/>
        </w:rPr>
        <w:t>Vòng lặp for</w:t>
      </w:r>
    </w:p>
    <w:p w14:paraId="60250182" w14:textId="77777777" w:rsidR="002D189C" w:rsidRPr="002D189C" w:rsidRDefault="002D189C" w:rsidP="002D189C">
      <w:pPr>
        <w:pStyle w:val="DoanVB"/>
      </w:pPr>
      <w:r w:rsidRPr="002D189C">
        <w:t>for(i in 1..5){</w:t>
      </w:r>
    </w:p>
    <w:p w14:paraId="06B7AF5F" w14:textId="77777777" w:rsidR="002D189C" w:rsidRPr="002D189C" w:rsidRDefault="002D189C" w:rsidP="002D189C">
      <w:pPr>
        <w:pStyle w:val="DoanVB"/>
      </w:pPr>
      <w:r w:rsidRPr="002D189C">
        <w:t xml:space="preserve">    println(i)</w:t>
      </w:r>
    </w:p>
    <w:p w14:paraId="684E0528" w14:textId="5367BC62" w:rsidR="002D189C" w:rsidRPr="002D189C" w:rsidRDefault="002D189C" w:rsidP="002D189C">
      <w:pPr>
        <w:pStyle w:val="DoanVB"/>
      </w:pPr>
      <w:r w:rsidRPr="002D189C">
        <w:t>}</w:t>
      </w:r>
    </w:p>
    <w:p w14:paraId="78F33C4A" w14:textId="4554705F" w:rsidR="002D189C" w:rsidRPr="002D189C" w:rsidRDefault="002D189C" w:rsidP="002D189C">
      <w:pPr>
        <w:pStyle w:val="DoanVB"/>
      </w:pPr>
      <w:r w:rsidRPr="002D189C">
        <w:t>Kết quả:</w:t>
      </w:r>
    </w:p>
    <w:p w14:paraId="265CE21D" w14:textId="77777777" w:rsidR="002D189C" w:rsidRPr="002D189C" w:rsidRDefault="002D189C" w:rsidP="002D189C">
      <w:pPr>
        <w:pStyle w:val="DoanVB"/>
      </w:pPr>
      <w:r w:rsidRPr="002D189C">
        <w:t>1</w:t>
      </w:r>
    </w:p>
    <w:p w14:paraId="545B3658" w14:textId="77777777" w:rsidR="002D189C" w:rsidRPr="002D189C" w:rsidRDefault="002D189C" w:rsidP="002D189C">
      <w:pPr>
        <w:pStyle w:val="DoanVB"/>
      </w:pPr>
      <w:r w:rsidRPr="002D189C">
        <w:t>2</w:t>
      </w:r>
    </w:p>
    <w:p w14:paraId="4A40B691" w14:textId="77777777" w:rsidR="002D189C" w:rsidRPr="002D189C" w:rsidRDefault="002D189C" w:rsidP="002D189C">
      <w:pPr>
        <w:pStyle w:val="DoanVB"/>
      </w:pPr>
      <w:r w:rsidRPr="002D189C">
        <w:t>3</w:t>
      </w:r>
    </w:p>
    <w:p w14:paraId="2FA8C865" w14:textId="77777777" w:rsidR="002D189C" w:rsidRPr="002D189C" w:rsidRDefault="002D189C" w:rsidP="002D189C">
      <w:pPr>
        <w:pStyle w:val="DoanVB"/>
      </w:pPr>
      <w:r w:rsidRPr="002D189C">
        <w:t>4</w:t>
      </w:r>
    </w:p>
    <w:p w14:paraId="791C9DDC" w14:textId="77777777" w:rsidR="002D189C" w:rsidRPr="002D189C" w:rsidRDefault="002D189C" w:rsidP="002D189C">
      <w:pPr>
        <w:pStyle w:val="DoanVB"/>
      </w:pPr>
      <w:r w:rsidRPr="002D189C">
        <w:t>5</w:t>
      </w:r>
    </w:p>
    <w:p w14:paraId="59E0F296" w14:textId="77777777" w:rsidR="002D189C" w:rsidRPr="002D189C" w:rsidRDefault="002D189C" w:rsidP="002D189C">
      <w:pPr>
        <w:pStyle w:val="DoanVB"/>
        <w:rPr>
          <w:b/>
          <w:bCs/>
        </w:rPr>
      </w:pPr>
      <w:r w:rsidRPr="002D189C">
        <w:rPr>
          <w:b/>
          <w:bCs/>
        </w:rPr>
        <w:t>Vòng lặp while</w:t>
      </w:r>
    </w:p>
    <w:p w14:paraId="6AD9B014" w14:textId="4DB2ED91" w:rsidR="002D189C" w:rsidRPr="002D189C" w:rsidRDefault="002D189C" w:rsidP="002D189C">
      <w:pPr>
        <w:pStyle w:val="DoanVB"/>
      </w:pPr>
      <w:r w:rsidRPr="002D189C">
        <w:t>var i = 1</w:t>
      </w:r>
    </w:p>
    <w:p w14:paraId="3C44E3C8" w14:textId="77777777" w:rsidR="002D189C" w:rsidRPr="002D189C" w:rsidRDefault="002D189C" w:rsidP="002D189C">
      <w:pPr>
        <w:pStyle w:val="DoanVB"/>
      </w:pPr>
      <w:r w:rsidRPr="002D189C">
        <w:t>while(i &lt;= 5){</w:t>
      </w:r>
    </w:p>
    <w:p w14:paraId="39E33484" w14:textId="77777777" w:rsidR="002D189C" w:rsidRPr="002D189C" w:rsidRDefault="002D189C" w:rsidP="002D189C">
      <w:pPr>
        <w:pStyle w:val="DoanVB"/>
      </w:pPr>
      <w:r w:rsidRPr="002D189C">
        <w:t xml:space="preserve">    println(i)</w:t>
      </w:r>
    </w:p>
    <w:p w14:paraId="5C628305" w14:textId="77777777" w:rsidR="002D189C" w:rsidRPr="002D189C" w:rsidRDefault="002D189C" w:rsidP="002D189C">
      <w:pPr>
        <w:pStyle w:val="DoanVB"/>
      </w:pPr>
      <w:r w:rsidRPr="002D189C">
        <w:t xml:space="preserve">    i++</w:t>
      </w:r>
    </w:p>
    <w:p w14:paraId="175024D9" w14:textId="4A493334" w:rsidR="002D189C" w:rsidRPr="002D189C" w:rsidRDefault="002D189C" w:rsidP="002D189C">
      <w:pPr>
        <w:pStyle w:val="DoanVB"/>
      </w:pPr>
      <w:r w:rsidRPr="002D189C">
        <w:t>}</w:t>
      </w:r>
    </w:p>
    <w:p w14:paraId="6F9012EB" w14:textId="6D0B303D" w:rsidR="007C68D4" w:rsidRDefault="007C68D4" w:rsidP="007C68D4">
      <w:pPr>
        <w:pStyle w:val="Heading2"/>
        <w:rPr>
          <w:lang w:val="vi-VN"/>
        </w:rPr>
      </w:pPr>
      <w:bookmarkStart w:id="39" w:name="_Toc232001903"/>
      <w:r w:rsidRPr="007C68D4">
        <w:rPr>
          <w:lang w:val="vi-VN"/>
        </w:rPr>
        <w:t>Hàm trong Kotlin</w:t>
      </w:r>
      <w:bookmarkEnd w:id="39"/>
    </w:p>
    <w:p w14:paraId="36A66878" w14:textId="46BAA0D7" w:rsidR="002D189C" w:rsidRPr="002D189C" w:rsidRDefault="002D189C" w:rsidP="002D189C">
      <w:pPr>
        <w:pStyle w:val="DoanVB"/>
      </w:pPr>
      <w:r w:rsidRPr="002D189C">
        <w:t>Hàm được sử dụng để thực hiện một công việc cụ thể.</w:t>
      </w:r>
    </w:p>
    <w:p w14:paraId="63CBF13A" w14:textId="00B9310D" w:rsidR="002D189C" w:rsidRPr="002D189C" w:rsidRDefault="002D189C" w:rsidP="002D189C">
      <w:pPr>
        <w:pStyle w:val="DoanVB"/>
      </w:pPr>
      <w:r w:rsidRPr="002D189C">
        <w:t>Ví dụ:</w:t>
      </w:r>
    </w:p>
    <w:p w14:paraId="21F22C11" w14:textId="77777777" w:rsidR="002D189C" w:rsidRPr="002D189C" w:rsidRDefault="002D189C" w:rsidP="002D189C">
      <w:pPr>
        <w:pStyle w:val="DoanVB"/>
      </w:pPr>
      <w:r w:rsidRPr="002D189C">
        <w:t>fun hello(){</w:t>
      </w:r>
    </w:p>
    <w:p w14:paraId="62915487" w14:textId="77777777" w:rsidR="002D189C" w:rsidRPr="002D189C" w:rsidRDefault="002D189C" w:rsidP="002D189C">
      <w:pPr>
        <w:pStyle w:val="DoanVB"/>
      </w:pPr>
      <w:r w:rsidRPr="002D189C">
        <w:t xml:space="preserve">    println("Hello")</w:t>
      </w:r>
    </w:p>
    <w:p w14:paraId="3AD101B2" w14:textId="5B9B6423" w:rsidR="002D189C" w:rsidRPr="002D189C" w:rsidRDefault="002D189C" w:rsidP="002D189C">
      <w:pPr>
        <w:pStyle w:val="DoanVB"/>
      </w:pPr>
      <w:r w:rsidRPr="002D189C">
        <w:lastRenderedPageBreak/>
        <w:t>}</w:t>
      </w:r>
    </w:p>
    <w:p w14:paraId="10E0616B" w14:textId="735D7731" w:rsidR="002D189C" w:rsidRPr="002D189C" w:rsidRDefault="002D189C" w:rsidP="002D189C">
      <w:pPr>
        <w:pStyle w:val="DoanVB"/>
        <w:rPr>
          <w:b/>
          <w:bCs/>
        </w:rPr>
      </w:pPr>
      <w:r w:rsidRPr="002D189C">
        <w:rPr>
          <w:b/>
          <w:bCs/>
        </w:rPr>
        <w:t>Gọi hàm:</w:t>
      </w:r>
    </w:p>
    <w:p w14:paraId="00720F0A" w14:textId="63B28E5B" w:rsidR="002D189C" w:rsidRPr="002D189C" w:rsidRDefault="002D189C" w:rsidP="002D189C">
      <w:pPr>
        <w:pStyle w:val="DoanVB"/>
      </w:pPr>
      <w:r w:rsidRPr="002D189C">
        <w:t>hello()</w:t>
      </w:r>
    </w:p>
    <w:p w14:paraId="4CA5783D" w14:textId="540C2721" w:rsidR="002D189C" w:rsidRPr="002D189C" w:rsidRDefault="002D189C" w:rsidP="002D189C">
      <w:pPr>
        <w:pStyle w:val="DoanVB"/>
        <w:rPr>
          <w:b/>
          <w:bCs/>
        </w:rPr>
      </w:pPr>
      <w:r w:rsidRPr="002D189C">
        <w:rPr>
          <w:b/>
          <w:bCs/>
        </w:rPr>
        <w:t>Hàm có tham số:</w:t>
      </w:r>
    </w:p>
    <w:p w14:paraId="030296B7" w14:textId="77777777" w:rsidR="002D189C" w:rsidRPr="002D189C" w:rsidRDefault="002D189C" w:rsidP="002D189C">
      <w:pPr>
        <w:pStyle w:val="DoanVB"/>
      </w:pPr>
      <w:r w:rsidRPr="002D189C">
        <w:t>fun sum(a:Int,b:Int):Int{</w:t>
      </w:r>
    </w:p>
    <w:p w14:paraId="155C9E7C" w14:textId="77777777" w:rsidR="002D189C" w:rsidRPr="002D189C" w:rsidRDefault="002D189C" w:rsidP="002D189C">
      <w:pPr>
        <w:pStyle w:val="DoanVB"/>
      </w:pPr>
      <w:r w:rsidRPr="002D189C">
        <w:t xml:space="preserve">    return a+b</w:t>
      </w:r>
    </w:p>
    <w:p w14:paraId="07B2C065" w14:textId="1D38B0C6" w:rsidR="002D189C" w:rsidRPr="002D189C" w:rsidRDefault="002D189C" w:rsidP="002D189C">
      <w:pPr>
        <w:pStyle w:val="DoanVB"/>
      </w:pPr>
      <w:r w:rsidRPr="002D189C">
        <w:t>}</w:t>
      </w:r>
    </w:p>
    <w:p w14:paraId="6918C396" w14:textId="2F1DBA4F" w:rsidR="007C68D4" w:rsidRDefault="007C68D4" w:rsidP="007C68D4">
      <w:pPr>
        <w:pStyle w:val="Heading2"/>
        <w:rPr>
          <w:lang w:val="vi-VN"/>
        </w:rPr>
      </w:pPr>
      <w:bookmarkStart w:id="40" w:name="_Toc232001904"/>
      <w:r w:rsidRPr="007C68D4">
        <w:rPr>
          <w:lang w:val="vi-VN"/>
        </w:rPr>
        <w:t>Lập trình hướng đối tượng trong Kotlin</w:t>
      </w:r>
      <w:bookmarkEnd w:id="40"/>
    </w:p>
    <w:p w14:paraId="2A76058C" w14:textId="77777777" w:rsidR="002D189C" w:rsidRPr="002D189C" w:rsidRDefault="002D189C" w:rsidP="002D189C">
      <w:pPr>
        <w:pStyle w:val="DoanVB"/>
        <w:rPr>
          <w:b/>
          <w:bCs/>
        </w:rPr>
      </w:pPr>
      <w:r w:rsidRPr="002D189C">
        <w:rPr>
          <w:b/>
          <w:bCs/>
        </w:rPr>
        <w:t>Khai báo lớp</w:t>
      </w:r>
    </w:p>
    <w:p w14:paraId="0CBF9AC3" w14:textId="77777777" w:rsidR="002D189C" w:rsidRPr="002D189C" w:rsidRDefault="002D189C" w:rsidP="002D189C">
      <w:pPr>
        <w:pStyle w:val="DoanVB"/>
      </w:pPr>
      <w:r w:rsidRPr="002D189C">
        <w:t>class Student(</w:t>
      </w:r>
    </w:p>
    <w:p w14:paraId="2DA0E895" w14:textId="77777777" w:rsidR="002D189C" w:rsidRPr="002D189C" w:rsidRDefault="002D189C" w:rsidP="002D189C">
      <w:pPr>
        <w:pStyle w:val="DoanVB"/>
      </w:pPr>
      <w:r w:rsidRPr="002D189C">
        <w:t xml:space="preserve">    var name:String,</w:t>
      </w:r>
    </w:p>
    <w:p w14:paraId="11076962" w14:textId="77777777" w:rsidR="002D189C" w:rsidRPr="002D189C" w:rsidRDefault="002D189C" w:rsidP="002D189C">
      <w:pPr>
        <w:pStyle w:val="DoanVB"/>
      </w:pPr>
      <w:r w:rsidRPr="002D189C">
        <w:t xml:space="preserve">    var age:Int</w:t>
      </w:r>
    </w:p>
    <w:p w14:paraId="6462927E" w14:textId="77777777" w:rsidR="002D189C" w:rsidRPr="002D189C" w:rsidRDefault="002D189C" w:rsidP="002D189C">
      <w:pPr>
        <w:pStyle w:val="DoanVB"/>
      </w:pPr>
      <w:r w:rsidRPr="002D189C">
        <w:t>)</w:t>
      </w:r>
    </w:p>
    <w:p w14:paraId="349AC6F6" w14:textId="77777777" w:rsidR="002D189C" w:rsidRPr="002D189C" w:rsidRDefault="002D189C" w:rsidP="002D189C">
      <w:pPr>
        <w:pStyle w:val="DoanVB"/>
        <w:rPr>
          <w:b/>
          <w:bCs/>
        </w:rPr>
      </w:pPr>
      <w:r w:rsidRPr="002D189C">
        <w:rPr>
          <w:b/>
          <w:bCs/>
        </w:rPr>
        <w:t>Tạo đối tượng</w:t>
      </w:r>
    </w:p>
    <w:p w14:paraId="30CFA761" w14:textId="77777777" w:rsidR="002D189C" w:rsidRPr="002D189C" w:rsidRDefault="002D189C" w:rsidP="002D189C">
      <w:pPr>
        <w:pStyle w:val="DoanVB"/>
      </w:pPr>
      <w:r w:rsidRPr="002D189C">
        <w:t>val student = Student(</w:t>
      </w:r>
    </w:p>
    <w:p w14:paraId="2955102D" w14:textId="77777777" w:rsidR="002D189C" w:rsidRPr="002D189C" w:rsidRDefault="002D189C" w:rsidP="002D189C">
      <w:pPr>
        <w:pStyle w:val="DoanVB"/>
      </w:pPr>
      <w:r w:rsidRPr="002D189C">
        <w:t xml:space="preserve">    "Trung",</w:t>
      </w:r>
    </w:p>
    <w:p w14:paraId="3F5A6351" w14:textId="77777777" w:rsidR="002D189C" w:rsidRPr="002D189C" w:rsidRDefault="002D189C" w:rsidP="002D189C">
      <w:pPr>
        <w:pStyle w:val="DoanVB"/>
      </w:pPr>
      <w:r w:rsidRPr="002D189C">
        <w:t xml:space="preserve">    20</w:t>
      </w:r>
    </w:p>
    <w:p w14:paraId="09A0F385" w14:textId="77777777" w:rsidR="002D189C" w:rsidRPr="002D189C" w:rsidRDefault="002D189C" w:rsidP="002D189C">
      <w:pPr>
        <w:pStyle w:val="DoanVB"/>
      </w:pPr>
      <w:r w:rsidRPr="002D189C">
        <w:t>)</w:t>
      </w:r>
    </w:p>
    <w:p w14:paraId="7EAAE7AA" w14:textId="77777777" w:rsidR="002D189C" w:rsidRPr="002D189C" w:rsidRDefault="002D189C" w:rsidP="002D189C">
      <w:pPr>
        <w:pStyle w:val="DoanVB"/>
        <w:rPr>
          <w:b/>
          <w:bCs/>
        </w:rPr>
      </w:pPr>
      <w:r w:rsidRPr="002D189C">
        <w:rPr>
          <w:b/>
          <w:bCs/>
        </w:rPr>
        <w:t>Truy cập thuộc tính</w:t>
      </w:r>
    </w:p>
    <w:p w14:paraId="2320DFF1" w14:textId="7D86675B" w:rsidR="002D189C" w:rsidRPr="002D189C" w:rsidRDefault="002D189C" w:rsidP="002D189C">
      <w:pPr>
        <w:pStyle w:val="DoanVB"/>
      </w:pPr>
      <w:r w:rsidRPr="002D189C">
        <w:t>println(student.name)</w:t>
      </w:r>
    </w:p>
    <w:p w14:paraId="4FAF6A2C" w14:textId="3950B32F" w:rsidR="007C68D4" w:rsidRDefault="007C68D4" w:rsidP="007C68D4">
      <w:pPr>
        <w:pStyle w:val="Heading2"/>
        <w:rPr>
          <w:lang w:val="vi-VN"/>
        </w:rPr>
      </w:pPr>
      <w:bookmarkStart w:id="41" w:name="_Toc232001905"/>
      <w:r w:rsidRPr="007C68D4">
        <w:rPr>
          <w:lang w:val="vi-VN"/>
        </w:rPr>
        <w:t>Data Class</w:t>
      </w:r>
      <w:bookmarkEnd w:id="41"/>
    </w:p>
    <w:p w14:paraId="3372D4F5" w14:textId="79B724D0" w:rsidR="00402B7D" w:rsidRPr="00402B7D" w:rsidRDefault="00402B7D" w:rsidP="00402B7D">
      <w:pPr>
        <w:pStyle w:val="DoanVB"/>
      </w:pPr>
      <w:r w:rsidRPr="00402B7D">
        <w:t>Data Class được sử dụng để lưu trữ dữ liệu.</w:t>
      </w:r>
    </w:p>
    <w:p w14:paraId="2EC7F951" w14:textId="020C27A4" w:rsidR="00402B7D" w:rsidRPr="00402B7D" w:rsidRDefault="00402B7D" w:rsidP="00402B7D">
      <w:pPr>
        <w:pStyle w:val="DoanVB"/>
      </w:pPr>
      <w:r w:rsidRPr="00402B7D">
        <w:t>Ví dụ:</w:t>
      </w:r>
    </w:p>
    <w:p w14:paraId="48B456D7" w14:textId="77777777" w:rsidR="00402B7D" w:rsidRPr="00402B7D" w:rsidRDefault="00402B7D" w:rsidP="00402B7D">
      <w:pPr>
        <w:pStyle w:val="DoanVB"/>
      </w:pPr>
      <w:r w:rsidRPr="00402B7D">
        <w:t>data class Note(</w:t>
      </w:r>
    </w:p>
    <w:p w14:paraId="49745BB5" w14:textId="77777777" w:rsidR="00402B7D" w:rsidRPr="00402B7D" w:rsidRDefault="00402B7D" w:rsidP="00402B7D">
      <w:pPr>
        <w:pStyle w:val="DoanVB"/>
      </w:pPr>
      <w:r w:rsidRPr="00402B7D">
        <w:t xml:space="preserve">    val title:String,</w:t>
      </w:r>
    </w:p>
    <w:p w14:paraId="0FEF1449" w14:textId="77777777" w:rsidR="00402B7D" w:rsidRPr="00402B7D" w:rsidRDefault="00402B7D" w:rsidP="00402B7D">
      <w:pPr>
        <w:pStyle w:val="DoanVB"/>
      </w:pPr>
      <w:r w:rsidRPr="00402B7D">
        <w:t xml:space="preserve">    val content:String</w:t>
      </w:r>
    </w:p>
    <w:p w14:paraId="662B0B29" w14:textId="27597D98" w:rsidR="00402B7D" w:rsidRPr="00402B7D" w:rsidRDefault="00402B7D" w:rsidP="00402B7D">
      <w:pPr>
        <w:pStyle w:val="DoanVB"/>
      </w:pPr>
      <w:r w:rsidRPr="00402B7D">
        <w:t>)</w:t>
      </w:r>
    </w:p>
    <w:p w14:paraId="664BBCCA" w14:textId="1C580634" w:rsidR="00402B7D" w:rsidRPr="00402B7D" w:rsidRDefault="00402B7D" w:rsidP="00402B7D">
      <w:pPr>
        <w:pStyle w:val="DoanVB"/>
      </w:pPr>
      <w:r w:rsidRPr="00402B7D">
        <w:t>Trong đề tài quản lý ghi chú cá nhân, Data Class sẽ được sử dụng để lưu trữ thông tin của từng ghi chú.</w:t>
      </w:r>
    </w:p>
    <w:p w14:paraId="05A5CE9E" w14:textId="0E413BF4" w:rsidR="007C68D4" w:rsidRDefault="007C68D4" w:rsidP="007C68D4">
      <w:pPr>
        <w:pStyle w:val="Heading2"/>
        <w:rPr>
          <w:lang w:val="vi-VN"/>
        </w:rPr>
      </w:pPr>
      <w:bookmarkStart w:id="42" w:name="_Toc232001906"/>
      <w:r w:rsidRPr="007C68D4">
        <w:rPr>
          <w:lang w:val="vi-VN"/>
        </w:rPr>
        <w:lastRenderedPageBreak/>
        <w:t>Collection trong Kotlin</w:t>
      </w:r>
      <w:bookmarkEnd w:id="42"/>
    </w:p>
    <w:p w14:paraId="4E3BD895" w14:textId="77777777" w:rsidR="00402B7D" w:rsidRPr="00402B7D" w:rsidRDefault="00402B7D" w:rsidP="00402B7D">
      <w:pPr>
        <w:pStyle w:val="DoanVB"/>
        <w:rPr>
          <w:b/>
          <w:bCs/>
        </w:rPr>
      </w:pPr>
      <w:r w:rsidRPr="00402B7D">
        <w:rPr>
          <w:b/>
          <w:bCs/>
        </w:rPr>
        <w:t>List</w:t>
      </w:r>
    </w:p>
    <w:p w14:paraId="68F0A717" w14:textId="77777777" w:rsidR="00402B7D" w:rsidRPr="00402B7D" w:rsidRDefault="00402B7D" w:rsidP="00402B7D">
      <w:pPr>
        <w:pStyle w:val="DoanVB"/>
      </w:pPr>
      <w:r w:rsidRPr="00402B7D">
        <w:t>val numbers = listOf(</w:t>
      </w:r>
    </w:p>
    <w:p w14:paraId="73470AD3" w14:textId="77777777" w:rsidR="00402B7D" w:rsidRPr="00402B7D" w:rsidRDefault="00402B7D" w:rsidP="00402B7D">
      <w:pPr>
        <w:pStyle w:val="DoanVB"/>
      </w:pPr>
      <w:r w:rsidRPr="00402B7D">
        <w:t xml:space="preserve">    1,2,3,4,5</w:t>
      </w:r>
    </w:p>
    <w:p w14:paraId="077728F5" w14:textId="77777777" w:rsidR="00402B7D" w:rsidRPr="00402B7D" w:rsidRDefault="00402B7D" w:rsidP="00402B7D">
      <w:pPr>
        <w:pStyle w:val="DoanVB"/>
      </w:pPr>
      <w:r w:rsidRPr="00402B7D">
        <w:t>)</w:t>
      </w:r>
    </w:p>
    <w:p w14:paraId="016AEC7D" w14:textId="77777777" w:rsidR="00402B7D" w:rsidRPr="00402B7D" w:rsidRDefault="00402B7D" w:rsidP="00402B7D">
      <w:pPr>
        <w:pStyle w:val="DoanVB"/>
        <w:rPr>
          <w:b/>
          <w:bCs/>
        </w:rPr>
      </w:pPr>
      <w:r w:rsidRPr="00402B7D">
        <w:rPr>
          <w:b/>
          <w:bCs/>
        </w:rPr>
        <w:t>MutableList</w:t>
      </w:r>
    </w:p>
    <w:p w14:paraId="4295A732" w14:textId="3E1826D8" w:rsidR="00402B7D" w:rsidRPr="00402B7D" w:rsidRDefault="00402B7D" w:rsidP="00402B7D">
      <w:pPr>
        <w:pStyle w:val="DoanVB"/>
      </w:pPr>
      <w:r w:rsidRPr="00402B7D">
        <w:t>val notes = mutableListOf&lt;String&gt;()</w:t>
      </w:r>
    </w:p>
    <w:p w14:paraId="548840CF" w14:textId="3F970AE1" w:rsidR="00402B7D" w:rsidRPr="00402B7D" w:rsidRDefault="00402B7D" w:rsidP="00402B7D">
      <w:pPr>
        <w:pStyle w:val="DoanVB"/>
      </w:pPr>
      <w:r w:rsidRPr="00402B7D">
        <w:t>Thêm dữ liệu:</w:t>
      </w:r>
    </w:p>
    <w:p w14:paraId="79113A07" w14:textId="0A2B25A3" w:rsidR="00402B7D" w:rsidRPr="00402B7D" w:rsidRDefault="00402B7D" w:rsidP="00402B7D">
      <w:pPr>
        <w:pStyle w:val="DoanVB"/>
      </w:pPr>
      <w:r w:rsidRPr="00402B7D">
        <w:t>notes.add("Kotlin")</w:t>
      </w:r>
    </w:p>
    <w:p w14:paraId="2A0F007F" w14:textId="51AB3098" w:rsidR="007C68D4" w:rsidRDefault="007C68D4" w:rsidP="007C68D4">
      <w:pPr>
        <w:pStyle w:val="Heading2"/>
        <w:rPr>
          <w:lang w:val="vi-VN"/>
        </w:rPr>
      </w:pPr>
      <w:bookmarkStart w:id="43" w:name="_Toc232001907"/>
      <w:r w:rsidRPr="007C68D4">
        <w:rPr>
          <w:lang w:val="vi-VN"/>
        </w:rPr>
        <w:t>Null Safety</w:t>
      </w:r>
      <w:bookmarkEnd w:id="43"/>
    </w:p>
    <w:p w14:paraId="7CF99B91" w14:textId="22BE617A" w:rsidR="00402B7D" w:rsidRPr="00402B7D" w:rsidRDefault="00402B7D" w:rsidP="00402B7D">
      <w:pPr>
        <w:pStyle w:val="DoanVB"/>
      </w:pPr>
      <w:r w:rsidRPr="00402B7D">
        <w:t>Ví dụ:</w:t>
      </w:r>
    </w:p>
    <w:p w14:paraId="29845D7D" w14:textId="7CAE50C5" w:rsidR="00402B7D" w:rsidRPr="00402B7D" w:rsidRDefault="00402B7D" w:rsidP="00402B7D">
      <w:pPr>
        <w:pStyle w:val="DoanVB"/>
      </w:pPr>
      <w:r w:rsidRPr="00402B7D">
        <w:t>var name:String? = null</w:t>
      </w:r>
    </w:p>
    <w:p w14:paraId="5824475D" w14:textId="465D9266" w:rsidR="00402B7D" w:rsidRPr="00402B7D" w:rsidRDefault="00402B7D" w:rsidP="00402B7D">
      <w:pPr>
        <w:pStyle w:val="DoanVB"/>
      </w:pPr>
      <w:r w:rsidRPr="00402B7D">
        <w:t>Kiểm tra:</w:t>
      </w:r>
    </w:p>
    <w:p w14:paraId="6548DC86" w14:textId="0EC61E10" w:rsidR="00402B7D" w:rsidRPr="00402B7D" w:rsidRDefault="00402B7D" w:rsidP="00402B7D">
      <w:pPr>
        <w:pStyle w:val="DoanVB"/>
      </w:pPr>
      <w:r w:rsidRPr="00402B7D">
        <w:t>println(name?.length)</w:t>
      </w:r>
    </w:p>
    <w:p w14:paraId="49C90F3B" w14:textId="37410036" w:rsidR="00402B7D" w:rsidRPr="00402B7D" w:rsidRDefault="00402B7D" w:rsidP="00402B7D">
      <w:pPr>
        <w:pStyle w:val="DoanVB"/>
      </w:pPr>
      <w:r w:rsidRPr="00402B7D">
        <w:t>Null Safety là một trong những đặc điểm quan trọng nhất giúp Kotlin hạn chế lỗi khi chạy chương trình.</w:t>
      </w:r>
    </w:p>
    <w:p w14:paraId="138E34D0" w14:textId="5BABFEC1" w:rsidR="007C68D4" w:rsidRDefault="007C68D4" w:rsidP="007C68D4">
      <w:pPr>
        <w:pStyle w:val="Heading2"/>
        <w:rPr>
          <w:lang w:val="vi-VN"/>
        </w:rPr>
      </w:pPr>
      <w:bookmarkStart w:id="44" w:name="_Toc232001908"/>
      <w:r w:rsidRPr="007C68D4">
        <w:rPr>
          <w:lang w:val="vi-VN"/>
        </w:rPr>
        <w:t>Ứng dụng của Kotlin trong phát triển Android</w:t>
      </w:r>
      <w:bookmarkEnd w:id="44"/>
    </w:p>
    <w:p w14:paraId="5B8FAF50" w14:textId="7951259B" w:rsidR="00402B7D" w:rsidRPr="00402B7D" w:rsidRDefault="00402B7D" w:rsidP="00402B7D">
      <w:pPr>
        <w:pStyle w:val="DoanVB"/>
      </w:pPr>
      <w:r w:rsidRPr="00402B7D">
        <w:t>Kotlin hiện được sử dụng rộng rãi trong phát triển ứng dụng Android nhờ:</w:t>
      </w:r>
    </w:p>
    <w:p w14:paraId="32456BED" w14:textId="77777777" w:rsidR="00402B7D" w:rsidRPr="00402B7D" w:rsidRDefault="00402B7D" w:rsidP="00402B7D">
      <w:pPr>
        <w:pStyle w:val="StyleTru"/>
      </w:pPr>
      <w:r w:rsidRPr="00402B7D">
        <w:t>Hiệu suất cao.</w:t>
      </w:r>
    </w:p>
    <w:p w14:paraId="2C4A3119" w14:textId="77777777" w:rsidR="00402B7D" w:rsidRPr="00402B7D" w:rsidRDefault="00402B7D" w:rsidP="00402B7D">
      <w:pPr>
        <w:pStyle w:val="StyleTru"/>
      </w:pPr>
      <w:r w:rsidRPr="00402B7D">
        <w:t>Cú pháp đơn giản.</w:t>
      </w:r>
    </w:p>
    <w:p w14:paraId="354A694B" w14:textId="77777777" w:rsidR="00402B7D" w:rsidRPr="00402B7D" w:rsidRDefault="00402B7D" w:rsidP="00402B7D">
      <w:pPr>
        <w:pStyle w:val="StyleTru"/>
      </w:pPr>
      <w:r w:rsidRPr="00402B7D">
        <w:t>Dễ bảo trì.</w:t>
      </w:r>
    </w:p>
    <w:p w14:paraId="02B63A97" w14:textId="77777777" w:rsidR="00402B7D" w:rsidRPr="00402B7D" w:rsidRDefault="00402B7D" w:rsidP="00402B7D">
      <w:pPr>
        <w:pStyle w:val="StyleTru"/>
      </w:pPr>
      <w:r w:rsidRPr="00402B7D">
        <w:t>Hỗ trợ từ Google.</w:t>
      </w:r>
    </w:p>
    <w:p w14:paraId="262FB257" w14:textId="15A9EE7D" w:rsidR="00402B7D" w:rsidRPr="00402B7D" w:rsidRDefault="00402B7D" w:rsidP="00402B7D">
      <w:pPr>
        <w:pStyle w:val="StyleTru"/>
      </w:pPr>
      <w:r w:rsidRPr="00402B7D">
        <w:t>Tương thích với Java.</w:t>
      </w:r>
    </w:p>
    <w:p w14:paraId="45E9DB93" w14:textId="2E5C7680" w:rsidR="00402B7D" w:rsidRPr="00402B7D" w:rsidRDefault="00402B7D" w:rsidP="00402B7D">
      <w:pPr>
        <w:pStyle w:val="DoanVB"/>
      </w:pPr>
      <w:r w:rsidRPr="00402B7D">
        <w:t>Trong đề tài này, Kotlin được sử dụng để:</w:t>
      </w:r>
    </w:p>
    <w:p w14:paraId="37997FAD" w14:textId="77777777" w:rsidR="00402B7D" w:rsidRPr="00402B7D" w:rsidRDefault="00402B7D" w:rsidP="00402B7D">
      <w:pPr>
        <w:pStyle w:val="StyleTru"/>
      </w:pPr>
      <w:r w:rsidRPr="00402B7D">
        <w:t>Thiết kế giao diện ứng dụng.</w:t>
      </w:r>
    </w:p>
    <w:p w14:paraId="16C3F18F" w14:textId="77777777" w:rsidR="00402B7D" w:rsidRPr="00402B7D" w:rsidRDefault="00402B7D" w:rsidP="00402B7D">
      <w:pPr>
        <w:pStyle w:val="StyleTru"/>
      </w:pPr>
      <w:r w:rsidRPr="00402B7D">
        <w:t>Xử lý dữ liệu người dùng.</w:t>
      </w:r>
    </w:p>
    <w:p w14:paraId="7616A907" w14:textId="77777777" w:rsidR="00402B7D" w:rsidRPr="00402B7D" w:rsidRDefault="00402B7D" w:rsidP="00402B7D">
      <w:pPr>
        <w:pStyle w:val="StyleTru"/>
      </w:pPr>
      <w:r w:rsidRPr="00402B7D">
        <w:t>Kiểm tra dữ liệu nhập.</w:t>
      </w:r>
    </w:p>
    <w:p w14:paraId="5E5F6694" w14:textId="77777777" w:rsidR="00402B7D" w:rsidRPr="00402B7D" w:rsidRDefault="00402B7D" w:rsidP="00402B7D">
      <w:pPr>
        <w:pStyle w:val="StyleTru"/>
      </w:pPr>
      <w:r w:rsidRPr="00402B7D">
        <w:t>Đọc và ghi file.</w:t>
      </w:r>
    </w:p>
    <w:p w14:paraId="6BF7F752" w14:textId="0CEF3155" w:rsidR="00402B7D" w:rsidRPr="00402B7D" w:rsidRDefault="00402B7D" w:rsidP="00402B7D">
      <w:pPr>
        <w:pStyle w:val="StyleTru"/>
      </w:pPr>
      <w:r w:rsidRPr="00402B7D">
        <w:lastRenderedPageBreak/>
        <w:t>Điều hướng giữa các màn hình.</w:t>
      </w:r>
    </w:p>
    <w:p w14:paraId="27CCAC08" w14:textId="5A4B8428" w:rsidR="007C68D4" w:rsidRDefault="007C68D4" w:rsidP="007C68D4">
      <w:pPr>
        <w:pStyle w:val="Heading2"/>
        <w:rPr>
          <w:lang w:val="vi-VN"/>
        </w:rPr>
      </w:pPr>
      <w:bookmarkStart w:id="45" w:name="_Toc232001909"/>
      <w:r w:rsidRPr="007C68D4">
        <w:rPr>
          <w:lang w:val="vi-VN"/>
        </w:rPr>
        <w:t>Kết luận chương</w:t>
      </w:r>
      <w:bookmarkEnd w:id="45"/>
    </w:p>
    <w:p w14:paraId="11E95CAC" w14:textId="7A44FAC4" w:rsidR="007C68D4" w:rsidRDefault="007C68D4" w:rsidP="007C68D4">
      <w:pPr>
        <w:pStyle w:val="DoanVB"/>
      </w:pPr>
      <w:r w:rsidRPr="007C68D4">
        <w:t>Trong chương này đã trình bày tổng quan về ngôn ngữ lập trình Kotlin bao gồm lịch sử phát triển, các đặc điểm nổi bật, cú pháp cơ bản, kiểu dữ liệu, cấu trúc điều khiển, hàm, lập trình hướng đối tượng, Data Class và các ứng dụng của Kotlin trong phát triển Android. Những kiến thức này là nền tảng quan trọng để xây dựng ứng dụng quản lý ghi chú cá nhân được trình bày trong các chương tiếp theo.</w:t>
      </w:r>
    </w:p>
    <w:p w14:paraId="6FAD2624" w14:textId="7BC5AED1" w:rsidR="004508BD" w:rsidRDefault="004508BD" w:rsidP="004508BD">
      <w:pPr>
        <w:pStyle w:val="Heading1"/>
        <w:rPr>
          <w:lang w:val="vi-VN"/>
        </w:rPr>
      </w:pPr>
      <w:bookmarkStart w:id="46" w:name="_Toc232001910"/>
      <w:r w:rsidRPr="004508BD">
        <w:lastRenderedPageBreak/>
        <w:t>PHÂN TÍCH VÀ THIẾT KẾ ỨNG DỤNG</w:t>
      </w:r>
      <w:bookmarkEnd w:id="46"/>
    </w:p>
    <w:p w14:paraId="6E8D0589" w14:textId="5A918230" w:rsidR="004508BD" w:rsidRPr="004508BD" w:rsidRDefault="004508BD" w:rsidP="004508BD">
      <w:pPr>
        <w:pStyle w:val="Heading2"/>
        <w:rPr>
          <w:lang w:val="vi-VN"/>
        </w:rPr>
      </w:pPr>
      <w:bookmarkStart w:id="47" w:name="_Toc232001911"/>
      <w:r w:rsidRPr="004508BD">
        <w:rPr>
          <w:lang w:val="vi-VN"/>
        </w:rPr>
        <w:t>Giới thiệu chương</w:t>
      </w:r>
      <w:bookmarkEnd w:id="47"/>
    </w:p>
    <w:p w14:paraId="0FE912DA" w14:textId="1B3C4CC6" w:rsidR="004508BD" w:rsidRPr="004508BD" w:rsidRDefault="004508BD" w:rsidP="004508BD">
      <w:pPr>
        <w:pStyle w:val="DoanVB"/>
      </w:pPr>
      <w:r w:rsidRPr="004508BD">
        <w:t>Sau khi đã nghiên cứu tổng quan về ngôn ngữ Kotlin và môi trường phát triển Android ở chương trước, chương này tập trung vào việc phân tích yêu cầu và thiết kế hệ thống cho ứng dụng quản lý ghi chú cá nhân.</w:t>
      </w:r>
    </w:p>
    <w:p w14:paraId="3623B18B" w14:textId="7359F988" w:rsidR="004508BD" w:rsidRPr="004508BD" w:rsidRDefault="004508BD" w:rsidP="004508BD">
      <w:pPr>
        <w:pStyle w:val="DoanVB"/>
      </w:pPr>
      <w:r w:rsidRPr="004508BD">
        <w:t>Mục tiêu của giai đoạn phân tích và thiết kế là xác định rõ các chức năng cần xây dựng, cách thức người dùng tương tác với hệ thống, luồng xử lý dữ liệu cũng như cấu trúc của ứng dụng trước khi tiến hành lập trình. Việc thiết kế trước khi xây dựng giúp quá trình phát triển ứng dụng diễn ra thuận lợi hơn, hạn chế sai sót và giúp mã nguồn dễ bảo trì trong tương lai.</w:t>
      </w:r>
    </w:p>
    <w:p w14:paraId="0893524C" w14:textId="125EF5A5" w:rsidR="004508BD" w:rsidRDefault="004508BD" w:rsidP="004508BD">
      <w:pPr>
        <w:pStyle w:val="DoanVB"/>
      </w:pPr>
      <w:r w:rsidRPr="004508BD">
        <w:t>Ứng dụng quản lý ghi chú cá nhân được xây dựng nhằm hỗ trợ người dùng lưu trữ các thông tin cần ghi nhớ một cách đơn giản và thuận tiện. Người dùng có thể tạo ghi chú mới, xem danh sách ghi chú đã lưu và xem chi tiết từng ghi chú.</w:t>
      </w:r>
    </w:p>
    <w:p w14:paraId="186CB19E" w14:textId="3F3F0BA5" w:rsidR="005F0040" w:rsidRDefault="005F0040" w:rsidP="005F0040">
      <w:pPr>
        <w:pStyle w:val="Heading2"/>
        <w:rPr>
          <w:lang w:val="vi-VN"/>
        </w:rPr>
      </w:pPr>
      <w:bookmarkStart w:id="48" w:name="_Toc232001912"/>
      <w:proofErr w:type="spellStart"/>
      <w:r w:rsidRPr="005F0040">
        <w:t>Khảo</w:t>
      </w:r>
      <w:proofErr w:type="spellEnd"/>
      <w:r w:rsidRPr="005F0040">
        <w:t xml:space="preserve"> </w:t>
      </w:r>
      <w:proofErr w:type="spellStart"/>
      <w:r w:rsidRPr="005F0040">
        <w:t>sát</w:t>
      </w:r>
      <w:proofErr w:type="spellEnd"/>
      <w:r w:rsidRPr="005F0040">
        <w:t xml:space="preserve"> </w:t>
      </w:r>
      <w:proofErr w:type="spellStart"/>
      <w:r w:rsidRPr="005F0040">
        <w:t>và</w:t>
      </w:r>
      <w:proofErr w:type="spellEnd"/>
      <w:r w:rsidRPr="005F0040">
        <w:t xml:space="preserve"> </w:t>
      </w:r>
      <w:proofErr w:type="spellStart"/>
      <w:r w:rsidRPr="005F0040">
        <w:t>phân</w:t>
      </w:r>
      <w:proofErr w:type="spellEnd"/>
      <w:r w:rsidRPr="005F0040">
        <w:t xml:space="preserve"> </w:t>
      </w:r>
      <w:proofErr w:type="spellStart"/>
      <w:r w:rsidRPr="005F0040">
        <w:t>tích</w:t>
      </w:r>
      <w:proofErr w:type="spellEnd"/>
      <w:r w:rsidRPr="005F0040">
        <w:t xml:space="preserve"> </w:t>
      </w:r>
      <w:proofErr w:type="spellStart"/>
      <w:r w:rsidRPr="005F0040">
        <w:t>yêu</w:t>
      </w:r>
      <w:proofErr w:type="spellEnd"/>
      <w:r w:rsidRPr="005F0040">
        <w:t xml:space="preserve"> </w:t>
      </w:r>
      <w:proofErr w:type="spellStart"/>
      <w:r w:rsidRPr="005F0040">
        <w:t>cầu</w:t>
      </w:r>
      <w:bookmarkEnd w:id="48"/>
      <w:proofErr w:type="spellEnd"/>
    </w:p>
    <w:p w14:paraId="005BB1DD" w14:textId="327BA349" w:rsidR="005F0040" w:rsidRPr="005F0040" w:rsidRDefault="005F0040" w:rsidP="005F0040">
      <w:pPr>
        <w:pStyle w:val="Heading3"/>
      </w:pPr>
      <w:bookmarkStart w:id="49" w:name="_Toc232001913"/>
      <w:proofErr w:type="spellStart"/>
      <w:r w:rsidRPr="005F0040">
        <w:t>Mô</w:t>
      </w:r>
      <w:proofErr w:type="spellEnd"/>
      <w:r w:rsidRPr="005F0040">
        <w:t xml:space="preserve"> </w:t>
      </w:r>
      <w:proofErr w:type="spellStart"/>
      <w:r w:rsidRPr="005F0040">
        <w:t>tả</w:t>
      </w:r>
      <w:proofErr w:type="spellEnd"/>
      <w:r w:rsidRPr="005F0040">
        <w:t xml:space="preserve"> </w:t>
      </w:r>
      <w:proofErr w:type="spellStart"/>
      <w:r w:rsidRPr="005F0040">
        <w:t>bài</w:t>
      </w:r>
      <w:proofErr w:type="spellEnd"/>
      <w:r w:rsidRPr="005F0040">
        <w:t xml:space="preserve"> </w:t>
      </w:r>
      <w:proofErr w:type="spellStart"/>
      <w:r w:rsidRPr="005F0040">
        <w:t>toán</w:t>
      </w:r>
      <w:bookmarkEnd w:id="49"/>
      <w:proofErr w:type="spellEnd"/>
    </w:p>
    <w:p w14:paraId="4E4115E0" w14:textId="5152388A" w:rsidR="005F0040" w:rsidRPr="005F0040" w:rsidRDefault="005F0040" w:rsidP="005F0040">
      <w:pPr>
        <w:pStyle w:val="DoanVB"/>
      </w:pPr>
      <w:r w:rsidRPr="005F0040">
        <w:t>Trong quá trình học tập và làm việc, người dùng thường có nhu cầu ghi lại các thông tin quan trọng như:</w:t>
      </w:r>
    </w:p>
    <w:p w14:paraId="31F118E1" w14:textId="77777777" w:rsidR="005F0040" w:rsidRPr="005F0040" w:rsidRDefault="005F0040" w:rsidP="005F0040">
      <w:pPr>
        <w:pStyle w:val="StyleTru"/>
      </w:pPr>
      <w:r w:rsidRPr="005F0040">
        <w:t>Lịch học.</w:t>
      </w:r>
    </w:p>
    <w:p w14:paraId="095435CD" w14:textId="77777777" w:rsidR="005F0040" w:rsidRPr="005F0040" w:rsidRDefault="005F0040" w:rsidP="005F0040">
      <w:pPr>
        <w:pStyle w:val="StyleTru"/>
      </w:pPr>
      <w:r w:rsidRPr="005F0040">
        <w:t>Kế hoạch công việc.</w:t>
      </w:r>
    </w:p>
    <w:p w14:paraId="7EA0A693" w14:textId="77777777" w:rsidR="005F0040" w:rsidRPr="005F0040" w:rsidRDefault="005F0040" w:rsidP="005F0040">
      <w:pPr>
        <w:pStyle w:val="StyleTru"/>
      </w:pPr>
      <w:r w:rsidRPr="005F0040">
        <w:t>Nội dung cuộc họp.</w:t>
      </w:r>
    </w:p>
    <w:p w14:paraId="742362F0" w14:textId="77777777" w:rsidR="005F0040" w:rsidRPr="005F0040" w:rsidRDefault="005F0040" w:rsidP="005F0040">
      <w:pPr>
        <w:pStyle w:val="StyleTru"/>
      </w:pPr>
      <w:r w:rsidRPr="005F0040">
        <w:t>Các ý tưởng cá nhân.</w:t>
      </w:r>
    </w:p>
    <w:p w14:paraId="2E63B30F" w14:textId="653D2933" w:rsidR="005F0040" w:rsidRPr="005F0040" w:rsidRDefault="005F0040" w:rsidP="005F0040">
      <w:pPr>
        <w:pStyle w:val="StyleTru"/>
      </w:pPr>
      <w:r w:rsidRPr="005F0040">
        <w:t>Danh sách công việc cần thực hiện.</w:t>
      </w:r>
    </w:p>
    <w:p w14:paraId="3EE70904" w14:textId="76627DBD" w:rsidR="005F0040" w:rsidRPr="005F0040" w:rsidRDefault="005F0040" w:rsidP="005F0040">
      <w:pPr>
        <w:pStyle w:val="DoanVB"/>
      </w:pPr>
      <w:r w:rsidRPr="005F0040">
        <w:t>Thông thường các thông tin này được ghi trên giấy hoặc lưu ở nhiều nơi khác nhau gây khó khăn trong việc quản lý.</w:t>
      </w:r>
    </w:p>
    <w:p w14:paraId="19D00A27" w14:textId="3B7EB14C" w:rsidR="005F0040" w:rsidRPr="005F0040" w:rsidRDefault="005F0040" w:rsidP="005F0040">
      <w:pPr>
        <w:pStyle w:val="DoanVB"/>
      </w:pPr>
      <w:r w:rsidRPr="005F0040">
        <w:t>Vì vậy cần xây dựng một ứng dụng đơn giản cho phép người dùng:</w:t>
      </w:r>
    </w:p>
    <w:p w14:paraId="5D22477E" w14:textId="77777777" w:rsidR="005F0040" w:rsidRPr="005F0040" w:rsidRDefault="005F0040" w:rsidP="005F0040">
      <w:pPr>
        <w:pStyle w:val="StyleTru"/>
      </w:pPr>
      <w:r w:rsidRPr="005F0040">
        <w:t>Tạo ghi chú mới.</w:t>
      </w:r>
    </w:p>
    <w:p w14:paraId="071D9800" w14:textId="77777777" w:rsidR="005F0040" w:rsidRPr="005F0040" w:rsidRDefault="005F0040" w:rsidP="005F0040">
      <w:pPr>
        <w:pStyle w:val="StyleTru"/>
      </w:pPr>
      <w:r w:rsidRPr="005F0040">
        <w:t>Lưu trữ ghi chú.</w:t>
      </w:r>
    </w:p>
    <w:p w14:paraId="155CE8B5" w14:textId="77777777" w:rsidR="005F0040" w:rsidRPr="005F0040" w:rsidRDefault="005F0040" w:rsidP="005F0040">
      <w:pPr>
        <w:pStyle w:val="StyleTru"/>
      </w:pPr>
      <w:r w:rsidRPr="005F0040">
        <w:t>Xem lại các ghi chú đã lưu.</w:t>
      </w:r>
    </w:p>
    <w:p w14:paraId="577B33B5" w14:textId="1246434A" w:rsidR="005F0040" w:rsidRDefault="005F0040" w:rsidP="005F0040">
      <w:pPr>
        <w:pStyle w:val="StyleTru"/>
      </w:pPr>
      <w:r w:rsidRPr="005F0040">
        <w:t>Truy cập nhanh nội dung ghi chú khi cần thiết.</w:t>
      </w:r>
    </w:p>
    <w:p w14:paraId="62F6517C" w14:textId="063A2308" w:rsidR="005F0040" w:rsidRDefault="005F0040" w:rsidP="005F0040">
      <w:pPr>
        <w:pStyle w:val="Heading3"/>
      </w:pPr>
      <w:bookmarkStart w:id="50" w:name="_Toc232001914"/>
      <w:proofErr w:type="spellStart"/>
      <w:r>
        <w:lastRenderedPageBreak/>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50"/>
      <w:proofErr w:type="spellEnd"/>
    </w:p>
    <w:p w14:paraId="21898ACB" w14:textId="7F5EA8EB" w:rsidR="005F0040" w:rsidRDefault="005F0040" w:rsidP="005F0040">
      <w:pPr>
        <w:pStyle w:val="DoanVB"/>
      </w:pPr>
      <w:r>
        <w:t>Hệ thống cần đáp ứng các chức năng sau:</w:t>
      </w:r>
    </w:p>
    <w:p w14:paraId="371EEF09" w14:textId="6D83365B" w:rsidR="005F0040" w:rsidRPr="005F0040" w:rsidRDefault="005F0040" w:rsidP="005F0040">
      <w:pPr>
        <w:pStyle w:val="DoanVB"/>
        <w:rPr>
          <w:b/>
          <w:bCs/>
        </w:rPr>
      </w:pPr>
      <w:r w:rsidRPr="005F0040">
        <w:rPr>
          <w:b/>
          <w:bCs/>
        </w:rPr>
        <w:t>Chức năng 1: Hiển thị danh sách ghi chú</w:t>
      </w:r>
    </w:p>
    <w:p w14:paraId="760D19EF" w14:textId="5DC92BFB" w:rsidR="005F0040" w:rsidRDefault="005F0040" w:rsidP="005F0040">
      <w:pPr>
        <w:pStyle w:val="DoanVB"/>
      </w:pPr>
      <w:r>
        <w:t>Cho phép người dùng xem toàn bộ các ghi chú đã được lưu trong hệ thống.</w:t>
      </w:r>
    </w:p>
    <w:p w14:paraId="39771B5D" w14:textId="09A91DD2" w:rsidR="005F0040" w:rsidRDefault="005F0040" w:rsidP="005F0040">
      <w:pPr>
        <w:pStyle w:val="DoanVB"/>
      </w:pPr>
      <w:r>
        <w:t>Kết quả hiển thị:</w:t>
      </w:r>
    </w:p>
    <w:p w14:paraId="2961A31E" w14:textId="77777777" w:rsidR="005F0040" w:rsidRDefault="005F0040" w:rsidP="005F0040">
      <w:pPr>
        <w:pStyle w:val="StyleTru"/>
      </w:pPr>
      <w:r>
        <w:t>Tiêu đề ghi chú.</w:t>
      </w:r>
    </w:p>
    <w:p w14:paraId="21BB71B2" w14:textId="77777777" w:rsidR="005F0040" w:rsidRDefault="005F0040" w:rsidP="005F0040">
      <w:pPr>
        <w:pStyle w:val="DoanVB"/>
      </w:pPr>
      <w:r>
        <w:t>Danh sách các ghi chú đã lưu.</w:t>
      </w:r>
    </w:p>
    <w:p w14:paraId="7DEE131C" w14:textId="64E23AB5" w:rsidR="005F0040" w:rsidRPr="005F0040" w:rsidRDefault="005F0040" w:rsidP="005F0040">
      <w:pPr>
        <w:pStyle w:val="DoanVB"/>
        <w:rPr>
          <w:b/>
          <w:bCs/>
        </w:rPr>
      </w:pPr>
      <w:r w:rsidRPr="005F0040">
        <w:rPr>
          <w:b/>
          <w:bCs/>
        </w:rPr>
        <w:t>Chức năng 2: Thêm ghi chú mới</w:t>
      </w:r>
    </w:p>
    <w:p w14:paraId="4D78581B" w14:textId="55F30BBE" w:rsidR="005F0040" w:rsidRDefault="005F0040" w:rsidP="005F0040">
      <w:pPr>
        <w:pStyle w:val="DoanVB"/>
      </w:pPr>
      <w:r>
        <w:t>Người dùng nhập:</w:t>
      </w:r>
    </w:p>
    <w:p w14:paraId="1CD8E55E" w14:textId="77777777" w:rsidR="005F0040" w:rsidRDefault="005F0040" w:rsidP="005F0040">
      <w:pPr>
        <w:pStyle w:val="StyleTru"/>
      </w:pPr>
      <w:r>
        <w:t>Tiêu đề ghi chú.</w:t>
      </w:r>
    </w:p>
    <w:p w14:paraId="12ECBCF3" w14:textId="681657A1" w:rsidR="005F0040" w:rsidRDefault="005F0040" w:rsidP="005F0040">
      <w:pPr>
        <w:pStyle w:val="StyleTru"/>
      </w:pPr>
      <w:r>
        <w:t>Nội dung ghi chú.</w:t>
      </w:r>
    </w:p>
    <w:p w14:paraId="3105B43B" w14:textId="3C2CB300" w:rsidR="005F0040" w:rsidRDefault="005F0040" w:rsidP="005F0040">
      <w:pPr>
        <w:pStyle w:val="StyleTru"/>
      </w:pPr>
      <w:r>
        <w:t>Sau đó nhấn nút Lưu để ghi dữ liệu vào file.</w:t>
      </w:r>
    </w:p>
    <w:p w14:paraId="25AEDD5E" w14:textId="1C291F71" w:rsidR="005F0040" w:rsidRPr="005F0040" w:rsidRDefault="005F0040" w:rsidP="005F0040">
      <w:pPr>
        <w:pStyle w:val="DoanVB"/>
        <w:rPr>
          <w:b/>
          <w:bCs/>
        </w:rPr>
      </w:pPr>
      <w:r w:rsidRPr="005F0040">
        <w:rPr>
          <w:b/>
          <w:bCs/>
        </w:rPr>
        <w:t>Chức năng 3: Kiểm tra dữ liệu nhập</w:t>
      </w:r>
    </w:p>
    <w:p w14:paraId="0388AF01" w14:textId="70A8019F" w:rsidR="005F0040" w:rsidRDefault="005F0040" w:rsidP="005F0040">
      <w:pPr>
        <w:pStyle w:val="DoanVB"/>
      </w:pPr>
      <w:r>
        <w:t>Trước khi lưu hệ thống cần kiểm tra:</w:t>
      </w:r>
    </w:p>
    <w:p w14:paraId="2DAE63B3" w14:textId="77777777" w:rsidR="005F0040" w:rsidRDefault="005F0040" w:rsidP="005F0040">
      <w:pPr>
        <w:pStyle w:val="StyleTru"/>
      </w:pPr>
      <w:r>
        <w:t>Tiêu đề không được để trống.</w:t>
      </w:r>
    </w:p>
    <w:p w14:paraId="53FD4605" w14:textId="78532D37" w:rsidR="005F0040" w:rsidRDefault="005F0040" w:rsidP="005F0040">
      <w:pPr>
        <w:pStyle w:val="StyleTru"/>
      </w:pPr>
      <w:r>
        <w:t>Nội dung không được để trống.</w:t>
      </w:r>
    </w:p>
    <w:p w14:paraId="1F3F0836" w14:textId="09FFECC2" w:rsidR="005F0040" w:rsidRDefault="005F0040" w:rsidP="005F0040">
      <w:pPr>
        <w:pStyle w:val="DoanVB"/>
      </w:pPr>
      <w:r>
        <w:t>Nếu dữ liệu không hợp lệ:</w:t>
      </w:r>
    </w:p>
    <w:p w14:paraId="502AB976" w14:textId="77777777" w:rsidR="005F0040" w:rsidRDefault="005F0040" w:rsidP="005F0040">
      <w:pPr>
        <w:pStyle w:val="StyleTru"/>
      </w:pPr>
      <w:r>
        <w:t>Hiển thị thông báo lỗi.</w:t>
      </w:r>
    </w:p>
    <w:p w14:paraId="1219C667" w14:textId="77777777" w:rsidR="005F0040" w:rsidRDefault="005F0040" w:rsidP="005F0040">
      <w:pPr>
        <w:pStyle w:val="StyleTru"/>
      </w:pPr>
      <w:r>
        <w:t>Không cho phép lưu.</w:t>
      </w:r>
    </w:p>
    <w:p w14:paraId="180C1C4F" w14:textId="5E401290" w:rsidR="005F0040" w:rsidRPr="005F0040" w:rsidRDefault="005F0040" w:rsidP="005F0040">
      <w:pPr>
        <w:pStyle w:val="DoanVB"/>
        <w:rPr>
          <w:b/>
          <w:bCs/>
        </w:rPr>
      </w:pPr>
      <w:r w:rsidRPr="005F0040">
        <w:rPr>
          <w:b/>
          <w:bCs/>
        </w:rPr>
        <w:t>Chức năng 4: Lưu dữ liệu</w:t>
      </w:r>
    </w:p>
    <w:p w14:paraId="4CADB046" w14:textId="5B1516B9" w:rsidR="005F0040" w:rsidRDefault="005F0040" w:rsidP="005F0040">
      <w:pPr>
        <w:pStyle w:val="DoanVB"/>
      </w:pPr>
      <w:r>
        <w:t>Sau khi dữ liệu hợp lệ:</w:t>
      </w:r>
    </w:p>
    <w:p w14:paraId="3E504B04" w14:textId="77777777" w:rsidR="005F0040" w:rsidRDefault="005F0040" w:rsidP="005F0040">
      <w:pPr>
        <w:pStyle w:val="StyleTru"/>
      </w:pPr>
      <w:r>
        <w:t>Hệ thống ghi dữ liệu vào file.</w:t>
      </w:r>
    </w:p>
    <w:p w14:paraId="295AAD46" w14:textId="77777777" w:rsidR="005F0040" w:rsidRDefault="005F0040" w:rsidP="005F0040">
      <w:pPr>
        <w:pStyle w:val="StyleTru"/>
      </w:pPr>
      <w:r>
        <w:t>Dữ liệu được lưu trong bộ nhớ của ứng dụng.</w:t>
      </w:r>
    </w:p>
    <w:p w14:paraId="64333216" w14:textId="512F6E0E" w:rsidR="005F0040" w:rsidRPr="005F0040" w:rsidRDefault="005F0040" w:rsidP="005F0040">
      <w:pPr>
        <w:pStyle w:val="DoanVB"/>
        <w:rPr>
          <w:b/>
          <w:bCs/>
        </w:rPr>
      </w:pPr>
      <w:r w:rsidRPr="005F0040">
        <w:rPr>
          <w:b/>
          <w:bCs/>
        </w:rPr>
        <w:t>Chức năng 5: Đọc dữ liệu</w:t>
      </w:r>
    </w:p>
    <w:p w14:paraId="1BE3AD35" w14:textId="239DFF8E" w:rsidR="005F0040" w:rsidRDefault="005F0040" w:rsidP="005F0040">
      <w:pPr>
        <w:pStyle w:val="DoanVB"/>
      </w:pPr>
      <w:r>
        <w:t>Khi mở ứng dụng:</w:t>
      </w:r>
    </w:p>
    <w:p w14:paraId="087895B6" w14:textId="77777777" w:rsidR="005F0040" w:rsidRDefault="005F0040" w:rsidP="005F0040">
      <w:pPr>
        <w:pStyle w:val="StyleTru"/>
      </w:pPr>
      <w:r>
        <w:t>Hệ thống đọc dữ liệu từ file.</w:t>
      </w:r>
    </w:p>
    <w:p w14:paraId="15141739" w14:textId="77777777" w:rsidR="005F0040" w:rsidRDefault="005F0040" w:rsidP="005F0040">
      <w:pPr>
        <w:pStyle w:val="StyleTru"/>
      </w:pPr>
      <w:r>
        <w:t>Hiển thị lên danh sách ghi chú.</w:t>
      </w:r>
    </w:p>
    <w:p w14:paraId="27470924" w14:textId="1FE0B698" w:rsidR="005F0040" w:rsidRPr="00D748CD" w:rsidRDefault="005F0040" w:rsidP="00D748CD">
      <w:pPr>
        <w:pStyle w:val="DoanVB"/>
        <w:rPr>
          <w:b/>
          <w:bCs/>
        </w:rPr>
      </w:pPr>
      <w:r w:rsidRPr="005F0040">
        <w:rPr>
          <w:b/>
          <w:bCs/>
        </w:rPr>
        <w:t>Chức năng 6: Xem chi tiết ghi chú</w:t>
      </w:r>
    </w:p>
    <w:p w14:paraId="212B5130" w14:textId="0AC9A4FC" w:rsidR="005F0040" w:rsidRDefault="005F0040" w:rsidP="00D748CD">
      <w:pPr>
        <w:pStyle w:val="DoanVB"/>
      </w:pPr>
      <w:r>
        <w:lastRenderedPageBreak/>
        <w:t>Người dùng chọn một ghi chú bất kỳ.</w:t>
      </w:r>
    </w:p>
    <w:p w14:paraId="5EB75A23" w14:textId="74CB2120" w:rsidR="005F0040" w:rsidRDefault="005F0040" w:rsidP="00D748CD">
      <w:pPr>
        <w:pStyle w:val="DoanVB"/>
      </w:pPr>
      <w:r>
        <w:t>Hệ thống hiển thị:</w:t>
      </w:r>
    </w:p>
    <w:p w14:paraId="3B09DE56" w14:textId="77777777" w:rsidR="005F0040" w:rsidRDefault="005F0040" w:rsidP="00D748CD">
      <w:pPr>
        <w:pStyle w:val="StyleTru"/>
      </w:pPr>
      <w:r>
        <w:t>Tiêu đề.</w:t>
      </w:r>
    </w:p>
    <w:p w14:paraId="3302F993" w14:textId="04A3591F" w:rsidR="005F0040" w:rsidRPr="005F0040" w:rsidRDefault="005F0040" w:rsidP="00D748CD">
      <w:pPr>
        <w:pStyle w:val="StyleTru"/>
      </w:pPr>
      <w:r>
        <w:t>Nội dung chi tiết.</w:t>
      </w:r>
    </w:p>
    <w:p w14:paraId="06B19EAB" w14:textId="2C7B8D7B" w:rsidR="005F0040" w:rsidRDefault="005F0040" w:rsidP="00D748CD">
      <w:pPr>
        <w:pStyle w:val="StyleTru"/>
      </w:pPr>
      <w:r w:rsidRPr="005F0040">
        <w:t>Ứng dụng được xây dựng trên nền tảng Android nhằm tận dụng tính tiện lợi của điện thoại thông minh.</w:t>
      </w:r>
    </w:p>
    <w:p w14:paraId="3960B31F" w14:textId="7271FF2D" w:rsidR="00A9460A" w:rsidRDefault="00A9460A" w:rsidP="00A9460A">
      <w:pPr>
        <w:pStyle w:val="Heading3"/>
      </w:pPr>
      <w:bookmarkStart w:id="51" w:name="_Toc232001915"/>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51"/>
      <w:proofErr w:type="spellEnd"/>
    </w:p>
    <w:p w14:paraId="08703894" w14:textId="1A57618D" w:rsidR="00A9460A" w:rsidRDefault="00A9460A" w:rsidP="00A9460A">
      <w:pPr>
        <w:pStyle w:val="DoanVB"/>
      </w:pPr>
      <w:r>
        <w:t>Ngoài các chức năng chính, ứng dụng cần đáp ứng các yêu cầu sau:</w:t>
      </w:r>
    </w:p>
    <w:p w14:paraId="543728AE" w14:textId="77777777" w:rsidR="00A9460A" w:rsidRPr="00A9460A" w:rsidRDefault="00A9460A" w:rsidP="00A9460A">
      <w:pPr>
        <w:pStyle w:val="DoanVB"/>
        <w:rPr>
          <w:b/>
          <w:bCs/>
        </w:rPr>
      </w:pPr>
      <w:r w:rsidRPr="00A9460A">
        <w:rPr>
          <w:b/>
          <w:bCs/>
        </w:rPr>
        <w:t>Hiệu năng</w:t>
      </w:r>
    </w:p>
    <w:p w14:paraId="63208DC6" w14:textId="77777777" w:rsidR="00A9460A" w:rsidRDefault="00A9460A" w:rsidP="00A9460A">
      <w:pPr>
        <w:pStyle w:val="StyleTru"/>
      </w:pPr>
      <w:r>
        <w:t>Thời gian mở ứng dụng nhanh.</w:t>
      </w:r>
    </w:p>
    <w:p w14:paraId="72EBDAB7" w14:textId="77777777" w:rsidR="00A9460A" w:rsidRDefault="00A9460A" w:rsidP="00A9460A">
      <w:pPr>
        <w:pStyle w:val="StyleTru"/>
      </w:pPr>
      <w:r>
        <w:t>Thời gian đọc dữ liệu nhỏ hơn vài giây.</w:t>
      </w:r>
    </w:p>
    <w:p w14:paraId="5D328D00" w14:textId="77777777" w:rsidR="00A9460A" w:rsidRPr="00A9460A" w:rsidRDefault="00A9460A" w:rsidP="00A9460A">
      <w:pPr>
        <w:pStyle w:val="DoanVB"/>
        <w:rPr>
          <w:b/>
          <w:bCs/>
        </w:rPr>
      </w:pPr>
      <w:r w:rsidRPr="00A9460A">
        <w:rPr>
          <w:b/>
          <w:bCs/>
        </w:rPr>
        <w:t>Giao diện</w:t>
      </w:r>
    </w:p>
    <w:p w14:paraId="77580FD7" w14:textId="77777777" w:rsidR="00A9460A" w:rsidRDefault="00A9460A" w:rsidP="00A9460A">
      <w:pPr>
        <w:pStyle w:val="StyleTru"/>
      </w:pPr>
      <w:r>
        <w:t>Đơn giản.</w:t>
      </w:r>
    </w:p>
    <w:p w14:paraId="086498F4" w14:textId="77777777" w:rsidR="00A9460A" w:rsidRDefault="00A9460A" w:rsidP="00A9460A">
      <w:pPr>
        <w:pStyle w:val="StyleTru"/>
      </w:pPr>
      <w:r>
        <w:t>Dễ sử dụng.</w:t>
      </w:r>
    </w:p>
    <w:p w14:paraId="164C870F" w14:textId="77777777" w:rsidR="00A9460A" w:rsidRDefault="00A9460A" w:rsidP="00A9460A">
      <w:pPr>
        <w:pStyle w:val="StyleTru"/>
      </w:pPr>
      <w:r>
        <w:t>Thân thiện với người dùng.</w:t>
      </w:r>
    </w:p>
    <w:p w14:paraId="10E609B1" w14:textId="77777777" w:rsidR="00A9460A" w:rsidRPr="00A9460A" w:rsidRDefault="00A9460A" w:rsidP="00A9460A">
      <w:pPr>
        <w:pStyle w:val="DoanVB"/>
        <w:rPr>
          <w:b/>
          <w:bCs/>
        </w:rPr>
      </w:pPr>
      <w:r w:rsidRPr="00A9460A">
        <w:rPr>
          <w:b/>
          <w:bCs/>
        </w:rPr>
        <w:t>Bảo trì</w:t>
      </w:r>
    </w:p>
    <w:p w14:paraId="640E8A77" w14:textId="77777777" w:rsidR="00A9460A" w:rsidRDefault="00A9460A" w:rsidP="00A9460A">
      <w:pPr>
        <w:pStyle w:val="StyleTru"/>
      </w:pPr>
      <w:r>
        <w:t>Mã nguồn rõ ràng.</w:t>
      </w:r>
    </w:p>
    <w:p w14:paraId="1CE2D5CB" w14:textId="77777777" w:rsidR="00A9460A" w:rsidRDefault="00A9460A" w:rsidP="00A9460A">
      <w:pPr>
        <w:pStyle w:val="StyleTru"/>
      </w:pPr>
      <w:r>
        <w:t>Dễ nâng cấp.</w:t>
      </w:r>
    </w:p>
    <w:p w14:paraId="45308910" w14:textId="77777777" w:rsidR="00A9460A" w:rsidRPr="00A9460A" w:rsidRDefault="00A9460A" w:rsidP="00A9460A">
      <w:pPr>
        <w:pStyle w:val="DoanVB"/>
        <w:rPr>
          <w:b/>
          <w:bCs/>
        </w:rPr>
      </w:pPr>
      <w:r w:rsidRPr="00A9460A">
        <w:rPr>
          <w:b/>
          <w:bCs/>
        </w:rPr>
        <w:t>Độ tin cậy</w:t>
      </w:r>
    </w:p>
    <w:p w14:paraId="72070D1E" w14:textId="77777777" w:rsidR="00A9460A" w:rsidRDefault="00A9460A" w:rsidP="00A9460A">
      <w:pPr>
        <w:pStyle w:val="StyleTru"/>
      </w:pPr>
      <w:r>
        <w:t>Không bị lỗi khi nhập dữ liệu sai.</w:t>
      </w:r>
    </w:p>
    <w:p w14:paraId="66D8FF85" w14:textId="138F1DBB" w:rsidR="00A9460A" w:rsidRPr="005F0040" w:rsidRDefault="00A9460A" w:rsidP="00A9460A">
      <w:pPr>
        <w:pStyle w:val="StyleTru"/>
      </w:pPr>
      <w:r>
        <w:t>Không mất dữ liệu khi đóng ứng dụng.</w:t>
      </w:r>
    </w:p>
    <w:p w14:paraId="74A38FEE" w14:textId="05564BD4" w:rsidR="005F0040" w:rsidRDefault="005F0040" w:rsidP="005F0040">
      <w:pPr>
        <w:pStyle w:val="Heading2"/>
        <w:rPr>
          <w:lang w:val="vi-VN"/>
        </w:rPr>
      </w:pPr>
      <w:bookmarkStart w:id="52" w:name="_Toc232001916"/>
      <w:proofErr w:type="spellStart"/>
      <w:r w:rsidRPr="005F0040">
        <w:t>Phân</w:t>
      </w:r>
      <w:proofErr w:type="spellEnd"/>
      <w:r w:rsidRPr="005F0040">
        <w:t xml:space="preserve"> </w:t>
      </w:r>
      <w:proofErr w:type="spellStart"/>
      <w:r w:rsidRPr="005F0040">
        <w:t>tích</w:t>
      </w:r>
      <w:proofErr w:type="spellEnd"/>
      <w:r w:rsidRPr="005F0040">
        <w:t xml:space="preserve"> </w:t>
      </w:r>
      <w:proofErr w:type="spellStart"/>
      <w:r w:rsidRPr="005F0040">
        <w:t>tác</w:t>
      </w:r>
      <w:proofErr w:type="spellEnd"/>
      <w:r w:rsidRPr="005F0040">
        <w:t xml:space="preserve"> </w:t>
      </w:r>
      <w:proofErr w:type="spellStart"/>
      <w:r w:rsidRPr="005F0040">
        <w:t>nhân</w:t>
      </w:r>
      <w:proofErr w:type="spellEnd"/>
      <w:r w:rsidRPr="005F0040">
        <w:t xml:space="preserve"> </w:t>
      </w:r>
      <w:proofErr w:type="spellStart"/>
      <w:r w:rsidRPr="005F0040">
        <w:t>và</w:t>
      </w:r>
      <w:proofErr w:type="spellEnd"/>
      <w:r w:rsidRPr="005F0040">
        <w:t xml:space="preserve"> Use Case</w:t>
      </w:r>
      <w:bookmarkEnd w:id="52"/>
    </w:p>
    <w:p w14:paraId="6132BE33" w14:textId="695F12EA" w:rsidR="003E4C2A" w:rsidRPr="003E4C2A" w:rsidRDefault="003E4C2A" w:rsidP="003E4C2A">
      <w:pPr>
        <w:pStyle w:val="Heading3"/>
      </w:pPr>
      <w:bookmarkStart w:id="53" w:name="_Toc232001917"/>
      <w:proofErr w:type="spellStart"/>
      <w:r w:rsidRPr="003E4C2A">
        <w:t>Tác</w:t>
      </w:r>
      <w:proofErr w:type="spellEnd"/>
      <w:r w:rsidRPr="003E4C2A">
        <w:t xml:space="preserve"> </w:t>
      </w:r>
      <w:proofErr w:type="spellStart"/>
      <w:r w:rsidRPr="003E4C2A">
        <w:t>nhân</w:t>
      </w:r>
      <w:proofErr w:type="spellEnd"/>
      <w:r w:rsidRPr="003E4C2A">
        <w:t xml:space="preserve"> </w:t>
      </w:r>
      <w:proofErr w:type="spellStart"/>
      <w:r w:rsidRPr="003E4C2A">
        <w:t>hệ</w:t>
      </w:r>
      <w:proofErr w:type="spellEnd"/>
      <w:r w:rsidRPr="003E4C2A">
        <w:t xml:space="preserve"> </w:t>
      </w:r>
      <w:proofErr w:type="spellStart"/>
      <w:r w:rsidRPr="003E4C2A">
        <w:t>thống</w:t>
      </w:r>
      <w:bookmarkEnd w:id="53"/>
      <w:proofErr w:type="spellEnd"/>
    </w:p>
    <w:p w14:paraId="09DBA818" w14:textId="7F658135" w:rsidR="003E4C2A" w:rsidRPr="003E4C2A" w:rsidRDefault="003E4C2A" w:rsidP="003E4C2A">
      <w:pPr>
        <w:pStyle w:val="DoanVB"/>
      </w:pPr>
      <w:r w:rsidRPr="003E4C2A">
        <w:t>Ứng dụng chỉ có một tác nhân chính:</w:t>
      </w:r>
    </w:p>
    <w:p w14:paraId="1BE3928C" w14:textId="741AC52A" w:rsidR="003E4C2A" w:rsidRPr="003E4C2A" w:rsidRDefault="003E4C2A" w:rsidP="003E4C2A">
      <w:pPr>
        <w:pStyle w:val="DoanVB"/>
        <w:rPr>
          <w:b/>
          <w:bCs/>
        </w:rPr>
      </w:pPr>
      <w:r w:rsidRPr="003E4C2A">
        <w:rPr>
          <w:b/>
          <w:bCs/>
        </w:rPr>
        <w:t>Người dùng</w:t>
      </w:r>
    </w:p>
    <w:p w14:paraId="4C23129B" w14:textId="420AC04A" w:rsidR="003E4C2A" w:rsidRPr="003E4C2A" w:rsidRDefault="003E4C2A" w:rsidP="003E4C2A">
      <w:pPr>
        <w:pStyle w:val="DoanVB"/>
      </w:pPr>
      <w:r w:rsidRPr="003E4C2A">
        <w:t>Người dùng là người trực tiếp sử dụng hệ thống để:</w:t>
      </w:r>
    </w:p>
    <w:p w14:paraId="788D9334" w14:textId="77777777" w:rsidR="003E4C2A" w:rsidRPr="003E4C2A" w:rsidRDefault="003E4C2A" w:rsidP="003E4C2A">
      <w:pPr>
        <w:pStyle w:val="StyleTru"/>
      </w:pPr>
      <w:r w:rsidRPr="003E4C2A">
        <w:t>Thêm ghi chú.</w:t>
      </w:r>
    </w:p>
    <w:p w14:paraId="6A553C5B" w14:textId="77777777" w:rsidR="003E4C2A" w:rsidRPr="003E4C2A" w:rsidRDefault="003E4C2A" w:rsidP="003E4C2A">
      <w:pPr>
        <w:pStyle w:val="StyleTru"/>
      </w:pPr>
      <w:r w:rsidRPr="003E4C2A">
        <w:t>Xem danh sách ghi chú.</w:t>
      </w:r>
    </w:p>
    <w:p w14:paraId="541B8219" w14:textId="62F962AC" w:rsidR="003E4C2A" w:rsidRDefault="003E4C2A" w:rsidP="003E4C2A">
      <w:pPr>
        <w:pStyle w:val="StyleTru"/>
      </w:pPr>
      <w:r w:rsidRPr="003E4C2A">
        <w:lastRenderedPageBreak/>
        <w:t>Xem chi tiết ghi chú.</w:t>
      </w:r>
    </w:p>
    <w:p w14:paraId="4C80BA8A" w14:textId="5C7F65A6" w:rsidR="003E4C2A" w:rsidRDefault="003E4C2A" w:rsidP="003E4C2A">
      <w:pPr>
        <w:pStyle w:val="Heading3"/>
      </w:pPr>
      <w:bookmarkStart w:id="54" w:name="_Toc232001918"/>
      <w:r>
        <w:t>Use Case Diagram</w:t>
      </w:r>
      <w:bookmarkEnd w:id="54"/>
    </w:p>
    <w:p w14:paraId="542F7033" w14:textId="1E6B7230" w:rsidR="003E4C2A" w:rsidRDefault="003E4C2A" w:rsidP="003E4C2A">
      <w:pPr>
        <w:pStyle w:val="DoanVB"/>
      </w:pPr>
      <w:r>
        <w:t>Các Use Case chính:</w:t>
      </w:r>
    </w:p>
    <w:p w14:paraId="3AF04778" w14:textId="77777777" w:rsidR="003E4C2A" w:rsidRDefault="003E4C2A" w:rsidP="003E4C2A">
      <w:pPr>
        <w:pStyle w:val="StyleTru"/>
      </w:pPr>
      <w:r>
        <w:t>Xem danh sách ghi chú.</w:t>
      </w:r>
    </w:p>
    <w:p w14:paraId="2EF29DF6" w14:textId="77777777" w:rsidR="003E4C2A" w:rsidRDefault="003E4C2A" w:rsidP="003E4C2A">
      <w:pPr>
        <w:pStyle w:val="StyleTru"/>
      </w:pPr>
      <w:r>
        <w:t>Thêm ghi chú.</w:t>
      </w:r>
    </w:p>
    <w:p w14:paraId="2CA2B844" w14:textId="77777777" w:rsidR="003E4C2A" w:rsidRDefault="003E4C2A" w:rsidP="003E4C2A">
      <w:pPr>
        <w:pStyle w:val="StyleTru"/>
      </w:pPr>
      <w:r>
        <w:t>Kiểm tra dữ liệu.</w:t>
      </w:r>
    </w:p>
    <w:p w14:paraId="7983D0A2" w14:textId="77777777" w:rsidR="003E4C2A" w:rsidRDefault="003E4C2A" w:rsidP="003E4C2A">
      <w:pPr>
        <w:pStyle w:val="StyleTru"/>
      </w:pPr>
      <w:r>
        <w:t>Lưu ghi chú.</w:t>
      </w:r>
    </w:p>
    <w:p w14:paraId="659A2F37" w14:textId="666BAD65" w:rsidR="003E4C2A" w:rsidRDefault="003E4C2A" w:rsidP="003E4C2A">
      <w:pPr>
        <w:pStyle w:val="StyleTru"/>
      </w:pPr>
      <w:r>
        <w:t>Xem chi tiết ghi chú.</w:t>
      </w:r>
    </w:p>
    <w:p w14:paraId="3CA0A7CB" w14:textId="77777777" w:rsidR="00C24490" w:rsidRDefault="003F6F38" w:rsidP="00C24490">
      <w:pPr>
        <w:pStyle w:val="DoanVB"/>
        <w:keepNext/>
      </w:pPr>
      <w:r w:rsidRPr="003F6F38">
        <w:rPr>
          <w:noProof/>
        </w:rPr>
        <w:drawing>
          <wp:inline distT="0" distB="0" distL="0" distR="0" wp14:anchorId="7D532919" wp14:editId="5EA77BAB">
            <wp:extent cx="5756275" cy="2158365"/>
            <wp:effectExtent l="0" t="0" r="0" b="635"/>
            <wp:docPr id="205273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5826" name=""/>
                    <pic:cNvPicPr/>
                  </pic:nvPicPr>
                  <pic:blipFill>
                    <a:blip r:embed="rId9"/>
                    <a:stretch>
                      <a:fillRect/>
                    </a:stretch>
                  </pic:blipFill>
                  <pic:spPr>
                    <a:xfrm>
                      <a:off x="0" y="0"/>
                      <a:ext cx="5756275" cy="2158365"/>
                    </a:xfrm>
                    <a:prstGeom prst="rect">
                      <a:avLst/>
                    </a:prstGeom>
                  </pic:spPr>
                </pic:pic>
              </a:graphicData>
            </a:graphic>
          </wp:inline>
        </w:drawing>
      </w:r>
    </w:p>
    <w:p w14:paraId="20038E06" w14:textId="460D3EE4" w:rsidR="003F6F38" w:rsidRPr="00C24490" w:rsidRDefault="00C24490" w:rsidP="00C24490">
      <w:pPr>
        <w:pStyle w:val="Caption"/>
        <w:jc w:val="center"/>
        <w:rPr>
          <w:lang w:val="vi-VN"/>
        </w:rPr>
      </w:pPr>
      <w:bookmarkStart w:id="55" w:name="_Toc232001972"/>
      <w:proofErr w:type="spellStart"/>
      <w:r>
        <w:t>Ảnh</w:t>
      </w:r>
      <w:proofErr w:type="spellEnd"/>
      <w:r>
        <w:t xml:space="preserve"> </w:t>
      </w:r>
      <w:r w:rsidR="00FA66B8">
        <w:fldChar w:fldCharType="begin"/>
      </w:r>
      <w:r w:rsidR="00FA66B8">
        <w:instrText xml:space="preserve"> STYLEREF 1 \s </w:instrText>
      </w:r>
      <w:r w:rsidR="00FA66B8">
        <w:fldChar w:fldCharType="separate"/>
      </w:r>
      <w:r w:rsidR="00FA66B8">
        <w:rPr>
          <w:noProof/>
        </w:rPr>
        <w:t>3</w:t>
      </w:r>
      <w:r w:rsidR="00FA66B8">
        <w:fldChar w:fldCharType="end"/>
      </w:r>
      <w:r w:rsidR="00FA66B8">
        <w:t>.</w:t>
      </w:r>
      <w:r w:rsidR="00FA66B8">
        <w:fldChar w:fldCharType="begin"/>
      </w:r>
      <w:r w:rsidR="00FA66B8">
        <w:instrText xml:space="preserve"> SEQ Ảnh \* ARABIC \s 1 </w:instrText>
      </w:r>
      <w:r w:rsidR="00FA66B8">
        <w:fldChar w:fldCharType="separate"/>
      </w:r>
      <w:r w:rsidR="00FA66B8">
        <w:rPr>
          <w:noProof/>
        </w:rPr>
        <w:t>1</w:t>
      </w:r>
      <w:r w:rsidR="00FA66B8">
        <w:fldChar w:fldCharType="end"/>
      </w:r>
      <w:r>
        <w:rPr>
          <w:lang w:val="vi-VN"/>
        </w:rPr>
        <w:t xml:space="preserve"> Sơ đồ </w:t>
      </w:r>
      <w:r w:rsidRPr="00C24490">
        <w:rPr>
          <w:lang w:val="vi-VN"/>
        </w:rPr>
        <w:t>Use Case Diagram</w:t>
      </w:r>
      <w:bookmarkEnd w:id="55"/>
    </w:p>
    <w:p w14:paraId="026F99FD" w14:textId="77777777" w:rsidR="003E4C2A" w:rsidRDefault="003E4C2A" w:rsidP="003E4C2A">
      <w:pPr>
        <w:pStyle w:val="Heading3"/>
      </w:pPr>
      <w:bookmarkStart w:id="56" w:name="_Toc232001919"/>
      <w:proofErr w:type="spellStart"/>
      <w:r>
        <w:t>Đặc</w:t>
      </w:r>
      <w:proofErr w:type="spellEnd"/>
      <w:r>
        <w:t xml:space="preserve"> </w:t>
      </w:r>
      <w:proofErr w:type="spellStart"/>
      <w:r>
        <w:t>tả</w:t>
      </w:r>
      <w:proofErr w:type="spellEnd"/>
      <w:r>
        <w:t xml:space="preserve"> Use Case</w:t>
      </w:r>
      <w:bookmarkEnd w:id="56"/>
    </w:p>
    <w:p w14:paraId="74FEEA86" w14:textId="72D5CFB2" w:rsidR="003E4C2A" w:rsidRPr="003E4C2A" w:rsidRDefault="003E4C2A" w:rsidP="003E4C2A">
      <w:pPr>
        <w:pStyle w:val="DoanVB"/>
        <w:rPr>
          <w:b/>
          <w:bCs/>
        </w:rPr>
      </w:pPr>
      <w:r w:rsidRPr="003E4C2A">
        <w:rPr>
          <w:b/>
          <w:bCs/>
        </w:rPr>
        <w:t>UC01 - Thêm ghi chú</w:t>
      </w:r>
    </w:p>
    <w:p w14:paraId="023B4310" w14:textId="0F8DD561" w:rsidR="003E4C2A" w:rsidRPr="003E4C2A" w:rsidRDefault="003E4C2A" w:rsidP="003E4C2A">
      <w:pPr>
        <w:pStyle w:val="DoanVB"/>
        <w:rPr>
          <w:b/>
          <w:bCs/>
        </w:rPr>
      </w:pPr>
      <w:r w:rsidRPr="003E4C2A">
        <w:rPr>
          <w:b/>
          <w:bCs/>
        </w:rPr>
        <w:t>Tên Use Case:</w:t>
      </w:r>
    </w:p>
    <w:p w14:paraId="2A122687" w14:textId="4F3FAB80" w:rsidR="003E4C2A" w:rsidRDefault="003E4C2A" w:rsidP="003E4C2A">
      <w:pPr>
        <w:pStyle w:val="StyleTru"/>
      </w:pPr>
      <w:r>
        <w:t>Thêm ghi chú.</w:t>
      </w:r>
    </w:p>
    <w:p w14:paraId="22CFDF72" w14:textId="58A32F5B" w:rsidR="003E4C2A" w:rsidRDefault="003E4C2A" w:rsidP="003E4C2A">
      <w:pPr>
        <w:pStyle w:val="StyleTru"/>
      </w:pPr>
      <w:r>
        <w:t>Tác nhân:</w:t>
      </w:r>
    </w:p>
    <w:p w14:paraId="11CE35DF" w14:textId="075C9871" w:rsidR="003E4C2A" w:rsidRDefault="003E4C2A" w:rsidP="003E4C2A">
      <w:pPr>
        <w:pStyle w:val="StyleTru"/>
      </w:pPr>
      <w:r>
        <w:t>Người dùng.</w:t>
      </w:r>
    </w:p>
    <w:p w14:paraId="14CD8210" w14:textId="0650ED7D" w:rsidR="003E4C2A" w:rsidRPr="003E4C2A" w:rsidRDefault="003E4C2A" w:rsidP="003E4C2A">
      <w:pPr>
        <w:pStyle w:val="DoanVB"/>
        <w:rPr>
          <w:b/>
          <w:bCs/>
        </w:rPr>
      </w:pPr>
      <w:r w:rsidRPr="003E4C2A">
        <w:rPr>
          <w:b/>
          <w:bCs/>
        </w:rPr>
        <w:t>Mô tả:</w:t>
      </w:r>
    </w:p>
    <w:p w14:paraId="392934DC" w14:textId="69B37DFE" w:rsidR="003E4C2A" w:rsidRDefault="003E4C2A" w:rsidP="003E4C2A">
      <w:pPr>
        <w:pStyle w:val="DoanVB"/>
      </w:pPr>
      <w:r>
        <w:t>Cho phép người dùng nhập và lưu ghi chú mới.</w:t>
      </w:r>
    </w:p>
    <w:p w14:paraId="5D14D3BB" w14:textId="25F57236" w:rsidR="003E4C2A" w:rsidRDefault="003E4C2A" w:rsidP="003E4C2A">
      <w:pPr>
        <w:pStyle w:val="DoanVB"/>
      </w:pPr>
      <w:r>
        <w:t>Tiền điều kiện:</w:t>
      </w:r>
    </w:p>
    <w:p w14:paraId="6E889137" w14:textId="542B3B89" w:rsidR="003E4C2A" w:rsidRDefault="003E4C2A" w:rsidP="003E4C2A">
      <w:pPr>
        <w:pStyle w:val="DoanVB"/>
      </w:pPr>
      <w:r>
        <w:t>Ứng dụng đang hoạt động.</w:t>
      </w:r>
    </w:p>
    <w:p w14:paraId="64B38DD5" w14:textId="1997E045" w:rsidR="003E4C2A" w:rsidRPr="003E4C2A" w:rsidRDefault="003E4C2A" w:rsidP="003E4C2A">
      <w:pPr>
        <w:pStyle w:val="DoanVB"/>
        <w:rPr>
          <w:b/>
          <w:bCs/>
        </w:rPr>
      </w:pPr>
      <w:r w:rsidRPr="003E4C2A">
        <w:rPr>
          <w:b/>
          <w:bCs/>
        </w:rPr>
        <w:t>Luồng chính:</w:t>
      </w:r>
    </w:p>
    <w:p w14:paraId="76836FA7" w14:textId="72838750" w:rsidR="003E4C2A" w:rsidRDefault="003E4C2A" w:rsidP="003E4C2A">
      <w:pPr>
        <w:pStyle w:val="DoanVB"/>
      </w:pPr>
      <w:r>
        <w:t>Bước 1:</w:t>
      </w:r>
    </w:p>
    <w:p w14:paraId="04D9683F" w14:textId="3AEAF682" w:rsidR="003E4C2A" w:rsidRDefault="003E4C2A" w:rsidP="003E4C2A">
      <w:pPr>
        <w:pStyle w:val="DoanVB"/>
      </w:pPr>
      <w:r>
        <w:lastRenderedPageBreak/>
        <w:t>Người dùng chọn nút Thêm ghi chú.</w:t>
      </w:r>
    </w:p>
    <w:p w14:paraId="24D013C2" w14:textId="62FFA906" w:rsidR="003E4C2A" w:rsidRDefault="003E4C2A" w:rsidP="003E4C2A">
      <w:pPr>
        <w:pStyle w:val="DoanVB"/>
      </w:pPr>
      <w:r>
        <w:t>Bước 2:</w:t>
      </w:r>
    </w:p>
    <w:p w14:paraId="645D009F" w14:textId="0504362E" w:rsidR="003E4C2A" w:rsidRDefault="003E4C2A" w:rsidP="003E4C2A">
      <w:pPr>
        <w:pStyle w:val="DoanVB"/>
      </w:pPr>
      <w:r>
        <w:t>Hệ thống hiển thị màn hình nhập thông tin.</w:t>
      </w:r>
    </w:p>
    <w:p w14:paraId="6376AD15" w14:textId="0D9F44E0" w:rsidR="003E4C2A" w:rsidRDefault="003E4C2A" w:rsidP="003E4C2A">
      <w:pPr>
        <w:pStyle w:val="DoanVB"/>
      </w:pPr>
      <w:r>
        <w:t>Bước 3:</w:t>
      </w:r>
    </w:p>
    <w:p w14:paraId="1D8BED45" w14:textId="322207C3" w:rsidR="003E4C2A" w:rsidRDefault="003E4C2A" w:rsidP="003E4C2A">
      <w:pPr>
        <w:pStyle w:val="DoanVB"/>
      </w:pPr>
      <w:r>
        <w:t>Người dùng nhập tiêu đề và nội dung.</w:t>
      </w:r>
    </w:p>
    <w:p w14:paraId="348CDDBE" w14:textId="5E909B21" w:rsidR="003E4C2A" w:rsidRDefault="003E4C2A" w:rsidP="003E4C2A">
      <w:pPr>
        <w:pStyle w:val="DoanVB"/>
      </w:pPr>
      <w:r>
        <w:t>Bước 4:</w:t>
      </w:r>
    </w:p>
    <w:p w14:paraId="3F75A696" w14:textId="09CEE127" w:rsidR="003E4C2A" w:rsidRDefault="003E4C2A" w:rsidP="003E4C2A">
      <w:pPr>
        <w:pStyle w:val="DoanVB"/>
      </w:pPr>
      <w:r>
        <w:t>Người dùng nhấn nút Lưu.</w:t>
      </w:r>
    </w:p>
    <w:p w14:paraId="403472F4" w14:textId="60A04B7D" w:rsidR="003E4C2A" w:rsidRDefault="003E4C2A" w:rsidP="003E4C2A">
      <w:pPr>
        <w:pStyle w:val="DoanVB"/>
      </w:pPr>
      <w:r>
        <w:t>Bước 5:</w:t>
      </w:r>
    </w:p>
    <w:p w14:paraId="016E2120" w14:textId="1953C361" w:rsidR="003E4C2A" w:rsidRDefault="003E4C2A" w:rsidP="003E4C2A">
      <w:pPr>
        <w:pStyle w:val="DoanVB"/>
      </w:pPr>
      <w:r>
        <w:t>Hệ thống kiểm tra dữ liệu.</w:t>
      </w:r>
    </w:p>
    <w:p w14:paraId="17D84F13" w14:textId="3D7B2D7D" w:rsidR="003E4C2A" w:rsidRDefault="003E4C2A" w:rsidP="003E4C2A">
      <w:pPr>
        <w:pStyle w:val="DoanVB"/>
      </w:pPr>
      <w:r>
        <w:t>Bước 6:</w:t>
      </w:r>
    </w:p>
    <w:p w14:paraId="1E5B53C1" w14:textId="398CF8AA" w:rsidR="003E4C2A" w:rsidRDefault="003E4C2A" w:rsidP="003E4C2A">
      <w:pPr>
        <w:pStyle w:val="DoanVB"/>
      </w:pPr>
      <w:r>
        <w:t>Hệ thống lưu dữ liệu vào file.</w:t>
      </w:r>
    </w:p>
    <w:p w14:paraId="55A96298" w14:textId="702C6CF1" w:rsidR="003E4C2A" w:rsidRDefault="003E4C2A" w:rsidP="003E4C2A">
      <w:pPr>
        <w:pStyle w:val="DoanVB"/>
      </w:pPr>
      <w:r>
        <w:t>Bước 7:</w:t>
      </w:r>
    </w:p>
    <w:p w14:paraId="324F114E" w14:textId="735C5BEC" w:rsidR="003E4C2A" w:rsidRDefault="003E4C2A" w:rsidP="003E4C2A">
      <w:pPr>
        <w:pStyle w:val="DoanVB"/>
      </w:pPr>
      <w:r>
        <w:t>Thông báo lưu thành công.</w:t>
      </w:r>
    </w:p>
    <w:p w14:paraId="26B0844C" w14:textId="393F6F09" w:rsidR="003E4C2A" w:rsidRDefault="003E4C2A" w:rsidP="003E4C2A">
      <w:pPr>
        <w:pStyle w:val="DoanVB"/>
      </w:pPr>
      <w:r>
        <w:t>Hậu điều kiện:</w:t>
      </w:r>
    </w:p>
    <w:p w14:paraId="3C90E5DF" w14:textId="5CD01A85" w:rsidR="003E4C2A" w:rsidRDefault="003E4C2A" w:rsidP="003E4C2A">
      <w:pPr>
        <w:pStyle w:val="DoanVB"/>
      </w:pPr>
      <w:r>
        <w:t>Ghi chú được lưu.</w:t>
      </w:r>
    </w:p>
    <w:p w14:paraId="4508FD27" w14:textId="77777777" w:rsidR="00C24490" w:rsidRDefault="003F6F38" w:rsidP="00C24490">
      <w:pPr>
        <w:pStyle w:val="DoanVB"/>
        <w:keepNext/>
        <w:jc w:val="center"/>
      </w:pPr>
      <w:r w:rsidRPr="003F6F38">
        <w:rPr>
          <w:noProof/>
        </w:rPr>
        <w:drawing>
          <wp:inline distT="0" distB="0" distL="0" distR="0" wp14:anchorId="41E704F2" wp14:editId="5C894D02">
            <wp:extent cx="5756275" cy="3163570"/>
            <wp:effectExtent l="0" t="0" r="0" b="0"/>
            <wp:docPr id="121829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99553" name=""/>
                    <pic:cNvPicPr/>
                  </pic:nvPicPr>
                  <pic:blipFill>
                    <a:blip r:embed="rId10"/>
                    <a:stretch>
                      <a:fillRect/>
                    </a:stretch>
                  </pic:blipFill>
                  <pic:spPr>
                    <a:xfrm>
                      <a:off x="0" y="0"/>
                      <a:ext cx="5756275" cy="3163570"/>
                    </a:xfrm>
                    <a:prstGeom prst="rect">
                      <a:avLst/>
                    </a:prstGeom>
                  </pic:spPr>
                </pic:pic>
              </a:graphicData>
            </a:graphic>
          </wp:inline>
        </w:drawing>
      </w:r>
    </w:p>
    <w:p w14:paraId="54A0435F" w14:textId="193911EE" w:rsidR="003F6F38" w:rsidRPr="00C24490" w:rsidRDefault="00C24490" w:rsidP="00C24490">
      <w:pPr>
        <w:pStyle w:val="Caption"/>
        <w:jc w:val="center"/>
        <w:rPr>
          <w:lang w:val="vi-VN"/>
        </w:rPr>
      </w:pPr>
      <w:bookmarkStart w:id="57" w:name="_Toc232001973"/>
      <w:proofErr w:type="spellStart"/>
      <w:r>
        <w:t>Ảnh</w:t>
      </w:r>
      <w:proofErr w:type="spellEnd"/>
      <w:r>
        <w:t xml:space="preserve"> </w:t>
      </w:r>
      <w:r w:rsidR="00FA66B8">
        <w:fldChar w:fldCharType="begin"/>
      </w:r>
      <w:r w:rsidR="00FA66B8">
        <w:instrText xml:space="preserve"> STYLEREF 1 \s </w:instrText>
      </w:r>
      <w:r w:rsidR="00FA66B8">
        <w:fldChar w:fldCharType="separate"/>
      </w:r>
      <w:r w:rsidR="00FA66B8">
        <w:rPr>
          <w:noProof/>
        </w:rPr>
        <w:t>3</w:t>
      </w:r>
      <w:r w:rsidR="00FA66B8">
        <w:fldChar w:fldCharType="end"/>
      </w:r>
      <w:r w:rsidR="00FA66B8">
        <w:t>.</w:t>
      </w:r>
      <w:r w:rsidR="00FA66B8">
        <w:fldChar w:fldCharType="begin"/>
      </w:r>
      <w:r w:rsidR="00FA66B8">
        <w:instrText xml:space="preserve"> SEQ Ảnh \* ARABIC \s 1 </w:instrText>
      </w:r>
      <w:r w:rsidR="00FA66B8">
        <w:fldChar w:fldCharType="separate"/>
      </w:r>
      <w:r w:rsidR="00FA66B8">
        <w:rPr>
          <w:noProof/>
        </w:rPr>
        <w:t>2</w:t>
      </w:r>
      <w:r w:rsidR="00FA66B8">
        <w:fldChar w:fldCharType="end"/>
      </w:r>
      <w:r>
        <w:rPr>
          <w:lang w:val="vi-VN"/>
        </w:rPr>
        <w:t xml:space="preserve"> Sơ đồ đặc tả UseCase</w:t>
      </w:r>
      <w:bookmarkEnd w:id="57"/>
    </w:p>
    <w:p w14:paraId="4F6E3A8F" w14:textId="57F2D361" w:rsidR="009533A1" w:rsidRPr="009533A1" w:rsidRDefault="009533A1" w:rsidP="009533A1">
      <w:pPr>
        <w:pStyle w:val="DoanVB"/>
        <w:rPr>
          <w:b/>
          <w:bCs/>
        </w:rPr>
      </w:pPr>
      <w:r w:rsidRPr="009533A1">
        <w:rPr>
          <w:b/>
          <w:bCs/>
        </w:rPr>
        <w:t>UC02 - Xem chi tiết ghi chú</w:t>
      </w:r>
    </w:p>
    <w:p w14:paraId="0FD45F96" w14:textId="19A41BFD" w:rsidR="009533A1" w:rsidRPr="009533A1" w:rsidRDefault="009533A1" w:rsidP="009533A1">
      <w:pPr>
        <w:pStyle w:val="DoanVB"/>
        <w:rPr>
          <w:b/>
          <w:bCs/>
        </w:rPr>
      </w:pPr>
      <w:r w:rsidRPr="009533A1">
        <w:rPr>
          <w:b/>
          <w:bCs/>
        </w:rPr>
        <w:t>Tác nhân:</w:t>
      </w:r>
    </w:p>
    <w:p w14:paraId="49BC7DED" w14:textId="47D27407" w:rsidR="009533A1" w:rsidRDefault="009533A1" w:rsidP="009533A1">
      <w:pPr>
        <w:pStyle w:val="DoanVB"/>
      </w:pPr>
      <w:r>
        <w:lastRenderedPageBreak/>
        <w:t>Người dùng.</w:t>
      </w:r>
    </w:p>
    <w:p w14:paraId="7CAEF623" w14:textId="6FBA1671" w:rsidR="009533A1" w:rsidRPr="009533A1" w:rsidRDefault="009533A1" w:rsidP="009533A1">
      <w:pPr>
        <w:pStyle w:val="DoanVB"/>
        <w:rPr>
          <w:b/>
          <w:bCs/>
        </w:rPr>
      </w:pPr>
      <w:r w:rsidRPr="009533A1">
        <w:rPr>
          <w:b/>
          <w:bCs/>
        </w:rPr>
        <w:t>Mô tả:</w:t>
      </w:r>
    </w:p>
    <w:p w14:paraId="3FEAE196" w14:textId="50FBEE74" w:rsidR="009533A1" w:rsidRDefault="009533A1" w:rsidP="009533A1">
      <w:pPr>
        <w:pStyle w:val="DoanVB"/>
      </w:pPr>
      <w:r>
        <w:t>Cho phép xem nội dung đầy đủ của một ghi chú.</w:t>
      </w:r>
    </w:p>
    <w:p w14:paraId="2E478086" w14:textId="6BF7A64A" w:rsidR="009533A1" w:rsidRPr="009533A1" w:rsidRDefault="009533A1" w:rsidP="009533A1">
      <w:pPr>
        <w:pStyle w:val="DoanVB"/>
        <w:rPr>
          <w:b/>
          <w:bCs/>
        </w:rPr>
      </w:pPr>
      <w:r w:rsidRPr="009533A1">
        <w:rPr>
          <w:b/>
          <w:bCs/>
        </w:rPr>
        <w:t>Luồng chính:</w:t>
      </w:r>
    </w:p>
    <w:p w14:paraId="766574A3" w14:textId="16B35008" w:rsidR="009533A1" w:rsidRDefault="009533A1" w:rsidP="009533A1">
      <w:pPr>
        <w:pStyle w:val="DoanVB"/>
      </w:pPr>
      <w:r>
        <w:t>Bước 1:</w:t>
      </w:r>
    </w:p>
    <w:p w14:paraId="6B020C24" w14:textId="78121300" w:rsidR="009533A1" w:rsidRDefault="009533A1" w:rsidP="009533A1">
      <w:pPr>
        <w:pStyle w:val="DoanVB"/>
      </w:pPr>
      <w:r>
        <w:t>Người dùng chọn một ghi chú.</w:t>
      </w:r>
    </w:p>
    <w:p w14:paraId="23B8014F" w14:textId="686FEDDE" w:rsidR="009533A1" w:rsidRDefault="009533A1" w:rsidP="009533A1">
      <w:pPr>
        <w:pStyle w:val="DoanVB"/>
      </w:pPr>
      <w:r>
        <w:t>Bước 2:</w:t>
      </w:r>
    </w:p>
    <w:p w14:paraId="3E33328A" w14:textId="29055C0E" w:rsidR="009533A1" w:rsidRDefault="009533A1" w:rsidP="009533A1">
      <w:pPr>
        <w:pStyle w:val="DoanVB"/>
      </w:pPr>
      <w:r>
        <w:t>Hệ thống mở màn hình chi tiết.</w:t>
      </w:r>
    </w:p>
    <w:p w14:paraId="629FF6F1" w14:textId="4DA948F8" w:rsidR="009533A1" w:rsidRDefault="009533A1" w:rsidP="009533A1">
      <w:pPr>
        <w:pStyle w:val="DoanVB"/>
      </w:pPr>
      <w:r>
        <w:t>Bước 3:</w:t>
      </w:r>
    </w:p>
    <w:p w14:paraId="0E723E12" w14:textId="2DD177EF" w:rsidR="009533A1" w:rsidRDefault="009533A1" w:rsidP="009533A1">
      <w:pPr>
        <w:pStyle w:val="DoanVB"/>
      </w:pPr>
      <w:r>
        <w:t>Hiển thị tiêu đề và nội dung ghi chú.</w:t>
      </w:r>
    </w:p>
    <w:p w14:paraId="0D31BCCD" w14:textId="43B776B1" w:rsidR="009533A1" w:rsidRDefault="009533A1" w:rsidP="009533A1">
      <w:pPr>
        <w:pStyle w:val="Heading2"/>
      </w:pPr>
      <w:bookmarkStart w:id="58" w:name="_Toc232001920"/>
      <w:proofErr w:type="spellStart"/>
      <w:r>
        <w:t>Thiết</w:t>
      </w:r>
      <w:proofErr w:type="spellEnd"/>
      <w:r>
        <w:t xml:space="preserve"> </w:t>
      </w:r>
      <w:proofErr w:type="spellStart"/>
      <w:r>
        <w:t>kế</w:t>
      </w:r>
      <w:proofErr w:type="spellEnd"/>
      <w:r>
        <w:t xml:space="preserve"> Activity Diagram</w:t>
      </w:r>
      <w:bookmarkEnd w:id="58"/>
    </w:p>
    <w:p w14:paraId="1820DBFF" w14:textId="4824B819" w:rsidR="009533A1" w:rsidRDefault="009533A1" w:rsidP="009533A1">
      <w:pPr>
        <w:pStyle w:val="DoanVB"/>
        <w:rPr>
          <w:b/>
          <w:bCs/>
        </w:rPr>
      </w:pPr>
      <w:r w:rsidRPr="009533A1">
        <w:rPr>
          <w:b/>
          <w:bCs/>
        </w:rPr>
        <w:t>Activity Diagram thêm ghi chú</w:t>
      </w:r>
    </w:p>
    <w:p w14:paraId="09E51009" w14:textId="77777777" w:rsidR="009533A1" w:rsidRDefault="009533A1" w:rsidP="009533A1">
      <w:pPr>
        <w:pStyle w:val="DoanVB"/>
      </w:pPr>
      <w:r>
        <w:t>Luồng xử lý:</w:t>
      </w:r>
    </w:p>
    <w:p w14:paraId="481417F9" w14:textId="77777777" w:rsidR="00C24490" w:rsidRDefault="003F6F38" w:rsidP="00C24490">
      <w:pPr>
        <w:pStyle w:val="DoanVB"/>
        <w:keepNext/>
        <w:ind w:firstLine="0"/>
        <w:jc w:val="center"/>
      </w:pPr>
      <w:r w:rsidRPr="003F6F38">
        <w:rPr>
          <w:noProof/>
        </w:rPr>
        <w:drawing>
          <wp:inline distT="0" distB="0" distL="0" distR="0" wp14:anchorId="432B4DFC" wp14:editId="604C9748">
            <wp:extent cx="2311400" cy="4219426"/>
            <wp:effectExtent l="0" t="0" r="0" b="0"/>
            <wp:docPr id="62739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1283" name=""/>
                    <pic:cNvPicPr/>
                  </pic:nvPicPr>
                  <pic:blipFill>
                    <a:blip r:embed="rId11"/>
                    <a:stretch>
                      <a:fillRect/>
                    </a:stretch>
                  </pic:blipFill>
                  <pic:spPr>
                    <a:xfrm>
                      <a:off x="0" y="0"/>
                      <a:ext cx="2328928" cy="4251423"/>
                    </a:xfrm>
                    <a:prstGeom prst="rect">
                      <a:avLst/>
                    </a:prstGeom>
                  </pic:spPr>
                </pic:pic>
              </a:graphicData>
            </a:graphic>
          </wp:inline>
        </w:drawing>
      </w:r>
    </w:p>
    <w:p w14:paraId="09A8F108" w14:textId="1D00182C" w:rsidR="009533A1" w:rsidRPr="00C24490" w:rsidRDefault="00C24490" w:rsidP="00C24490">
      <w:pPr>
        <w:pStyle w:val="Caption"/>
        <w:jc w:val="center"/>
        <w:rPr>
          <w:lang w:val="vi-VN"/>
        </w:rPr>
      </w:pPr>
      <w:bookmarkStart w:id="59" w:name="_Toc232001974"/>
      <w:proofErr w:type="spellStart"/>
      <w:r>
        <w:t>Ảnh</w:t>
      </w:r>
      <w:proofErr w:type="spellEnd"/>
      <w:r>
        <w:t xml:space="preserve"> </w:t>
      </w:r>
      <w:r w:rsidR="00FA66B8">
        <w:fldChar w:fldCharType="begin"/>
      </w:r>
      <w:r w:rsidR="00FA66B8">
        <w:instrText xml:space="preserve"> STYLEREF 1 \s </w:instrText>
      </w:r>
      <w:r w:rsidR="00FA66B8">
        <w:fldChar w:fldCharType="separate"/>
      </w:r>
      <w:r w:rsidR="00FA66B8">
        <w:rPr>
          <w:noProof/>
        </w:rPr>
        <w:t>3</w:t>
      </w:r>
      <w:r w:rsidR="00FA66B8">
        <w:fldChar w:fldCharType="end"/>
      </w:r>
      <w:r w:rsidR="00FA66B8">
        <w:t>.</w:t>
      </w:r>
      <w:r w:rsidR="00FA66B8">
        <w:fldChar w:fldCharType="begin"/>
      </w:r>
      <w:r w:rsidR="00FA66B8">
        <w:instrText xml:space="preserve"> SEQ Ảnh \* ARABIC \s 1 </w:instrText>
      </w:r>
      <w:r w:rsidR="00FA66B8">
        <w:fldChar w:fldCharType="separate"/>
      </w:r>
      <w:r w:rsidR="00FA66B8">
        <w:rPr>
          <w:noProof/>
        </w:rPr>
        <w:t>3</w:t>
      </w:r>
      <w:r w:rsidR="00FA66B8">
        <w:fldChar w:fldCharType="end"/>
      </w:r>
      <w:r>
        <w:rPr>
          <w:lang w:val="vi-VN"/>
        </w:rPr>
        <w:t xml:space="preserve"> </w:t>
      </w:r>
      <w:r w:rsidRPr="00C24490">
        <w:rPr>
          <w:lang w:val="vi-VN"/>
        </w:rPr>
        <w:t>Activity Diagram thêm ghi chú</w:t>
      </w:r>
      <w:bookmarkEnd w:id="59"/>
    </w:p>
    <w:p w14:paraId="0B02E6CE" w14:textId="78EACC75" w:rsidR="005F0040" w:rsidRDefault="005F0040" w:rsidP="005F0040">
      <w:pPr>
        <w:pStyle w:val="Heading2"/>
        <w:rPr>
          <w:lang w:val="vi-VN"/>
        </w:rPr>
      </w:pPr>
      <w:bookmarkStart w:id="60" w:name="_Toc232001921"/>
      <w:proofErr w:type="spellStart"/>
      <w:r w:rsidRPr="005F0040">
        <w:t>Thiết</w:t>
      </w:r>
      <w:proofErr w:type="spellEnd"/>
      <w:r w:rsidRPr="005F0040">
        <w:t xml:space="preserve"> </w:t>
      </w:r>
      <w:proofErr w:type="spellStart"/>
      <w:r w:rsidRPr="005F0040">
        <w:t>kế</w:t>
      </w:r>
      <w:proofErr w:type="spellEnd"/>
      <w:r w:rsidRPr="005F0040">
        <w:t xml:space="preserve"> Sequence Diagram</w:t>
      </w:r>
      <w:bookmarkEnd w:id="60"/>
    </w:p>
    <w:p w14:paraId="529B2F75" w14:textId="4D247245" w:rsidR="009533A1" w:rsidRPr="009533A1" w:rsidRDefault="009533A1" w:rsidP="009533A1">
      <w:pPr>
        <w:pStyle w:val="DoanVB"/>
        <w:rPr>
          <w:b/>
          <w:bCs/>
        </w:rPr>
      </w:pPr>
      <w:r w:rsidRPr="009533A1">
        <w:rPr>
          <w:b/>
          <w:bCs/>
        </w:rPr>
        <w:lastRenderedPageBreak/>
        <w:t>Sequence Diagram chức năng lưu ghi chú</w:t>
      </w:r>
    </w:p>
    <w:p w14:paraId="7742F6BD" w14:textId="0A40A3C0" w:rsidR="009533A1" w:rsidRPr="009533A1" w:rsidRDefault="009533A1" w:rsidP="009533A1">
      <w:pPr>
        <w:pStyle w:val="DoanVB"/>
      </w:pPr>
      <w:r w:rsidRPr="009533A1">
        <w:t>Đối tượng tham gia:</w:t>
      </w:r>
    </w:p>
    <w:p w14:paraId="5F00B4E8" w14:textId="77777777" w:rsidR="009533A1" w:rsidRPr="009533A1" w:rsidRDefault="009533A1" w:rsidP="009533A1">
      <w:pPr>
        <w:pStyle w:val="StyleTru"/>
      </w:pPr>
      <w:r w:rsidRPr="009533A1">
        <w:t>User</w:t>
      </w:r>
    </w:p>
    <w:p w14:paraId="3929190D" w14:textId="77777777" w:rsidR="009533A1" w:rsidRPr="009533A1" w:rsidRDefault="009533A1" w:rsidP="009533A1">
      <w:pPr>
        <w:pStyle w:val="StyleTru"/>
      </w:pPr>
      <w:r w:rsidRPr="009533A1">
        <w:t>AddNoteActivity</w:t>
      </w:r>
    </w:p>
    <w:p w14:paraId="78B2C95B" w14:textId="77777777" w:rsidR="009533A1" w:rsidRPr="009533A1" w:rsidRDefault="009533A1" w:rsidP="009533A1">
      <w:pPr>
        <w:pStyle w:val="StyleTru"/>
      </w:pPr>
      <w:r w:rsidRPr="009533A1">
        <w:t>Validator</w:t>
      </w:r>
    </w:p>
    <w:p w14:paraId="22675C54" w14:textId="6CD6B8B1" w:rsidR="009533A1" w:rsidRPr="009533A1" w:rsidRDefault="009533A1" w:rsidP="009533A1">
      <w:pPr>
        <w:pStyle w:val="StyleTru"/>
      </w:pPr>
      <w:r w:rsidRPr="009533A1">
        <w:t>FileManager</w:t>
      </w:r>
    </w:p>
    <w:p w14:paraId="2E78F2D6" w14:textId="04784422" w:rsidR="009533A1" w:rsidRPr="009533A1" w:rsidRDefault="009533A1" w:rsidP="009533A1">
      <w:pPr>
        <w:pStyle w:val="DoanVB"/>
      </w:pPr>
      <w:r w:rsidRPr="009533A1">
        <w:t>Trình tự:</w:t>
      </w:r>
    </w:p>
    <w:p w14:paraId="7108D6A1" w14:textId="77777777" w:rsidR="009533A1" w:rsidRPr="009533A1" w:rsidRDefault="009533A1" w:rsidP="009533A1">
      <w:pPr>
        <w:pStyle w:val="StyleTru"/>
      </w:pPr>
      <w:r w:rsidRPr="009533A1">
        <w:t>User nhập dữ liệu.</w:t>
      </w:r>
    </w:p>
    <w:p w14:paraId="7B1EC4FD" w14:textId="77777777" w:rsidR="009533A1" w:rsidRPr="009533A1" w:rsidRDefault="009533A1" w:rsidP="009533A1">
      <w:pPr>
        <w:pStyle w:val="StyleTru"/>
      </w:pPr>
      <w:r w:rsidRPr="009533A1">
        <w:t>User nhấn Lưu.</w:t>
      </w:r>
    </w:p>
    <w:p w14:paraId="66780A54" w14:textId="77777777" w:rsidR="009533A1" w:rsidRPr="009533A1" w:rsidRDefault="009533A1" w:rsidP="009533A1">
      <w:pPr>
        <w:pStyle w:val="StyleTru"/>
      </w:pPr>
      <w:r w:rsidRPr="009533A1">
        <w:t>AddNoteActivity gửi dữ liệu đến Validator.</w:t>
      </w:r>
    </w:p>
    <w:p w14:paraId="2631326D" w14:textId="77777777" w:rsidR="009533A1" w:rsidRPr="009533A1" w:rsidRDefault="009533A1" w:rsidP="009533A1">
      <w:pPr>
        <w:pStyle w:val="StyleTru"/>
      </w:pPr>
      <w:r w:rsidRPr="009533A1">
        <w:t>Validator kiểm tra dữ liệu.</w:t>
      </w:r>
    </w:p>
    <w:p w14:paraId="48684761" w14:textId="77777777" w:rsidR="009533A1" w:rsidRPr="009533A1" w:rsidRDefault="009533A1" w:rsidP="009533A1">
      <w:pPr>
        <w:pStyle w:val="StyleTru"/>
      </w:pPr>
      <w:r w:rsidRPr="009533A1">
        <w:t>Nếu hợp lệ, FileManager ghi dữ liệu vào file.</w:t>
      </w:r>
    </w:p>
    <w:p w14:paraId="5410C629" w14:textId="14DA7A23" w:rsidR="009533A1" w:rsidRDefault="009533A1" w:rsidP="009533A1">
      <w:pPr>
        <w:pStyle w:val="StyleTru"/>
      </w:pPr>
      <w:r w:rsidRPr="009533A1">
        <w:t>Hệ thống trả về kết quả thành công.</w:t>
      </w:r>
    </w:p>
    <w:p w14:paraId="6A66B7DE" w14:textId="77777777" w:rsidR="00C24490" w:rsidRDefault="003F6F38" w:rsidP="00C24490">
      <w:pPr>
        <w:pStyle w:val="StyleTru"/>
        <w:keepNext/>
        <w:numPr>
          <w:ilvl w:val="0"/>
          <w:numId w:val="0"/>
        </w:numPr>
        <w:jc w:val="center"/>
      </w:pPr>
      <w:r w:rsidRPr="003F6F38">
        <w:rPr>
          <w:noProof/>
        </w:rPr>
        <w:drawing>
          <wp:inline distT="0" distB="0" distL="0" distR="0" wp14:anchorId="632588FA" wp14:editId="733B874C">
            <wp:extent cx="5756275" cy="4401185"/>
            <wp:effectExtent l="0" t="0" r="0" b="5715"/>
            <wp:docPr id="61169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98741" name=""/>
                    <pic:cNvPicPr/>
                  </pic:nvPicPr>
                  <pic:blipFill>
                    <a:blip r:embed="rId12"/>
                    <a:stretch>
                      <a:fillRect/>
                    </a:stretch>
                  </pic:blipFill>
                  <pic:spPr>
                    <a:xfrm>
                      <a:off x="0" y="0"/>
                      <a:ext cx="5756275" cy="4401185"/>
                    </a:xfrm>
                    <a:prstGeom prst="rect">
                      <a:avLst/>
                    </a:prstGeom>
                  </pic:spPr>
                </pic:pic>
              </a:graphicData>
            </a:graphic>
          </wp:inline>
        </w:drawing>
      </w:r>
    </w:p>
    <w:p w14:paraId="56378C81" w14:textId="222A015B" w:rsidR="003F6F38" w:rsidRPr="00C24490" w:rsidRDefault="00C24490" w:rsidP="00C24490">
      <w:pPr>
        <w:pStyle w:val="Caption"/>
        <w:jc w:val="center"/>
        <w:rPr>
          <w:lang w:val="vi-VN"/>
        </w:rPr>
      </w:pPr>
      <w:bookmarkStart w:id="61" w:name="_Toc232001975"/>
      <w:proofErr w:type="spellStart"/>
      <w:r>
        <w:t>Ảnh</w:t>
      </w:r>
      <w:proofErr w:type="spellEnd"/>
      <w:r>
        <w:t xml:space="preserve"> </w:t>
      </w:r>
      <w:r w:rsidR="00FA66B8">
        <w:fldChar w:fldCharType="begin"/>
      </w:r>
      <w:r w:rsidR="00FA66B8">
        <w:instrText xml:space="preserve"> STYLEREF 1 \s </w:instrText>
      </w:r>
      <w:r w:rsidR="00FA66B8">
        <w:fldChar w:fldCharType="separate"/>
      </w:r>
      <w:r w:rsidR="00FA66B8">
        <w:rPr>
          <w:noProof/>
        </w:rPr>
        <w:t>3</w:t>
      </w:r>
      <w:r w:rsidR="00FA66B8">
        <w:fldChar w:fldCharType="end"/>
      </w:r>
      <w:r w:rsidR="00FA66B8">
        <w:t>.</w:t>
      </w:r>
      <w:r w:rsidR="00FA66B8">
        <w:fldChar w:fldCharType="begin"/>
      </w:r>
      <w:r w:rsidR="00FA66B8">
        <w:instrText xml:space="preserve"> SEQ Ảnh \* ARABIC \s 1 </w:instrText>
      </w:r>
      <w:r w:rsidR="00FA66B8">
        <w:fldChar w:fldCharType="separate"/>
      </w:r>
      <w:r w:rsidR="00FA66B8">
        <w:rPr>
          <w:noProof/>
        </w:rPr>
        <w:t>4</w:t>
      </w:r>
      <w:r w:rsidR="00FA66B8">
        <w:fldChar w:fldCharType="end"/>
      </w:r>
      <w:r>
        <w:rPr>
          <w:lang w:val="vi-VN"/>
        </w:rPr>
        <w:t xml:space="preserve"> Sơ đồ </w:t>
      </w:r>
      <w:r w:rsidRPr="00C24490">
        <w:rPr>
          <w:lang w:val="vi-VN"/>
        </w:rPr>
        <w:t>Sequence Diagram chức năng lưu ghi chú</w:t>
      </w:r>
      <w:bookmarkEnd w:id="61"/>
    </w:p>
    <w:p w14:paraId="7BBB9608" w14:textId="2AB7C3AB" w:rsidR="005F0040" w:rsidRDefault="005F0040" w:rsidP="005F0040">
      <w:pPr>
        <w:pStyle w:val="Heading2"/>
        <w:rPr>
          <w:lang w:val="vi-VN"/>
        </w:rPr>
      </w:pPr>
      <w:bookmarkStart w:id="62" w:name="_Toc232001922"/>
      <w:proofErr w:type="spellStart"/>
      <w:r w:rsidRPr="005F0040">
        <w:lastRenderedPageBreak/>
        <w:t>Thiết</w:t>
      </w:r>
      <w:proofErr w:type="spellEnd"/>
      <w:r w:rsidRPr="005F0040">
        <w:t xml:space="preserve"> </w:t>
      </w:r>
      <w:proofErr w:type="spellStart"/>
      <w:r w:rsidRPr="005F0040">
        <w:t>kế</w:t>
      </w:r>
      <w:proofErr w:type="spellEnd"/>
      <w:r w:rsidRPr="005F0040">
        <w:t xml:space="preserve"> Class Diagram</w:t>
      </w:r>
      <w:bookmarkEnd w:id="62"/>
    </w:p>
    <w:p w14:paraId="757DC273" w14:textId="73A7897A" w:rsidR="009533A1" w:rsidRPr="009533A1" w:rsidRDefault="009533A1" w:rsidP="009533A1">
      <w:pPr>
        <w:pStyle w:val="DoanVB"/>
      </w:pPr>
      <w:r w:rsidRPr="009533A1">
        <w:t>Ứng dụng bao gồm các lớp chính:</w:t>
      </w:r>
    </w:p>
    <w:p w14:paraId="443E1A17" w14:textId="7D520534" w:rsidR="009533A1" w:rsidRPr="009533A1" w:rsidRDefault="009533A1" w:rsidP="009533A1">
      <w:pPr>
        <w:pStyle w:val="Heading3"/>
      </w:pPr>
      <w:bookmarkStart w:id="63" w:name="_Toc232001923"/>
      <w:proofErr w:type="spellStart"/>
      <w:r w:rsidRPr="009533A1">
        <w:t>MainActivity</w:t>
      </w:r>
      <w:bookmarkEnd w:id="63"/>
      <w:proofErr w:type="spellEnd"/>
    </w:p>
    <w:p w14:paraId="3056092A" w14:textId="4E9E8DB5" w:rsidR="009533A1" w:rsidRPr="009533A1" w:rsidRDefault="009533A1" w:rsidP="009533A1">
      <w:pPr>
        <w:pStyle w:val="DoanVB"/>
      </w:pPr>
      <w:r w:rsidRPr="009533A1">
        <w:t>Chức năng:</w:t>
      </w:r>
    </w:p>
    <w:p w14:paraId="6FAA556A" w14:textId="77777777" w:rsidR="009533A1" w:rsidRPr="009533A1" w:rsidRDefault="009533A1" w:rsidP="009533A1">
      <w:pPr>
        <w:pStyle w:val="StyleTru"/>
      </w:pPr>
      <w:r w:rsidRPr="009533A1">
        <w:t>Hiển thị danh sách ghi chú.</w:t>
      </w:r>
    </w:p>
    <w:p w14:paraId="14B325AF" w14:textId="33AF2F4C" w:rsidR="009533A1" w:rsidRPr="009533A1" w:rsidRDefault="009533A1" w:rsidP="009533A1">
      <w:pPr>
        <w:pStyle w:val="StyleTru"/>
      </w:pPr>
      <w:r w:rsidRPr="009533A1">
        <w:t>Điều hướng đến màn hình khác.</w:t>
      </w:r>
    </w:p>
    <w:p w14:paraId="5D5FAA22" w14:textId="62B64894" w:rsidR="009533A1" w:rsidRPr="009533A1" w:rsidRDefault="009533A1" w:rsidP="009533A1">
      <w:pPr>
        <w:pStyle w:val="DoanVB"/>
      </w:pPr>
      <w:r w:rsidRPr="009533A1">
        <w:t>Thuộc tính:</w:t>
      </w:r>
    </w:p>
    <w:p w14:paraId="6595DA42" w14:textId="060B4B08" w:rsidR="009533A1" w:rsidRPr="009533A1" w:rsidRDefault="009533A1" w:rsidP="009533A1">
      <w:pPr>
        <w:pStyle w:val="StyleTru"/>
      </w:pPr>
      <w:r w:rsidRPr="009533A1">
        <w:t>noteList</w:t>
      </w:r>
    </w:p>
    <w:p w14:paraId="5FAC18DA" w14:textId="7A4A2FA5" w:rsidR="009533A1" w:rsidRPr="009533A1" w:rsidRDefault="009533A1" w:rsidP="009533A1">
      <w:pPr>
        <w:pStyle w:val="DoanVB"/>
      </w:pPr>
      <w:r w:rsidRPr="009533A1">
        <w:t>Phương thức:</w:t>
      </w:r>
    </w:p>
    <w:p w14:paraId="684247D2" w14:textId="77777777" w:rsidR="009533A1" w:rsidRPr="009533A1" w:rsidRDefault="009533A1" w:rsidP="009533A1">
      <w:pPr>
        <w:pStyle w:val="StyleTru"/>
      </w:pPr>
      <w:r w:rsidRPr="009533A1">
        <w:t>loadData()</w:t>
      </w:r>
    </w:p>
    <w:p w14:paraId="2211218C" w14:textId="51CA4151" w:rsidR="009533A1" w:rsidRDefault="009533A1" w:rsidP="009533A1">
      <w:pPr>
        <w:pStyle w:val="StyleTru"/>
      </w:pPr>
      <w:r w:rsidRPr="009533A1">
        <w:t>openDetail()</w:t>
      </w:r>
    </w:p>
    <w:p w14:paraId="362DF305" w14:textId="4B7803D8" w:rsidR="009533A1" w:rsidRDefault="009533A1" w:rsidP="009533A1">
      <w:pPr>
        <w:pStyle w:val="Heading3"/>
      </w:pPr>
      <w:bookmarkStart w:id="64" w:name="_Toc232001924"/>
      <w:proofErr w:type="spellStart"/>
      <w:r>
        <w:t>AddNoteActivity</w:t>
      </w:r>
      <w:bookmarkEnd w:id="64"/>
      <w:proofErr w:type="spellEnd"/>
    </w:p>
    <w:p w14:paraId="377B1C60" w14:textId="69B830EA" w:rsidR="009533A1" w:rsidRDefault="009533A1" w:rsidP="009533A1">
      <w:pPr>
        <w:pStyle w:val="DoanVB"/>
      </w:pPr>
      <w:r>
        <w:t>Chức năng:</w:t>
      </w:r>
    </w:p>
    <w:p w14:paraId="08FC6AD1" w14:textId="77777777" w:rsidR="009533A1" w:rsidRDefault="009533A1" w:rsidP="009533A1">
      <w:pPr>
        <w:pStyle w:val="StyleTru"/>
      </w:pPr>
      <w:r>
        <w:t>Nhập dữ liệu.</w:t>
      </w:r>
    </w:p>
    <w:p w14:paraId="569A8288" w14:textId="77777777" w:rsidR="009533A1" w:rsidRDefault="009533A1" w:rsidP="009533A1">
      <w:pPr>
        <w:pStyle w:val="StyleTru"/>
      </w:pPr>
      <w:r>
        <w:t>Validate.</w:t>
      </w:r>
    </w:p>
    <w:p w14:paraId="741804D9" w14:textId="5709A940" w:rsidR="009533A1" w:rsidRDefault="009533A1" w:rsidP="009533A1">
      <w:pPr>
        <w:pStyle w:val="StyleTru"/>
      </w:pPr>
      <w:r>
        <w:t>Lưu dữ liệu.</w:t>
      </w:r>
    </w:p>
    <w:p w14:paraId="1A80A745" w14:textId="5398E0DE" w:rsidR="009533A1" w:rsidRDefault="009533A1" w:rsidP="009533A1">
      <w:pPr>
        <w:pStyle w:val="DoanVB"/>
      </w:pPr>
      <w:r>
        <w:t>Thuộc tính:</w:t>
      </w:r>
    </w:p>
    <w:p w14:paraId="549DC2A7" w14:textId="77777777" w:rsidR="009533A1" w:rsidRDefault="009533A1" w:rsidP="009533A1">
      <w:pPr>
        <w:pStyle w:val="StyleTru"/>
      </w:pPr>
      <w:r>
        <w:t>edtTitle</w:t>
      </w:r>
    </w:p>
    <w:p w14:paraId="408718E0" w14:textId="7F8FC88C" w:rsidR="009533A1" w:rsidRDefault="009533A1" w:rsidP="009533A1">
      <w:pPr>
        <w:pStyle w:val="StyleTru"/>
      </w:pPr>
      <w:r>
        <w:t>edtContent</w:t>
      </w:r>
    </w:p>
    <w:p w14:paraId="2FF3ABC1" w14:textId="4CEA1700" w:rsidR="009533A1" w:rsidRDefault="009533A1" w:rsidP="009533A1">
      <w:pPr>
        <w:pStyle w:val="DoanVB"/>
      </w:pPr>
      <w:r>
        <w:t>Phương thức:</w:t>
      </w:r>
    </w:p>
    <w:p w14:paraId="3210D751" w14:textId="77777777" w:rsidR="009533A1" w:rsidRDefault="009533A1" w:rsidP="009533A1">
      <w:pPr>
        <w:pStyle w:val="StyleTru"/>
      </w:pPr>
      <w:r>
        <w:t>validateData()</w:t>
      </w:r>
    </w:p>
    <w:p w14:paraId="48355A97" w14:textId="4B210DD9" w:rsidR="009533A1" w:rsidRDefault="009533A1" w:rsidP="009533A1">
      <w:pPr>
        <w:pStyle w:val="StyleTru"/>
      </w:pPr>
      <w:r>
        <w:t>saveNote()</w:t>
      </w:r>
    </w:p>
    <w:p w14:paraId="01BC14B2" w14:textId="2C170E47" w:rsidR="00473641" w:rsidRDefault="00473641" w:rsidP="00473641">
      <w:pPr>
        <w:pStyle w:val="Heading3"/>
      </w:pPr>
      <w:bookmarkStart w:id="65" w:name="_Toc232001925"/>
      <w:proofErr w:type="spellStart"/>
      <w:r>
        <w:t>DetailActivity</w:t>
      </w:r>
      <w:bookmarkEnd w:id="65"/>
      <w:proofErr w:type="spellEnd"/>
    </w:p>
    <w:p w14:paraId="71FEE28C" w14:textId="0B8B83FA" w:rsidR="00473641" w:rsidRDefault="00473641" w:rsidP="00473641">
      <w:pPr>
        <w:pStyle w:val="DoanVB"/>
      </w:pPr>
      <w:r>
        <w:t>Chức năng:</w:t>
      </w:r>
    </w:p>
    <w:p w14:paraId="49EB634A" w14:textId="0252BA8E" w:rsidR="00473641" w:rsidRDefault="00473641" w:rsidP="00473641">
      <w:pPr>
        <w:pStyle w:val="StyleTru"/>
      </w:pPr>
      <w:r>
        <w:t>Hiển thị chi tiết ghi chú.</w:t>
      </w:r>
    </w:p>
    <w:p w14:paraId="328471CC" w14:textId="1BABEBF9" w:rsidR="00473641" w:rsidRDefault="00473641" w:rsidP="00473641">
      <w:pPr>
        <w:pStyle w:val="DoanVB"/>
      </w:pPr>
      <w:r>
        <w:t>Phương thức:</w:t>
      </w:r>
    </w:p>
    <w:p w14:paraId="1E0E79A0" w14:textId="77777777" w:rsidR="00473641" w:rsidRDefault="00473641" w:rsidP="00473641">
      <w:pPr>
        <w:pStyle w:val="StyleTru"/>
      </w:pPr>
      <w:r>
        <w:t>showDetail()</w:t>
      </w:r>
    </w:p>
    <w:p w14:paraId="7B43A3AE" w14:textId="2D8863C2" w:rsidR="00473641" w:rsidRDefault="00473641" w:rsidP="00473641">
      <w:pPr>
        <w:pStyle w:val="StyleTru"/>
      </w:pPr>
      <w:r>
        <w:t>Note</w:t>
      </w:r>
    </w:p>
    <w:p w14:paraId="1856647C" w14:textId="6467DB12" w:rsidR="00473641" w:rsidRDefault="00473641" w:rsidP="00473641">
      <w:pPr>
        <w:pStyle w:val="StyleTru"/>
      </w:pPr>
      <w:r>
        <w:lastRenderedPageBreak/>
        <w:t>Data Class lưu trữ dữ liệu ghi chú.</w:t>
      </w:r>
    </w:p>
    <w:p w14:paraId="19C55321" w14:textId="6DC60C10" w:rsidR="00473641" w:rsidRDefault="00473641" w:rsidP="00473641">
      <w:pPr>
        <w:pStyle w:val="DoanVB"/>
      </w:pPr>
      <w:r>
        <w:t>Thuộc tính:</w:t>
      </w:r>
    </w:p>
    <w:p w14:paraId="4212E4BE" w14:textId="77777777" w:rsidR="00473641" w:rsidRDefault="00473641" w:rsidP="00473641">
      <w:pPr>
        <w:pStyle w:val="StyleTru"/>
      </w:pPr>
      <w:r>
        <w:t>title</w:t>
      </w:r>
    </w:p>
    <w:p w14:paraId="0871F5E3" w14:textId="22EEFFD7" w:rsidR="00473641" w:rsidRDefault="00473641" w:rsidP="00473641">
      <w:pPr>
        <w:pStyle w:val="StyleTru"/>
      </w:pPr>
      <w:r>
        <w:t>content</w:t>
      </w:r>
    </w:p>
    <w:p w14:paraId="4FC04F53" w14:textId="16F2B3A0" w:rsidR="00473641" w:rsidRPr="009533A1" w:rsidRDefault="00473641" w:rsidP="00473641">
      <w:pPr>
        <w:pStyle w:val="DoanVB"/>
      </w:pPr>
      <w:r>
        <w:t>(Hình 3.4: Class Diagram)</w:t>
      </w:r>
    </w:p>
    <w:p w14:paraId="5B1F7B90" w14:textId="193CF3B2" w:rsidR="005F0040" w:rsidRDefault="005F0040" w:rsidP="005F0040">
      <w:pPr>
        <w:pStyle w:val="Heading2"/>
        <w:rPr>
          <w:lang w:val="vi-VN"/>
        </w:rPr>
      </w:pPr>
      <w:bookmarkStart w:id="66" w:name="_Toc232001926"/>
      <w:proofErr w:type="spellStart"/>
      <w:r w:rsidRPr="005F0040">
        <w:t>Thiết</w:t>
      </w:r>
      <w:proofErr w:type="spellEnd"/>
      <w:r w:rsidRPr="005F0040">
        <w:t xml:space="preserve"> </w:t>
      </w:r>
      <w:proofErr w:type="spellStart"/>
      <w:r w:rsidRPr="005F0040">
        <w:t>kế</w:t>
      </w:r>
      <w:proofErr w:type="spellEnd"/>
      <w:r w:rsidRPr="005F0040">
        <w:t xml:space="preserve"> </w:t>
      </w:r>
      <w:proofErr w:type="spellStart"/>
      <w:r w:rsidRPr="005F0040">
        <w:t>dữ</w:t>
      </w:r>
      <w:proofErr w:type="spellEnd"/>
      <w:r w:rsidRPr="005F0040">
        <w:t xml:space="preserve"> </w:t>
      </w:r>
      <w:proofErr w:type="spellStart"/>
      <w:r w:rsidRPr="005F0040">
        <w:t>liệu</w:t>
      </w:r>
      <w:bookmarkEnd w:id="66"/>
      <w:proofErr w:type="spellEnd"/>
    </w:p>
    <w:p w14:paraId="4A1C8F50" w14:textId="385D54CC" w:rsidR="00473641" w:rsidRDefault="00473641" w:rsidP="00473641">
      <w:pPr>
        <w:pStyle w:val="Heading3"/>
        <w:rPr>
          <w:lang w:val="vi-VN"/>
        </w:rPr>
      </w:pPr>
      <w:bookmarkStart w:id="67" w:name="_Toc232001927"/>
      <w:r w:rsidRPr="00473641">
        <w:rPr>
          <w:lang w:val="vi-VN"/>
        </w:rPr>
        <w:t>Mô hình dữ liệu</w:t>
      </w:r>
      <w:bookmarkEnd w:id="67"/>
    </w:p>
    <w:p w14:paraId="1E6DE683" w14:textId="5F8054F4" w:rsidR="00473641" w:rsidRDefault="00473641" w:rsidP="00473641">
      <w:pPr>
        <w:rPr>
          <w:lang w:val="vi-VN"/>
        </w:rPr>
      </w:pPr>
      <w:r>
        <w:rPr>
          <w:lang w:val="vi-VN"/>
        </w:rPr>
        <w:t>Bảng Mô hình dữ liệu</w:t>
      </w:r>
    </w:p>
    <w:p w14:paraId="7C0A02F6" w14:textId="15CD2B3D" w:rsidR="00E91F34" w:rsidRDefault="00E91F34" w:rsidP="00E91F34">
      <w:pPr>
        <w:pStyle w:val="Heading3"/>
      </w:pPr>
      <w:bookmarkStart w:id="68" w:name="_Toc232001928"/>
      <w:proofErr w:type="spellStart"/>
      <w:r>
        <w:t>Cấu</w:t>
      </w:r>
      <w:proofErr w:type="spellEnd"/>
      <w:r>
        <w:t xml:space="preserve"> </w:t>
      </w:r>
      <w:proofErr w:type="spellStart"/>
      <w:r>
        <w:t>trúc</w:t>
      </w:r>
      <w:proofErr w:type="spellEnd"/>
      <w:r>
        <w:t xml:space="preserve"> file </w:t>
      </w:r>
      <w:proofErr w:type="spellStart"/>
      <w:r>
        <w:t>lưu</w:t>
      </w:r>
      <w:proofErr w:type="spellEnd"/>
      <w:r>
        <w:t xml:space="preserve"> </w:t>
      </w:r>
      <w:proofErr w:type="spellStart"/>
      <w:r>
        <w:t>trữ</w:t>
      </w:r>
      <w:bookmarkEnd w:id="68"/>
      <w:proofErr w:type="spellEnd"/>
    </w:p>
    <w:p w14:paraId="28BCA9B4" w14:textId="55E412C7" w:rsidR="00E91F34" w:rsidRDefault="00E91F34" w:rsidP="00E91F34">
      <w:pPr>
        <w:pStyle w:val="DoanVB"/>
      </w:pPr>
      <w:r>
        <w:t>File:</w:t>
      </w:r>
    </w:p>
    <w:p w14:paraId="3BCDF7BD" w14:textId="29B14ABD" w:rsidR="00E91F34" w:rsidRDefault="00E91F34" w:rsidP="00E91F34">
      <w:pPr>
        <w:pStyle w:val="DoanVB"/>
      </w:pPr>
      <w:r>
        <w:t>notes.txt</w:t>
      </w:r>
    </w:p>
    <w:p w14:paraId="61759944" w14:textId="118D0476" w:rsidR="00E91F34" w:rsidRDefault="00E91F34" w:rsidP="00E91F34">
      <w:pPr>
        <w:pStyle w:val="DoanVB"/>
      </w:pPr>
      <w:r>
        <w:t>Ví dụ:</w:t>
      </w:r>
    </w:p>
    <w:p w14:paraId="7785BA4A" w14:textId="77777777" w:rsidR="00E91F34" w:rsidRDefault="00E91F34" w:rsidP="00E91F34">
      <w:pPr>
        <w:pStyle w:val="DoanVB"/>
      </w:pPr>
      <w:r>
        <w:t>Lịch học|Học Android lúc 7h</w:t>
      </w:r>
    </w:p>
    <w:p w14:paraId="5C6F1B0D" w14:textId="69F0E780" w:rsidR="00E91F34" w:rsidRDefault="00E91F34" w:rsidP="00E91F34">
      <w:pPr>
        <w:pStyle w:val="DoanVB"/>
      </w:pPr>
      <w:r>
        <w:t>Đồ án|Hoàn thành báo cáo Kotlin</w:t>
      </w:r>
    </w:p>
    <w:p w14:paraId="630F3CCC" w14:textId="59EE0206" w:rsidR="00E91F34" w:rsidRDefault="00E91F34" w:rsidP="00E91F34">
      <w:pPr>
        <w:pStyle w:val="DoanVB"/>
      </w:pPr>
      <w:r>
        <w:t>Trong đó:</w:t>
      </w:r>
    </w:p>
    <w:p w14:paraId="5A9C5A7D" w14:textId="77777777" w:rsidR="00E91F34" w:rsidRDefault="00E91F34" w:rsidP="00E91F34">
      <w:pPr>
        <w:pStyle w:val="DoanVB"/>
      </w:pPr>
      <w:r>
        <w:t>Dấu "|" dùng để phân tách dữ liệu.</w:t>
      </w:r>
    </w:p>
    <w:p w14:paraId="11C669F5" w14:textId="3B485B55" w:rsidR="00E91F34" w:rsidRDefault="00E91F34" w:rsidP="00E91F34">
      <w:pPr>
        <w:pStyle w:val="DoanVB"/>
      </w:pPr>
      <w:r>
        <w:t>Mỗi dòng tương ứng một ghi chú.</w:t>
      </w:r>
    </w:p>
    <w:p w14:paraId="7DF91BBD" w14:textId="372612C2" w:rsidR="00F50A88" w:rsidRDefault="00F50A88" w:rsidP="00F50A88">
      <w:pPr>
        <w:pStyle w:val="Heading2"/>
        <w:rPr>
          <w:lang w:val="vi-VN"/>
        </w:rPr>
      </w:pPr>
      <w:bookmarkStart w:id="69" w:name="_Toc232001929"/>
      <w:proofErr w:type="spellStart"/>
      <w:r w:rsidRPr="00F50A88">
        <w:t>Cấu</w:t>
      </w:r>
      <w:proofErr w:type="spellEnd"/>
      <w:r w:rsidRPr="00F50A88">
        <w:t xml:space="preserve"> </w:t>
      </w:r>
      <w:proofErr w:type="spellStart"/>
      <w:r w:rsidRPr="00F50A88">
        <w:t>hình</w:t>
      </w:r>
      <w:proofErr w:type="spellEnd"/>
      <w:r w:rsidRPr="00F50A88">
        <w:t xml:space="preserve"> </w:t>
      </w:r>
      <w:proofErr w:type="spellStart"/>
      <w:r w:rsidRPr="00F50A88">
        <w:t>môi</w:t>
      </w:r>
      <w:proofErr w:type="spellEnd"/>
      <w:r w:rsidRPr="00F50A88">
        <w:t xml:space="preserve"> </w:t>
      </w:r>
      <w:proofErr w:type="spellStart"/>
      <w:r w:rsidRPr="00F50A88">
        <w:t>trường</w:t>
      </w:r>
      <w:proofErr w:type="spellEnd"/>
      <w:r w:rsidRPr="00F50A88">
        <w:t xml:space="preserve"> </w:t>
      </w:r>
      <w:proofErr w:type="spellStart"/>
      <w:r w:rsidRPr="00F50A88">
        <w:t>phát</w:t>
      </w:r>
      <w:proofErr w:type="spellEnd"/>
      <w:r w:rsidRPr="00F50A88">
        <w:t xml:space="preserve"> </w:t>
      </w:r>
      <w:proofErr w:type="spellStart"/>
      <w:r w:rsidRPr="00F50A88">
        <w:t>triển</w:t>
      </w:r>
      <w:bookmarkEnd w:id="69"/>
      <w:proofErr w:type="spellEnd"/>
    </w:p>
    <w:p w14:paraId="4D3EB33F" w14:textId="587823DB" w:rsidR="00F50A88" w:rsidRDefault="00F50A88" w:rsidP="00F50A88">
      <w:pPr>
        <w:pStyle w:val="DoanVB"/>
      </w:pPr>
      <w:r>
        <w:t>Để đảm bảo Android Studio hoạt động ổn định, máy tính cần đáp ứng một số yêu cầu tối thiểu.</w:t>
      </w:r>
    </w:p>
    <w:p w14:paraId="3E29438C" w14:textId="25DAE234" w:rsidR="00F50A88" w:rsidRDefault="00F50A88" w:rsidP="00F50A88">
      <w:pPr>
        <w:pStyle w:val="Heading3"/>
      </w:pPr>
      <w:bookmarkStart w:id="70" w:name="_Toc232001930"/>
      <w:proofErr w:type="spellStart"/>
      <w:r>
        <w:t>Hệ</w:t>
      </w:r>
      <w:proofErr w:type="spellEnd"/>
      <w:r>
        <w:t xml:space="preserve"> </w:t>
      </w:r>
      <w:proofErr w:type="spellStart"/>
      <w:r>
        <w:t>điều</w:t>
      </w:r>
      <w:proofErr w:type="spellEnd"/>
      <w:r>
        <w:t xml:space="preserve"> </w:t>
      </w:r>
      <w:proofErr w:type="spellStart"/>
      <w:r>
        <w:t>hành</w:t>
      </w:r>
      <w:bookmarkEnd w:id="70"/>
      <w:proofErr w:type="spellEnd"/>
    </w:p>
    <w:p w14:paraId="3A4B2BCA" w14:textId="592499DD" w:rsidR="00F50A88" w:rsidRDefault="00F50A88" w:rsidP="00F50A88">
      <w:pPr>
        <w:pStyle w:val="DoanVB"/>
      </w:pPr>
      <w:r>
        <w:t>Android Studio hỗ trợ các hệ điều hành phổ biến:</w:t>
      </w:r>
    </w:p>
    <w:p w14:paraId="70DBC94F" w14:textId="77777777" w:rsidR="00F50A88" w:rsidRDefault="00F50A88" w:rsidP="00F50A88">
      <w:pPr>
        <w:pStyle w:val="StyleTru"/>
      </w:pPr>
      <w:r>
        <w:t>Windows 10 hoặc mới hơn.</w:t>
      </w:r>
    </w:p>
    <w:p w14:paraId="3AC6CF3D" w14:textId="77777777" w:rsidR="00F50A88" w:rsidRDefault="00F50A88" w:rsidP="00F50A88">
      <w:pPr>
        <w:pStyle w:val="StyleTru"/>
      </w:pPr>
      <w:r>
        <w:t>macOS 12 hoặc mới hơn.</w:t>
      </w:r>
    </w:p>
    <w:p w14:paraId="142DD8BA" w14:textId="6C2F9D3B" w:rsidR="00F50A88" w:rsidRDefault="00F50A88" w:rsidP="00F50A88">
      <w:pPr>
        <w:pStyle w:val="StyleTru"/>
      </w:pPr>
      <w:r>
        <w:t>Linux.</w:t>
      </w:r>
    </w:p>
    <w:p w14:paraId="575999ED" w14:textId="7DB9526A" w:rsidR="00F50A88" w:rsidRDefault="00F50A88" w:rsidP="00F50A88">
      <w:pPr>
        <w:pStyle w:val="DoanVB"/>
      </w:pPr>
      <w:r>
        <w:t>Trong quá trình thực hiện đề tài, hệ điều hành được sử dụng là:</w:t>
      </w:r>
    </w:p>
    <w:p w14:paraId="0E3A57B4" w14:textId="499B9EA0" w:rsidR="00F50A88" w:rsidRDefault="00F50A88" w:rsidP="00F50A88">
      <w:pPr>
        <w:pStyle w:val="StyleTru"/>
      </w:pPr>
      <w:r>
        <w:t>macOS.</w:t>
      </w:r>
    </w:p>
    <w:p w14:paraId="05A144DF" w14:textId="5BDF73E3" w:rsidR="00F50A88" w:rsidRDefault="00F50A88" w:rsidP="00F50A88">
      <w:pPr>
        <w:pStyle w:val="Heading3"/>
      </w:pPr>
      <w:bookmarkStart w:id="71" w:name="_Toc232001931"/>
      <w:proofErr w:type="spellStart"/>
      <w:r>
        <w:lastRenderedPageBreak/>
        <w:t>Bộ</w:t>
      </w:r>
      <w:proofErr w:type="spellEnd"/>
      <w:r>
        <w:t xml:space="preserve"> </w:t>
      </w:r>
      <w:proofErr w:type="spellStart"/>
      <w:r>
        <w:t>nhớ</w:t>
      </w:r>
      <w:proofErr w:type="spellEnd"/>
      <w:r>
        <w:t xml:space="preserve"> RAM</w:t>
      </w:r>
      <w:bookmarkEnd w:id="71"/>
    </w:p>
    <w:p w14:paraId="0C31FF8C" w14:textId="319CE81C" w:rsidR="00F50A88" w:rsidRDefault="00F50A88" w:rsidP="00F50A88">
      <w:pPr>
        <w:pStyle w:val="DoanVB"/>
      </w:pPr>
      <w:r>
        <w:t>RAM là thành phần quan trọng ảnh hưởng đến tốc độ chạy Android Studio và Android Emulator.</w:t>
      </w:r>
    </w:p>
    <w:p w14:paraId="363204F2" w14:textId="6B8141E0" w:rsidR="00F50A88" w:rsidRDefault="00F50A88" w:rsidP="00F50A88">
      <w:pPr>
        <w:pStyle w:val="DoanVB"/>
      </w:pPr>
      <w:r>
        <w:t>Yêu cầu tối thiểu:</w:t>
      </w:r>
    </w:p>
    <w:p w14:paraId="3C1B2FB3" w14:textId="1AFC8772" w:rsidR="00F50A88" w:rsidRDefault="00F50A88" w:rsidP="00F50A88">
      <w:pPr>
        <w:pStyle w:val="StyleTru"/>
      </w:pPr>
      <w:r>
        <w:t>8GB RAM.</w:t>
      </w:r>
    </w:p>
    <w:p w14:paraId="0F27062A" w14:textId="64E4D5B0" w:rsidR="00F50A88" w:rsidRDefault="00F50A88" w:rsidP="00F50A88">
      <w:pPr>
        <w:pStyle w:val="DoanVB"/>
      </w:pPr>
      <w:r>
        <w:t>Việc sử dụng RAM lớn giúp:</w:t>
      </w:r>
    </w:p>
    <w:p w14:paraId="67242A7C" w14:textId="77777777" w:rsidR="00F50A88" w:rsidRDefault="00F50A88" w:rsidP="00F50A88">
      <w:pPr>
        <w:pStyle w:val="StyleTru"/>
      </w:pPr>
      <w:r>
        <w:t>Mở Android Studio nhanh hơn.</w:t>
      </w:r>
    </w:p>
    <w:p w14:paraId="717EBDD9" w14:textId="77777777" w:rsidR="00F50A88" w:rsidRDefault="00F50A88" w:rsidP="00F50A88">
      <w:pPr>
        <w:pStyle w:val="StyleTru"/>
      </w:pPr>
      <w:r>
        <w:t>Chạy Emulator mượt hơn.</w:t>
      </w:r>
    </w:p>
    <w:p w14:paraId="26460FC4" w14:textId="77777777" w:rsidR="00F50A88" w:rsidRDefault="00F50A88" w:rsidP="00F50A88">
      <w:pPr>
        <w:pStyle w:val="StyleTru"/>
      </w:pPr>
      <w:r>
        <w:t>Giảm tình trạng giật lag khi lập trình.</w:t>
      </w:r>
    </w:p>
    <w:p w14:paraId="31861AFC" w14:textId="3A747510" w:rsidR="00F50A88" w:rsidRDefault="00F50A88" w:rsidP="00F50A88">
      <w:pPr>
        <w:pStyle w:val="Heading3"/>
      </w:pPr>
      <w:bookmarkStart w:id="72" w:name="_Toc232001932"/>
      <w:r>
        <w:rPr>
          <w:lang w:val="vi-VN"/>
        </w:rPr>
        <w:t>J</w:t>
      </w:r>
      <w:r>
        <w:t>ava Development Kit (JDK)</w:t>
      </w:r>
      <w:bookmarkEnd w:id="72"/>
    </w:p>
    <w:p w14:paraId="473DF22D" w14:textId="20BBC1ED" w:rsidR="00F50A88" w:rsidRDefault="00F50A88" w:rsidP="00F50A88">
      <w:pPr>
        <w:pStyle w:val="DoanVB"/>
      </w:pPr>
      <w:r>
        <w:t>Android Studio yêu cầu Java Development Kit để biên dịch chương trình.</w:t>
      </w:r>
    </w:p>
    <w:p w14:paraId="1068E719" w14:textId="238FC080" w:rsidR="00F50A88" w:rsidRDefault="00F50A88" w:rsidP="00F50A88">
      <w:pPr>
        <w:pStyle w:val="DoanVB"/>
      </w:pPr>
      <w:r>
        <w:t>Phiên bản sử dụng:</w:t>
      </w:r>
    </w:p>
    <w:p w14:paraId="0FB09FF6" w14:textId="5CD8B3F5" w:rsidR="00F50A88" w:rsidRDefault="00F50A88" w:rsidP="00F50A88">
      <w:pPr>
        <w:pStyle w:val="StyleTru"/>
      </w:pPr>
      <w:r>
        <w:t>JDK 17.</w:t>
      </w:r>
    </w:p>
    <w:p w14:paraId="2E6AC4FB" w14:textId="007CA675" w:rsidR="00F50A88" w:rsidRDefault="00F50A88" w:rsidP="00F50A88">
      <w:pPr>
        <w:pStyle w:val="StyleTru"/>
      </w:pPr>
      <w:r>
        <w:t>JDK cung cấp:</w:t>
      </w:r>
    </w:p>
    <w:p w14:paraId="5113972A" w14:textId="77777777" w:rsidR="00F50A88" w:rsidRDefault="00F50A88" w:rsidP="00F50A88">
      <w:pPr>
        <w:pStyle w:val="StyleTru"/>
      </w:pPr>
      <w:r>
        <w:t>Trình biên dịch Java.</w:t>
      </w:r>
    </w:p>
    <w:p w14:paraId="779B191F" w14:textId="77777777" w:rsidR="00F50A88" w:rsidRDefault="00F50A88" w:rsidP="00F50A88">
      <w:pPr>
        <w:pStyle w:val="StyleTru"/>
      </w:pPr>
      <w:r>
        <w:t>Máy ảo JVM.</w:t>
      </w:r>
    </w:p>
    <w:p w14:paraId="141FA590" w14:textId="77777777" w:rsidR="00F50A88" w:rsidRDefault="00F50A88" w:rsidP="00F50A88">
      <w:pPr>
        <w:pStyle w:val="StyleTru"/>
      </w:pPr>
      <w:r>
        <w:t>Các thư viện cần thiết cho Android Studio.</w:t>
      </w:r>
    </w:p>
    <w:p w14:paraId="527367D0" w14:textId="50335590" w:rsidR="00F50A88" w:rsidRDefault="00F50A88" w:rsidP="00F50A88">
      <w:pPr>
        <w:pStyle w:val="Heading3"/>
      </w:pPr>
      <w:bookmarkStart w:id="73" w:name="_Toc232001933"/>
      <w:r>
        <w:t>Android SDK</w:t>
      </w:r>
      <w:bookmarkEnd w:id="73"/>
    </w:p>
    <w:p w14:paraId="4B56B2E6" w14:textId="5C665EE3" w:rsidR="00F50A88" w:rsidRDefault="00F50A88" w:rsidP="00F50A88">
      <w:pPr>
        <w:pStyle w:val="DoanVB"/>
      </w:pPr>
      <w:r>
        <w:t>Android SDK là bộ công cụ phát triển phần mềm Android.</w:t>
      </w:r>
    </w:p>
    <w:p w14:paraId="7AA282C5" w14:textId="5E5301AE" w:rsidR="00F50A88" w:rsidRDefault="00F50A88" w:rsidP="00F50A88">
      <w:pPr>
        <w:pStyle w:val="DoanVB"/>
      </w:pPr>
      <w:r>
        <w:t>Phiên bản sử dụng:</w:t>
      </w:r>
    </w:p>
    <w:p w14:paraId="0A73FFC0" w14:textId="31745A89" w:rsidR="00F50A88" w:rsidRDefault="00F50A88" w:rsidP="00F50A88">
      <w:pPr>
        <w:pStyle w:val="StyleTru"/>
      </w:pPr>
      <w:r>
        <w:t>Android API Level 34.</w:t>
      </w:r>
    </w:p>
    <w:p w14:paraId="389E23D3" w14:textId="57C209F1" w:rsidR="00F50A88" w:rsidRDefault="00F50A88" w:rsidP="00F50A88">
      <w:pPr>
        <w:pStyle w:val="StyleTru"/>
      </w:pPr>
      <w:r>
        <w:t>Android SDK cung cấp:</w:t>
      </w:r>
    </w:p>
    <w:p w14:paraId="25D11C3D" w14:textId="77777777" w:rsidR="00F50A88" w:rsidRDefault="00F50A88" w:rsidP="00F50A88">
      <w:pPr>
        <w:pStyle w:val="StyleTru"/>
      </w:pPr>
      <w:r>
        <w:t>Android Libraries.</w:t>
      </w:r>
    </w:p>
    <w:p w14:paraId="623507AE" w14:textId="77777777" w:rsidR="00F50A88" w:rsidRDefault="00F50A88" w:rsidP="00F50A88">
      <w:pPr>
        <w:pStyle w:val="StyleTru"/>
      </w:pPr>
      <w:r>
        <w:t>Android Build Tools.</w:t>
      </w:r>
    </w:p>
    <w:p w14:paraId="27748EE8" w14:textId="77777777" w:rsidR="00F50A88" w:rsidRDefault="00F50A88" w:rsidP="00F50A88">
      <w:pPr>
        <w:pStyle w:val="StyleTru"/>
      </w:pPr>
      <w:r>
        <w:t>Android Platform Tools.</w:t>
      </w:r>
    </w:p>
    <w:p w14:paraId="017F90BD" w14:textId="65B5B72D" w:rsidR="00F50A88" w:rsidRDefault="00F50A88" w:rsidP="00F50A88">
      <w:pPr>
        <w:pStyle w:val="StyleTru"/>
      </w:pPr>
      <w:r>
        <w:t>Android Emulator.</w:t>
      </w:r>
    </w:p>
    <w:p w14:paraId="6F61C608" w14:textId="15E049B3" w:rsidR="00F50A88" w:rsidRDefault="00F50A88" w:rsidP="00F50A88">
      <w:pPr>
        <w:pStyle w:val="DoanVB"/>
      </w:pPr>
      <w:r>
        <w:t>Android SDK giúp ứng dụng có thể được biên dịch và chạy trên các thiết bị Android.</w:t>
      </w:r>
    </w:p>
    <w:p w14:paraId="68899316" w14:textId="132B8772" w:rsidR="00F50A88" w:rsidRDefault="00F50A88" w:rsidP="00F50A88">
      <w:pPr>
        <w:pStyle w:val="Heading2"/>
        <w:rPr>
          <w:lang w:val="vi-VN"/>
        </w:rPr>
      </w:pPr>
      <w:bookmarkStart w:id="74" w:name="_Toc232001934"/>
      <w:proofErr w:type="spellStart"/>
      <w:r w:rsidRPr="00F50A88">
        <w:lastRenderedPageBreak/>
        <w:t>Tạo</w:t>
      </w:r>
      <w:proofErr w:type="spellEnd"/>
      <w:r w:rsidRPr="00F50A88">
        <w:t xml:space="preserve"> </w:t>
      </w:r>
      <w:proofErr w:type="spellStart"/>
      <w:r w:rsidRPr="00F50A88">
        <w:t>dự</w:t>
      </w:r>
      <w:proofErr w:type="spellEnd"/>
      <w:r w:rsidRPr="00F50A88">
        <w:t xml:space="preserve"> </w:t>
      </w:r>
      <w:proofErr w:type="spellStart"/>
      <w:r w:rsidRPr="00F50A88">
        <w:t>án</w:t>
      </w:r>
      <w:proofErr w:type="spellEnd"/>
      <w:r w:rsidRPr="00F50A88">
        <w:t xml:space="preserve"> Android </w:t>
      </w:r>
      <w:proofErr w:type="spellStart"/>
      <w:r w:rsidRPr="00F50A88">
        <w:t>mới</w:t>
      </w:r>
      <w:bookmarkEnd w:id="74"/>
      <w:proofErr w:type="spellEnd"/>
    </w:p>
    <w:p w14:paraId="0EC31DA4" w14:textId="5813AE60" w:rsidR="00F50A88" w:rsidRDefault="00F50A88" w:rsidP="00F50A88">
      <w:pPr>
        <w:pStyle w:val="DoanVB"/>
      </w:pPr>
      <w:r w:rsidRPr="00F50A88">
        <w:t>Sau khi cài đặt hoàn chỉnh Android Studio, tiến hành tạo dự án mới.</w:t>
      </w:r>
    </w:p>
    <w:p w14:paraId="40930915" w14:textId="7F20D7E7" w:rsidR="00F50A88" w:rsidRDefault="00F50A88" w:rsidP="00F50A88">
      <w:pPr>
        <w:pStyle w:val="Heading3"/>
      </w:pPr>
      <w:bookmarkStart w:id="75" w:name="_Toc232001935"/>
      <w:proofErr w:type="spellStart"/>
      <w:r>
        <w:t>Khởi</w:t>
      </w:r>
      <w:proofErr w:type="spellEnd"/>
      <w:r>
        <w:t xml:space="preserve"> </w:t>
      </w:r>
      <w:proofErr w:type="spellStart"/>
      <w:r>
        <w:t>động</w:t>
      </w:r>
      <w:proofErr w:type="spellEnd"/>
      <w:r>
        <w:t xml:space="preserve"> Android Studio</w:t>
      </w:r>
      <w:bookmarkEnd w:id="75"/>
    </w:p>
    <w:p w14:paraId="474CE7DC" w14:textId="2A07AF4E" w:rsidR="00F50A88" w:rsidRDefault="00F50A88" w:rsidP="00F50A88">
      <w:pPr>
        <w:pStyle w:val="DoanVB"/>
      </w:pPr>
      <w:r>
        <w:t>Bước đầu tiên là mở Android Studio từ máy tính.</w:t>
      </w:r>
    </w:p>
    <w:p w14:paraId="6570579A" w14:textId="03DD1CE1" w:rsidR="00F50A88" w:rsidRDefault="00F50A88" w:rsidP="00F50A88">
      <w:pPr>
        <w:pStyle w:val="DoanVB"/>
      </w:pPr>
      <w:r>
        <w:t>Sau khi khởi động thành công sẽ xuất hiện giao diện chào mừng.</w:t>
      </w:r>
    </w:p>
    <w:p w14:paraId="4CA703BD" w14:textId="54A99989" w:rsidR="00F50A88" w:rsidRDefault="00F50A88" w:rsidP="00F50A88">
      <w:pPr>
        <w:pStyle w:val="DoanVB"/>
      </w:pPr>
      <w:r>
        <w:t>Các chức năng chính:</w:t>
      </w:r>
    </w:p>
    <w:p w14:paraId="3E4759FA" w14:textId="77777777" w:rsidR="00F50A88" w:rsidRDefault="00F50A88" w:rsidP="00F50A88">
      <w:pPr>
        <w:pStyle w:val="StyleTru"/>
      </w:pPr>
      <w:r>
        <w:t>New Project.</w:t>
      </w:r>
    </w:p>
    <w:p w14:paraId="5253B060" w14:textId="77777777" w:rsidR="00F50A88" w:rsidRDefault="00F50A88" w:rsidP="00F50A88">
      <w:pPr>
        <w:pStyle w:val="StyleTru"/>
      </w:pPr>
      <w:r>
        <w:t>Open Project.</w:t>
      </w:r>
    </w:p>
    <w:p w14:paraId="19D335A0" w14:textId="77777777" w:rsidR="00EC0181" w:rsidRDefault="00F50A88" w:rsidP="00EC0181">
      <w:pPr>
        <w:pStyle w:val="StyleTru"/>
      </w:pPr>
      <w:r>
        <w:t>Get From Version Control.</w:t>
      </w:r>
    </w:p>
    <w:p w14:paraId="6A9BFAE0" w14:textId="33DF6B0C" w:rsidR="00EC0181" w:rsidRPr="00EC0181" w:rsidRDefault="00C24490" w:rsidP="00EC0181">
      <w:pPr>
        <w:pStyle w:val="StyleTru"/>
        <w:numPr>
          <w:ilvl w:val="0"/>
          <w:numId w:val="0"/>
        </w:numPr>
        <w:ind w:left="567"/>
      </w:pPr>
      <w:r>
        <w:rPr>
          <w:noProof/>
        </w:rPr>
        <mc:AlternateContent>
          <mc:Choice Requires="wps">
            <w:drawing>
              <wp:anchor distT="0" distB="0" distL="114300" distR="114300" simplePos="0" relativeHeight="251663360" behindDoc="0" locked="0" layoutInCell="1" allowOverlap="1" wp14:anchorId="1D1A7E15" wp14:editId="6671E51B">
                <wp:simplePos x="0" y="0"/>
                <wp:positionH relativeFrom="column">
                  <wp:posOffset>0</wp:posOffset>
                </wp:positionH>
                <wp:positionV relativeFrom="paragraph">
                  <wp:posOffset>4123690</wp:posOffset>
                </wp:positionV>
                <wp:extent cx="5756275" cy="635"/>
                <wp:effectExtent l="0" t="0" r="0" b="12065"/>
                <wp:wrapSquare wrapText="bothSides"/>
                <wp:docPr id="544226760" name="Text Box 1"/>
                <wp:cNvGraphicFramePr/>
                <a:graphic xmlns:a="http://schemas.openxmlformats.org/drawingml/2006/main">
                  <a:graphicData uri="http://schemas.microsoft.com/office/word/2010/wordprocessingShape">
                    <wps:wsp>
                      <wps:cNvSpPr txBox="1"/>
                      <wps:spPr>
                        <a:xfrm>
                          <a:off x="0" y="0"/>
                          <a:ext cx="5756275" cy="635"/>
                        </a:xfrm>
                        <a:prstGeom prst="rect">
                          <a:avLst/>
                        </a:prstGeom>
                        <a:solidFill>
                          <a:prstClr val="white"/>
                        </a:solidFill>
                        <a:ln>
                          <a:noFill/>
                        </a:ln>
                      </wps:spPr>
                      <wps:txbx>
                        <w:txbxContent>
                          <w:p w14:paraId="43BFE5CB" w14:textId="59A3CC1D" w:rsidR="00C24490" w:rsidRPr="00C24490" w:rsidRDefault="00C24490" w:rsidP="00C24490">
                            <w:pPr>
                              <w:pStyle w:val="Caption"/>
                              <w:jc w:val="center"/>
                              <w:rPr>
                                <w:noProof/>
                                <w:sz w:val="26"/>
                                <w:szCs w:val="22"/>
                                <w:lang w:val="vi-VN"/>
                              </w:rPr>
                            </w:pPr>
                            <w:bookmarkStart w:id="76" w:name="_Toc232001976"/>
                            <w:r>
                              <w:t xml:space="preserve">Ảnh </w:t>
                            </w:r>
                            <w:r w:rsidR="00FA66B8">
                              <w:fldChar w:fldCharType="begin"/>
                            </w:r>
                            <w:r w:rsidR="00FA66B8">
                              <w:instrText xml:space="preserve"> STYLEREF 1 \s </w:instrText>
                            </w:r>
                            <w:r w:rsidR="00FA66B8">
                              <w:fldChar w:fldCharType="separate"/>
                            </w:r>
                            <w:r w:rsidR="00FA66B8">
                              <w:rPr>
                                <w:noProof/>
                              </w:rPr>
                              <w:t>3</w:t>
                            </w:r>
                            <w:r w:rsidR="00FA66B8">
                              <w:fldChar w:fldCharType="end"/>
                            </w:r>
                            <w:r w:rsidR="00FA66B8">
                              <w:t>.</w:t>
                            </w:r>
                            <w:r w:rsidR="00FA66B8">
                              <w:fldChar w:fldCharType="begin"/>
                            </w:r>
                            <w:r w:rsidR="00FA66B8">
                              <w:instrText xml:space="preserve"> SEQ Ảnh \* ARABIC \s 1 </w:instrText>
                            </w:r>
                            <w:r w:rsidR="00FA66B8">
                              <w:fldChar w:fldCharType="separate"/>
                            </w:r>
                            <w:r w:rsidR="00FA66B8">
                              <w:rPr>
                                <w:noProof/>
                              </w:rPr>
                              <w:t>5</w:t>
                            </w:r>
                            <w:r w:rsidR="00FA66B8">
                              <w:fldChar w:fldCharType="end"/>
                            </w:r>
                            <w:r>
                              <w:rPr>
                                <w:lang w:val="vi-VN"/>
                              </w:rPr>
                              <w:t xml:space="preserve"> </w:t>
                            </w:r>
                            <w:r w:rsidRPr="00C24490">
                              <w:rPr>
                                <w:lang w:val="vi-VN"/>
                              </w:rPr>
                              <w:t>Màn hình khởi động Android Studio</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1A7E15" id="_x0000_t202" coordsize="21600,21600" o:spt="202" path="m,l,21600r21600,l21600,xe">
                <v:stroke joinstyle="miter"/>
                <v:path gradientshapeok="t" o:connecttype="rect"/>
              </v:shapetype>
              <v:shape id="Text Box 1" o:spid="_x0000_s1026" type="#_x0000_t202" style="position:absolute;left:0;text-align:left;margin-left:0;margin-top:324.7pt;width:453.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" stroked="f">
                <v:textbox style="mso-fit-shape-to-text:t" inset="0,0,0,0">
                  <w:txbxContent>
                    <w:p w14:paraId="43BFE5CB" w14:textId="59A3CC1D" w:rsidR="00C24490" w:rsidRPr="00C24490" w:rsidRDefault="00C24490" w:rsidP="00C24490">
                      <w:pPr>
                        <w:pStyle w:val="Caption"/>
                        <w:jc w:val="center"/>
                        <w:rPr>
                          <w:noProof/>
                          <w:sz w:val="26"/>
                          <w:szCs w:val="22"/>
                          <w:lang w:val="vi-VN"/>
                        </w:rPr>
                      </w:pPr>
                      <w:bookmarkStart w:id="77" w:name="_Toc232001976"/>
                      <w:r>
                        <w:t xml:space="preserve">Ảnh </w:t>
                      </w:r>
                      <w:r w:rsidR="00FA66B8">
                        <w:fldChar w:fldCharType="begin"/>
                      </w:r>
                      <w:r w:rsidR="00FA66B8">
                        <w:instrText xml:space="preserve"> STYLEREF 1 \s </w:instrText>
                      </w:r>
                      <w:r w:rsidR="00FA66B8">
                        <w:fldChar w:fldCharType="separate"/>
                      </w:r>
                      <w:r w:rsidR="00FA66B8">
                        <w:rPr>
                          <w:noProof/>
                        </w:rPr>
                        <w:t>3</w:t>
                      </w:r>
                      <w:r w:rsidR="00FA66B8">
                        <w:fldChar w:fldCharType="end"/>
                      </w:r>
                      <w:r w:rsidR="00FA66B8">
                        <w:t>.</w:t>
                      </w:r>
                      <w:r w:rsidR="00FA66B8">
                        <w:fldChar w:fldCharType="begin"/>
                      </w:r>
                      <w:r w:rsidR="00FA66B8">
                        <w:instrText xml:space="preserve"> SEQ Ảnh \* ARABIC \s 1 </w:instrText>
                      </w:r>
                      <w:r w:rsidR="00FA66B8">
                        <w:fldChar w:fldCharType="separate"/>
                      </w:r>
                      <w:r w:rsidR="00FA66B8">
                        <w:rPr>
                          <w:noProof/>
                        </w:rPr>
                        <w:t>5</w:t>
                      </w:r>
                      <w:r w:rsidR="00FA66B8">
                        <w:fldChar w:fldCharType="end"/>
                      </w:r>
                      <w:r>
                        <w:rPr>
                          <w:lang w:val="vi-VN"/>
                        </w:rPr>
                        <w:t xml:space="preserve"> </w:t>
                      </w:r>
                      <w:r w:rsidRPr="00C24490">
                        <w:rPr>
                          <w:lang w:val="vi-VN"/>
                        </w:rPr>
                        <w:t>Màn hình khởi động Android Studio</w:t>
                      </w:r>
                      <w:bookmarkEnd w:id="77"/>
                    </w:p>
                  </w:txbxContent>
                </v:textbox>
                <w10:wrap type="square"/>
              </v:shape>
            </w:pict>
          </mc:Fallback>
        </mc:AlternateContent>
      </w:r>
      <w:r w:rsidR="00EC0181">
        <w:rPr>
          <w:noProof/>
          <w14:ligatures w14:val="standardContextual"/>
        </w:rPr>
        <w:drawing>
          <wp:anchor distT="0" distB="0" distL="114300" distR="114300" simplePos="0" relativeHeight="251661312" behindDoc="0" locked="0" layoutInCell="1" allowOverlap="1" wp14:anchorId="720DF3FD" wp14:editId="11F5062E">
            <wp:simplePos x="0" y="0"/>
            <wp:positionH relativeFrom="column">
              <wp:posOffset>0</wp:posOffset>
            </wp:positionH>
            <wp:positionV relativeFrom="paragraph">
              <wp:posOffset>323215</wp:posOffset>
            </wp:positionV>
            <wp:extent cx="5756275" cy="3743325"/>
            <wp:effectExtent l="0" t="0" r="0" b="3175"/>
            <wp:wrapSquare wrapText="bothSides"/>
            <wp:docPr id="1257387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7625" name="Picture 125738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6275" cy="3743325"/>
                    </a:xfrm>
                    <a:prstGeom prst="rect">
                      <a:avLst/>
                    </a:prstGeom>
                  </pic:spPr>
                </pic:pic>
              </a:graphicData>
            </a:graphic>
          </wp:anchor>
        </w:drawing>
      </w:r>
    </w:p>
    <w:p w14:paraId="29FBDBD7" w14:textId="5A935A28" w:rsidR="00F50A88" w:rsidRDefault="00F50A88" w:rsidP="00F50A88">
      <w:pPr>
        <w:pStyle w:val="Heading3"/>
      </w:pPr>
      <w:bookmarkStart w:id="78" w:name="_Toc232001936"/>
      <w:proofErr w:type="spellStart"/>
      <w:r>
        <w:t>Tạo</w:t>
      </w:r>
      <w:proofErr w:type="spellEnd"/>
      <w:r>
        <w:t xml:space="preserve"> </w:t>
      </w:r>
      <w:proofErr w:type="spellStart"/>
      <w:r>
        <w:t>dự</w:t>
      </w:r>
      <w:proofErr w:type="spellEnd"/>
      <w:r>
        <w:t xml:space="preserve"> </w:t>
      </w:r>
      <w:proofErr w:type="spellStart"/>
      <w:r>
        <w:t>án</w:t>
      </w:r>
      <w:proofErr w:type="spellEnd"/>
      <w:r>
        <w:t xml:space="preserve"> </w:t>
      </w:r>
      <w:proofErr w:type="spellStart"/>
      <w:r>
        <w:t>mới</w:t>
      </w:r>
      <w:bookmarkEnd w:id="78"/>
      <w:proofErr w:type="spellEnd"/>
    </w:p>
    <w:p w14:paraId="7311E8CC" w14:textId="61F68B6B" w:rsidR="00F50A88" w:rsidRDefault="00F50A88" w:rsidP="00F50A88">
      <w:pPr>
        <w:pStyle w:val="DoanVB"/>
      </w:pPr>
      <w:r>
        <w:t>Tại màn hình khởi động chọn:</w:t>
      </w:r>
    </w:p>
    <w:p w14:paraId="1838601C" w14:textId="4A4F6E5F" w:rsidR="00F50A88" w:rsidRDefault="00F50A88" w:rsidP="00F50A88">
      <w:pPr>
        <w:pStyle w:val="StyleTru"/>
      </w:pPr>
      <w:r>
        <w:t>New Project</w:t>
      </w:r>
    </w:p>
    <w:p w14:paraId="365E97FC" w14:textId="644A1EEE" w:rsidR="00F50A88" w:rsidRDefault="00F50A88" w:rsidP="00F50A88">
      <w:pPr>
        <w:pStyle w:val="StyleTru"/>
      </w:pPr>
      <w:r>
        <w:t>để tạo ứng dụng Android mới.</w:t>
      </w:r>
    </w:p>
    <w:p w14:paraId="47DF8F48" w14:textId="77777777" w:rsidR="00C24490" w:rsidRDefault="00EC0181" w:rsidP="00C24490">
      <w:pPr>
        <w:keepNext/>
      </w:pPr>
      <w:r w:rsidRPr="00EC0181">
        <w:rPr>
          <w:noProof/>
        </w:rPr>
        <w:lastRenderedPageBreak/>
        <w:drawing>
          <wp:inline distT="0" distB="0" distL="0" distR="0" wp14:anchorId="381BBAE8" wp14:editId="1ADE1E5D">
            <wp:extent cx="5041900" cy="1765300"/>
            <wp:effectExtent l="0" t="0" r="0" b="0"/>
            <wp:docPr id="141141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15816" name=""/>
                    <pic:cNvPicPr/>
                  </pic:nvPicPr>
                  <pic:blipFill>
                    <a:blip r:embed="rId14"/>
                    <a:stretch>
                      <a:fillRect/>
                    </a:stretch>
                  </pic:blipFill>
                  <pic:spPr>
                    <a:xfrm>
                      <a:off x="0" y="0"/>
                      <a:ext cx="5041900" cy="1765300"/>
                    </a:xfrm>
                    <a:prstGeom prst="rect">
                      <a:avLst/>
                    </a:prstGeom>
                  </pic:spPr>
                </pic:pic>
              </a:graphicData>
            </a:graphic>
          </wp:inline>
        </w:drawing>
      </w:r>
    </w:p>
    <w:p w14:paraId="5FD7B39A" w14:textId="41C89678" w:rsidR="00EC0181" w:rsidRPr="00C24490" w:rsidRDefault="00C24490" w:rsidP="00C24490">
      <w:pPr>
        <w:pStyle w:val="Caption"/>
        <w:jc w:val="center"/>
        <w:rPr>
          <w:lang w:val="vi-VN"/>
        </w:rPr>
      </w:pPr>
      <w:bookmarkStart w:id="79" w:name="_Toc232001977"/>
      <w:proofErr w:type="spellStart"/>
      <w:r>
        <w:t>Ảnh</w:t>
      </w:r>
      <w:proofErr w:type="spellEnd"/>
      <w:r>
        <w:t xml:space="preserve"> </w:t>
      </w:r>
      <w:r w:rsidR="00FA66B8">
        <w:fldChar w:fldCharType="begin"/>
      </w:r>
      <w:r w:rsidR="00FA66B8">
        <w:instrText xml:space="preserve"> STYLEREF 1 \s </w:instrText>
      </w:r>
      <w:r w:rsidR="00FA66B8">
        <w:fldChar w:fldCharType="separate"/>
      </w:r>
      <w:r w:rsidR="00FA66B8">
        <w:rPr>
          <w:noProof/>
        </w:rPr>
        <w:t>3</w:t>
      </w:r>
      <w:r w:rsidR="00FA66B8">
        <w:fldChar w:fldCharType="end"/>
      </w:r>
      <w:r w:rsidR="00FA66B8">
        <w:t>.</w:t>
      </w:r>
      <w:r w:rsidR="00FA66B8">
        <w:fldChar w:fldCharType="begin"/>
      </w:r>
      <w:r w:rsidR="00FA66B8">
        <w:instrText xml:space="preserve"> SEQ Ảnh \* ARABIC \s 1 </w:instrText>
      </w:r>
      <w:r w:rsidR="00FA66B8">
        <w:fldChar w:fldCharType="separate"/>
      </w:r>
      <w:r w:rsidR="00FA66B8">
        <w:rPr>
          <w:noProof/>
        </w:rPr>
        <w:t>6</w:t>
      </w:r>
      <w:r w:rsidR="00FA66B8">
        <w:fldChar w:fldCharType="end"/>
      </w:r>
      <w:r>
        <w:rPr>
          <w:lang w:val="vi-VN"/>
        </w:rPr>
        <w:t xml:space="preserve"> </w:t>
      </w:r>
      <w:r w:rsidRPr="00C24490">
        <w:rPr>
          <w:lang w:val="vi-VN"/>
        </w:rPr>
        <w:t>Chọn New Project</w:t>
      </w:r>
      <w:bookmarkEnd w:id="79"/>
    </w:p>
    <w:p w14:paraId="26F00EBC" w14:textId="560A82F3" w:rsidR="00F50A88" w:rsidRDefault="00F50A88" w:rsidP="00F50A88">
      <w:pPr>
        <w:pStyle w:val="Heading3"/>
      </w:pPr>
      <w:bookmarkStart w:id="80" w:name="_Toc232001937"/>
      <w:proofErr w:type="spellStart"/>
      <w:r>
        <w:t>Chọn</w:t>
      </w:r>
      <w:proofErr w:type="spellEnd"/>
      <w:r>
        <w:t xml:space="preserve"> </w:t>
      </w:r>
      <w:proofErr w:type="spellStart"/>
      <w:r>
        <w:t>loại</w:t>
      </w:r>
      <w:proofErr w:type="spellEnd"/>
      <w:r>
        <w:t xml:space="preserve"> Project</w:t>
      </w:r>
      <w:bookmarkEnd w:id="80"/>
    </w:p>
    <w:p w14:paraId="4ADA087D" w14:textId="6221E360" w:rsidR="00F50A88" w:rsidRDefault="00F50A88" w:rsidP="00F50A88">
      <w:pPr>
        <w:pStyle w:val="DoanVB"/>
      </w:pPr>
      <w:r>
        <w:t>Android Studio cung cấp nhiều mẫu dự án khác nhau như:</w:t>
      </w:r>
    </w:p>
    <w:p w14:paraId="29846EA4" w14:textId="77777777" w:rsidR="00F50A88" w:rsidRDefault="00F50A88" w:rsidP="00F50A88">
      <w:pPr>
        <w:pStyle w:val="StyleTru"/>
      </w:pPr>
      <w:r>
        <w:t>Empty Activity.</w:t>
      </w:r>
    </w:p>
    <w:p w14:paraId="58954B24" w14:textId="77777777" w:rsidR="00F50A88" w:rsidRDefault="00F50A88" w:rsidP="00F50A88">
      <w:pPr>
        <w:pStyle w:val="StyleTru"/>
      </w:pPr>
      <w:r>
        <w:t>Basic Activity.</w:t>
      </w:r>
    </w:p>
    <w:p w14:paraId="72707B71" w14:textId="77777777" w:rsidR="00F50A88" w:rsidRDefault="00F50A88" w:rsidP="00F50A88">
      <w:pPr>
        <w:pStyle w:val="StyleTru"/>
      </w:pPr>
      <w:r>
        <w:t>Navigation Drawer Activity.</w:t>
      </w:r>
    </w:p>
    <w:p w14:paraId="0F5F4312" w14:textId="144B00FE" w:rsidR="00F50A88" w:rsidRDefault="00F50A88" w:rsidP="00F50A88">
      <w:pPr>
        <w:pStyle w:val="StyleTru"/>
      </w:pPr>
      <w:r>
        <w:t>Bottom Navigation Activity.</w:t>
      </w:r>
    </w:p>
    <w:p w14:paraId="1F3F4F45" w14:textId="1C71C2C7" w:rsidR="00F50A88" w:rsidRDefault="00F50A88" w:rsidP="00F50A88">
      <w:pPr>
        <w:pStyle w:val="DoanVB"/>
      </w:pPr>
      <w:r>
        <w:t>Trong đề tài này lựa chọn:</w:t>
      </w:r>
    </w:p>
    <w:p w14:paraId="17295678" w14:textId="534A101A" w:rsidR="00F50A88" w:rsidRDefault="00F50A88" w:rsidP="00F50A88">
      <w:pPr>
        <w:pStyle w:val="StyleTru"/>
      </w:pPr>
      <w:r>
        <w:t>Empty Activity</w:t>
      </w:r>
    </w:p>
    <w:p w14:paraId="63D65E0B" w14:textId="5B589E0B" w:rsidR="00F50A88" w:rsidRDefault="00F50A88" w:rsidP="00F50A88">
      <w:pPr>
        <w:pStyle w:val="DoanVB"/>
      </w:pPr>
      <w:r>
        <w:t>vì:</w:t>
      </w:r>
    </w:p>
    <w:p w14:paraId="31E2A9A8" w14:textId="77777777" w:rsidR="00F50A88" w:rsidRDefault="00F50A88" w:rsidP="00F50A88">
      <w:pPr>
        <w:pStyle w:val="StyleTru"/>
      </w:pPr>
      <w:r>
        <w:t>Đơn giản.</w:t>
      </w:r>
    </w:p>
    <w:p w14:paraId="5F936DD1" w14:textId="77777777" w:rsidR="00F50A88" w:rsidRDefault="00F50A88" w:rsidP="00F50A88">
      <w:pPr>
        <w:pStyle w:val="StyleTru"/>
      </w:pPr>
      <w:r>
        <w:t>Phù hợp với sinh viên mới học.</w:t>
      </w:r>
    </w:p>
    <w:p w14:paraId="35E8D852" w14:textId="77777777" w:rsidR="00F50A88" w:rsidRDefault="00F50A88" w:rsidP="00F50A88">
      <w:pPr>
        <w:pStyle w:val="StyleTru"/>
      </w:pPr>
      <w:r>
        <w:t>Dễ quản lý mã nguồn.</w:t>
      </w:r>
    </w:p>
    <w:p w14:paraId="12E1B43B" w14:textId="50927DD2" w:rsidR="00F50A88" w:rsidRDefault="00F50A88" w:rsidP="00F50A88">
      <w:pPr>
        <w:pStyle w:val="StyleTru"/>
      </w:pPr>
      <w:r>
        <w:t>Dễ mở rộng sau này.</w:t>
      </w:r>
    </w:p>
    <w:p w14:paraId="26FD4B44" w14:textId="77777777" w:rsidR="00FA66B8" w:rsidRDefault="00EC0181" w:rsidP="00FA66B8">
      <w:pPr>
        <w:keepNext/>
      </w:pPr>
      <w:r w:rsidRPr="00EC0181">
        <w:rPr>
          <w:noProof/>
        </w:rPr>
        <w:lastRenderedPageBreak/>
        <w:drawing>
          <wp:inline distT="0" distB="0" distL="0" distR="0" wp14:anchorId="0463003A" wp14:editId="3C8D9713">
            <wp:extent cx="5756275" cy="4315460"/>
            <wp:effectExtent l="0" t="0" r="0" b="2540"/>
            <wp:docPr id="69011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3276" name=""/>
                    <pic:cNvPicPr/>
                  </pic:nvPicPr>
                  <pic:blipFill>
                    <a:blip r:embed="rId15"/>
                    <a:stretch>
                      <a:fillRect/>
                    </a:stretch>
                  </pic:blipFill>
                  <pic:spPr>
                    <a:xfrm>
                      <a:off x="0" y="0"/>
                      <a:ext cx="5756275" cy="4315460"/>
                    </a:xfrm>
                    <a:prstGeom prst="rect">
                      <a:avLst/>
                    </a:prstGeom>
                  </pic:spPr>
                </pic:pic>
              </a:graphicData>
            </a:graphic>
          </wp:inline>
        </w:drawing>
      </w:r>
    </w:p>
    <w:p w14:paraId="20747CCF" w14:textId="281FD3D0" w:rsidR="00EC0181" w:rsidRPr="00FA66B8" w:rsidRDefault="00FA66B8" w:rsidP="00FA66B8">
      <w:pPr>
        <w:pStyle w:val="Caption"/>
        <w:jc w:val="center"/>
        <w:rPr>
          <w:lang w:val="vi-VN"/>
        </w:rPr>
      </w:pPr>
      <w:bookmarkStart w:id="81" w:name="_Toc232001978"/>
      <w:proofErr w:type="spellStart"/>
      <w:r>
        <w:t>Ảnh</w:t>
      </w:r>
      <w:proofErr w:type="spellEnd"/>
      <w:r>
        <w:t xml:space="preserve"> </w:t>
      </w:r>
      <w:r>
        <w:fldChar w:fldCharType="begin"/>
      </w:r>
      <w:r>
        <w:instrText xml:space="preserve"> STYLEREF 1 \s </w:instrText>
      </w:r>
      <w:r>
        <w:fldChar w:fldCharType="separate"/>
      </w:r>
      <w:r>
        <w:rPr>
          <w:noProof/>
        </w:rPr>
        <w:t>3</w:t>
      </w:r>
      <w:r>
        <w:fldChar w:fldCharType="end"/>
      </w:r>
      <w:r>
        <w:t>.</w:t>
      </w:r>
      <w:r>
        <w:fldChar w:fldCharType="begin"/>
      </w:r>
      <w:r>
        <w:instrText xml:space="preserve"> SEQ Ảnh \* ARABIC \s 1 </w:instrText>
      </w:r>
      <w:r>
        <w:fldChar w:fldCharType="separate"/>
      </w:r>
      <w:r>
        <w:rPr>
          <w:noProof/>
        </w:rPr>
        <w:t>7</w:t>
      </w:r>
      <w:r>
        <w:fldChar w:fldCharType="end"/>
      </w:r>
      <w:r>
        <w:rPr>
          <w:lang w:val="vi-VN"/>
        </w:rPr>
        <w:t xml:space="preserve"> </w:t>
      </w:r>
      <w:r w:rsidRPr="00FA66B8">
        <w:rPr>
          <w:lang w:val="vi-VN"/>
        </w:rPr>
        <w:t>Chọn</w:t>
      </w:r>
      <w:r>
        <w:rPr>
          <w:lang w:val="vi-VN"/>
        </w:rPr>
        <w:t xml:space="preserve"> type Project:</w:t>
      </w:r>
      <w:r w:rsidRPr="00FA66B8">
        <w:rPr>
          <w:lang w:val="vi-VN"/>
        </w:rPr>
        <w:t xml:space="preserve"> Empty Activity</w:t>
      </w:r>
      <w:bookmarkEnd w:id="81"/>
    </w:p>
    <w:p w14:paraId="756967B2" w14:textId="1C29956A" w:rsidR="00F50A88" w:rsidRDefault="00F50A88" w:rsidP="00EC0181">
      <w:pPr>
        <w:pStyle w:val="Heading3"/>
      </w:pPr>
      <w:bookmarkStart w:id="82" w:name="_Toc232001938"/>
      <w:proofErr w:type="spellStart"/>
      <w:r>
        <w:t>Cấu</w:t>
      </w:r>
      <w:proofErr w:type="spellEnd"/>
      <w:r>
        <w:t xml:space="preserve"> </w:t>
      </w:r>
      <w:proofErr w:type="spellStart"/>
      <w:r>
        <w:t>hình</w:t>
      </w:r>
      <w:proofErr w:type="spellEnd"/>
      <w:r>
        <w:t xml:space="preserve"> Project</w:t>
      </w:r>
      <w:bookmarkEnd w:id="82"/>
    </w:p>
    <w:p w14:paraId="364E2D00" w14:textId="043157E1" w:rsidR="00F50A88" w:rsidRDefault="00F50A88" w:rsidP="00F50A88">
      <w:pPr>
        <w:pStyle w:val="DoanVB"/>
      </w:pPr>
      <w:r>
        <w:t>Sau khi chọn Empty Activity, tiến hành nhập các thông tin cấu hình dự án.</w:t>
      </w:r>
    </w:p>
    <w:p w14:paraId="41E233B9" w14:textId="7404F846" w:rsidR="00F50A88" w:rsidRDefault="00F50A88" w:rsidP="00F50A88">
      <w:pPr>
        <w:pStyle w:val="DoanVB"/>
      </w:pPr>
      <w:r>
        <w:t>Name</w:t>
      </w:r>
    </w:p>
    <w:p w14:paraId="4321AF96" w14:textId="7DB595B4" w:rsidR="00F50A88" w:rsidRDefault="00F50A88" w:rsidP="00F50A88">
      <w:pPr>
        <w:pStyle w:val="DoanVB"/>
      </w:pPr>
      <w:r>
        <w:t>Tên ứng dụng:</w:t>
      </w:r>
    </w:p>
    <w:p w14:paraId="5B31AC5C" w14:textId="3A3D1965" w:rsidR="00F50A88" w:rsidRDefault="00F50A88" w:rsidP="00F50A88">
      <w:pPr>
        <w:pStyle w:val="StyleTru"/>
      </w:pPr>
      <w:r>
        <w:t>PersonalNotesApp</w:t>
      </w:r>
    </w:p>
    <w:p w14:paraId="05FE3329" w14:textId="3C78D4C8" w:rsidR="00F50A88" w:rsidRDefault="00F50A88" w:rsidP="00F50A88">
      <w:pPr>
        <w:pStyle w:val="DoanVB"/>
      </w:pPr>
      <w:r>
        <w:t>Ví dụ:</w:t>
      </w:r>
    </w:p>
    <w:p w14:paraId="28E4C0D5" w14:textId="0287D766" w:rsidR="00F50A88" w:rsidRDefault="00F50A88" w:rsidP="00F50A88">
      <w:pPr>
        <w:pStyle w:val="StyleTru"/>
      </w:pPr>
      <w:r>
        <w:t>com.example.personalnotesapp</w:t>
      </w:r>
    </w:p>
    <w:p w14:paraId="5CDD67EB" w14:textId="305F1642" w:rsidR="00F50A88" w:rsidRDefault="00F50A88" w:rsidP="00F50A88">
      <w:pPr>
        <w:pStyle w:val="StyleTru"/>
      </w:pPr>
      <w:r>
        <w:t>Save Location</w:t>
      </w:r>
    </w:p>
    <w:p w14:paraId="5A364425" w14:textId="4AE5B047" w:rsidR="00F50A88" w:rsidRDefault="00F50A88" w:rsidP="00F50A88">
      <w:pPr>
        <w:pStyle w:val="StyleTru"/>
      </w:pPr>
      <w:r>
        <w:t>Chọn thư mục lưu dự án trên máy tính.</w:t>
      </w:r>
    </w:p>
    <w:p w14:paraId="4D8AE5B5" w14:textId="68A87D84" w:rsidR="00F50A88" w:rsidRDefault="00F50A88" w:rsidP="00F50A88">
      <w:pPr>
        <w:pStyle w:val="StyleTru"/>
      </w:pPr>
      <w:r>
        <w:t>Language</w:t>
      </w:r>
    </w:p>
    <w:p w14:paraId="2E4DEB72" w14:textId="371268B5" w:rsidR="00F50A88" w:rsidRDefault="00F50A88" w:rsidP="00F50A88">
      <w:pPr>
        <w:pStyle w:val="DoanVB"/>
      </w:pPr>
      <w:r>
        <w:t>Chọn:</w:t>
      </w:r>
    </w:p>
    <w:p w14:paraId="1B9BB69E" w14:textId="5847C197" w:rsidR="00F50A88" w:rsidRDefault="00F50A88" w:rsidP="00F50A88">
      <w:pPr>
        <w:pStyle w:val="StyleTru"/>
      </w:pPr>
      <w:r>
        <w:t>Kotlin</w:t>
      </w:r>
    </w:p>
    <w:p w14:paraId="4C788FB3" w14:textId="53DAB5E4" w:rsidR="00F50A88" w:rsidRDefault="00F50A88" w:rsidP="00F50A88">
      <w:pPr>
        <w:pStyle w:val="StyleTru"/>
      </w:pPr>
      <w:r>
        <w:t>Minimum SDK</w:t>
      </w:r>
    </w:p>
    <w:p w14:paraId="18F91DB8" w14:textId="0C2CA019" w:rsidR="00F50A88" w:rsidRDefault="00F50A88" w:rsidP="00F50A88">
      <w:pPr>
        <w:pStyle w:val="DoanVB"/>
      </w:pPr>
      <w:r>
        <w:lastRenderedPageBreak/>
        <w:t>Chọn:</w:t>
      </w:r>
    </w:p>
    <w:p w14:paraId="1FCE240B" w14:textId="2706A883" w:rsidR="00F50A88" w:rsidRDefault="00F50A88" w:rsidP="00F50A88">
      <w:pPr>
        <w:pStyle w:val="StyleTru"/>
      </w:pPr>
      <w:r>
        <w:t>API 24 hoặc cao hơn.</w:t>
      </w:r>
    </w:p>
    <w:p w14:paraId="1A4F1AB6" w14:textId="457B83BB" w:rsidR="00F50A88" w:rsidRDefault="00F50A88" w:rsidP="00F50A88">
      <w:pPr>
        <w:pStyle w:val="DoanVB"/>
      </w:pPr>
      <w:r>
        <w:t>Lý do:</w:t>
      </w:r>
    </w:p>
    <w:p w14:paraId="67C07FAC" w14:textId="77777777" w:rsidR="00F50A88" w:rsidRDefault="00F50A88" w:rsidP="00F50A88">
      <w:pPr>
        <w:pStyle w:val="StyleTru"/>
      </w:pPr>
      <w:r>
        <w:t>Hỗ trợ phần lớn thiết bị Android hiện nay.</w:t>
      </w:r>
    </w:p>
    <w:p w14:paraId="0B7719EB" w14:textId="62FDAAEC" w:rsidR="00F50A88" w:rsidRDefault="00F50A88" w:rsidP="00F50A88">
      <w:pPr>
        <w:pStyle w:val="StyleTru"/>
      </w:pPr>
      <w:r>
        <w:t>Đảm bảo khả năng tương thích.</w:t>
      </w:r>
    </w:p>
    <w:p w14:paraId="3891F2C7" w14:textId="77777777" w:rsidR="00FA66B8" w:rsidRDefault="000B6DAE" w:rsidP="00FA66B8">
      <w:pPr>
        <w:keepNext/>
      </w:pPr>
      <w:r w:rsidRPr="000B6DAE">
        <w:rPr>
          <w:noProof/>
        </w:rPr>
        <w:drawing>
          <wp:inline distT="0" distB="0" distL="0" distR="0" wp14:anchorId="11A6BD35" wp14:editId="5954635A">
            <wp:extent cx="5756275" cy="4351020"/>
            <wp:effectExtent l="0" t="0" r="0" b="5080"/>
            <wp:docPr id="94738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86074" name=""/>
                    <pic:cNvPicPr/>
                  </pic:nvPicPr>
                  <pic:blipFill>
                    <a:blip r:embed="rId16"/>
                    <a:stretch>
                      <a:fillRect/>
                    </a:stretch>
                  </pic:blipFill>
                  <pic:spPr>
                    <a:xfrm>
                      <a:off x="0" y="0"/>
                      <a:ext cx="5756275" cy="4351020"/>
                    </a:xfrm>
                    <a:prstGeom prst="rect">
                      <a:avLst/>
                    </a:prstGeom>
                  </pic:spPr>
                </pic:pic>
              </a:graphicData>
            </a:graphic>
          </wp:inline>
        </w:drawing>
      </w:r>
    </w:p>
    <w:p w14:paraId="77A64140" w14:textId="2710B4DE" w:rsidR="00EC0181" w:rsidRPr="00FA66B8" w:rsidRDefault="00FA66B8" w:rsidP="00FA66B8">
      <w:pPr>
        <w:pStyle w:val="Caption"/>
        <w:jc w:val="center"/>
        <w:rPr>
          <w:lang w:val="vi-VN"/>
        </w:rPr>
      </w:pPr>
      <w:bookmarkStart w:id="83" w:name="_Toc232001979"/>
      <w:proofErr w:type="spellStart"/>
      <w:r>
        <w:t>Ảnh</w:t>
      </w:r>
      <w:proofErr w:type="spellEnd"/>
      <w:r>
        <w:t xml:space="preserve"> </w:t>
      </w:r>
      <w:r>
        <w:fldChar w:fldCharType="begin"/>
      </w:r>
      <w:r>
        <w:instrText xml:space="preserve"> STYLEREF 1 \s </w:instrText>
      </w:r>
      <w:r>
        <w:fldChar w:fldCharType="separate"/>
      </w:r>
      <w:r>
        <w:rPr>
          <w:noProof/>
        </w:rPr>
        <w:t>3</w:t>
      </w:r>
      <w:r>
        <w:fldChar w:fldCharType="end"/>
      </w:r>
      <w:r>
        <w:t>.</w:t>
      </w:r>
      <w:r>
        <w:fldChar w:fldCharType="begin"/>
      </w:r>
      <w:r>
        <w:instrText xml:space="preserve"> SEQ Ảnh \* ARABIC \s 1 </w:instrText>
      </w:r>
      <w:r>
        <w:fldChar w:fldCharType="separate"/>
      </w:r>
      <w:r>
        <w:rPr>
          <w:noProof/>
        </w:rPr>
        <w:t>8</w:t>
      </w:r>
      <w:r>
        <w:fldChar w:fldCharType="end"/>
      </w:r>
      <w:r>
        <w:rPr>
          <w:lang w:val="vi-VN"/>
        </w:rPr>
        <w:t xml:space="preserve"> </w:t>
      </w:r>
      <w:r w:rsidRPr="00FA66B8">
        <w:rPr>
          <w:lang w:val="vi-VN"/>
        </w:rPr>
        <w:t>Cấu hình Project</w:t>
      </w:r>
      <w:bookmarkEnd w:id="83"/>
    </w:p>
    <w:p w14:paraId="04BD135C" w14:textId="76F7E2FF" w:rsidR="00F50A88" w:rsidRDefault="00F50A88" w:rsidP="00F50A88">
      <w:pPr>
        <w:pStyle w:val="Heading3"/>
      </w:pPr>
      <w:bookmarkStart w:id="84" w:name="_Toc232001939"/>
      <w:proofErr w:type="spellStart"/>
      <w:r>
        <w:t>Tạo</w:t>
      </w:r>
      <w:proofErr w:type="spellEnd"/>
      <w:r>
        <w:t xml:space="preserve"> Project</w:t>
      </w:r>
      <w:bookmarkEnd w:id="84"/>
      <w:r w:rsidR="00E00556">
        <w:rPr>
          <w:lang w:val="vi-VN"/>
        </w:rPr>
        <w:t xml:space="preserve"> </w:t>
      </w:r>
    </w:p>
    <w:p w14:paraId="5D3B910A" w14:textId="5D7D4E5A" w:rsidR="00F50A88" w:rsidRDefault="00F50A88" w:rsidP="00F50A88">
      <w:pPr>
        <w:pStyle w:val="DoanVB"/>
      </w:pPr>
      <w:r>
        <w:t>Sau khi hoàn thành các thông tin cấu hình, nhấn:</w:t>
      </w:r>
    </w:p>
    <w:p w14:paraId="6D1824BB" w14:textId="2B33B17B" w:rsidR="00F50A88" w:rsidRDefault="00F50A88" w:rsidP="00F50A88">
      <w:pPr>
        <w:pStyle w:val="DoanVB"/>
      </w:pPr>
      <w:r>
        <w:t>Finish</w:t>
      </w:r>
    </w:p>
    <w:p w14:paraId="63E75F2C" w14:textId="792C8CE7" w:rsidR="00F50A88" w:rsidRDefault="00F50A88" w:rsidP="00F50A88">
      <w:pPr>
        <w:pStyle w:val="DoanVB"/>
      </w:pPr>
      <w:r>
        <w:t>Android Studio sẽ tự động:</w:t>
      </w:r>
    </w:p>
    <w:p w14:paraId="3E3AF580" w14:textId="77777777" w:rsidR="00F50A88" w:rsidRDefault="00F50A88" w:rsidP="00F50A88">
      <w:pPr>
        <w:pStyle w:val="StyleTru"/>
      </w:pPr>
      <w:r>
        <w:t>Tạo cấu trúc thư mục.</w:t>
      </w:r>
    </w:p>
    <w:p w14:paraId="76E8F328" w14:textId="77777777" w:rsidR="00F50A88" w:rsidRDefault="00F50A88" w:rsidP="00F50A88">
      <w:pPr>
        <w:pStyle w:val="StyleTru"/>
      </w:pPr>
      <w:r>
        <w:t>Tạo MainActivity.</w:t>
      </w:r>
    </w:p>
    <w:p w14:paraId="61C5468E" w14:textId="77777777" w:rsidR="00F50A88" w:rsidRDefault="00F50A88" w:rsidP="00F50A88">
      <w:pPr>
        <w:pStyle w:val="StyleTru"/>
      </w:pPr>
      <w:r>
        <w:t>Tạo file giao diện XML.</w:t>
      </w:r>
    </w:p>
    <w:p w14:paraId="2E7EA648" w14:textId="7FFA2EC9" w:rsidR="00F50A88" w:rsidRDefault="00F50A88" w:rsidP="00F50A88">
      <w:pPr>
        <w:pStyle w:val="StyleTru"/>
      </w:pPr>
      <w:r>
        <w:t>Tạo Gradle Build Script.</w:t>
      </w:r>
    </w:p>
    <w:p w14:paraId="4FDA223E" w14:textId="3BE1D718" w:rsidR="00F50A88" w:rsidRDefault="00F50A88" w:rsidP="00F50A88">
      <w:pPr>
        <w:pStyle w:val="DoanVB"/>
      </w:pPr>
      <w:r>
        <w:lastRenderedPageBreak/>
        <w:t>Quá trình này có thể mất từ vài giây đến vài phút tùy thuộc vào cấu hình máy tính.</w:t>
      </w:r>
    </w:p>
    <w:p w14:paraId="2368DB92" w14:textId="77777777" w:rsidR="00FA66B8" w:rsidRDefault="000B6DAE" w:rsidP="00FA66B8">
      <w:pPr>
        <w:keepNext/>
      </w:pPr>
      <w:r w:rsidRPr="000B6DAE">
        <w:rPr>
          <w:noProof/>
        </w:rPr>
        <w:drawing>
          <wp:inline distT="0" distB="0" distL="0" distR="0" wp14:anchorId="23DFA7A0" wp14:editId="3D7AAAE0">
            <wp:extent cx="5756275" cy="3573145"/>
            <wp:effectExtent l="0" t="0" r="0" b="0"/>
            <wp:docPr id="173941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19398" name=""/>
                    <pic:cNvPicPr/>
                  </pic:nvPicPr>
                  <pic:blipFill>
                    <a:blip r:embed="rId17"/>
                    <a:stretch>
                      <a:fillRect/>
                    </a:stretch>
                  </pic:blipFill>
                  <pic:spPr>
                    <a:xfrm>
                      <a:off x="0" y="0"/>
                      <a:ext cx="5756275" cy="3573145"/>
                    </a:xfrm>
                    <a:prstGeom prst="rect">
                      <a:avLst/>
                    </a:prstGeom>
                  </pic:spPr>
                </pic:pic>
              </a:graphicData>
            </a:graphic>
          </wp:inline>
        </w:drawing>
      </w:r>
    </w:p>
    <w:p w14:paraId="2DEB631C" w14:textId="46AFF9D8" w:rsidR="000B6DAE" w:rsidRPr="00FA66B8" w:rsidRDefault="00FA66B8" w:rsidP="00FA66B8">
      <w:pPr>
        <w:pStyle w:val="Caption"/>
        <w:jc w:val="center"/>
        <w:rPr>
          <w:lang w:val="vi-VN"/>
        </w:rPr>
      </w:pPr>
      <w:bookmarkStart w:id="85" w:name="_Toc232001980"/>
      <w:proofErr w:type="spellStart"/>
      <w:r>
        <w:t>Ảnh</w:t>
      </w:r>
      <w:proofErr w:type="spellEnd"/>
      <w:r>
        <w:t xml:space="preserve"> </w:t>
      </w:r>
      <w:r>
        <w:fldChar w:fldCharType="begin"/>
      </w:r>
      <w:r>
        <w:instrText xml:space="preserve"> STYLEREF 1 \s </w:instrText>
      </w:r>
      <w:r>
        <w:fldChar w:fldCharType="separate"/>
      </w:r>
      <w:r>
        <w:rPr>
          <w:noProof/>
        </w:rPr>
        <w:t>3</w:t>
      </w:r>
      <w:r>
        <w:fldChar w:fldCharType="end"/>
      </w:r>
      <w:r>
        <w:t>.</w:t>
      </w:r>
      <w:r>
        <w:fldChar w:fldCharType="begin"/>
      </w:r>
      <w:r>
        <w:instrText xml:space="preserve"> SEQ Ảnh \* ARABIC \s 1 </w:instrText>
      </w:r>
      <w:r>
        <w:fldChar w:fldCharType="separate"/>
      </w:r>
      <w:r>
        <w:rPr>
          <w:noProof/>
        </w:rPr>
        <w:t>9</w:t>
      </w:r>
      <w:r>
        <w:fldChar w:fldCharType="end"/>
      </w:r>
      <w:r>
        <w:rPr>
          <w:lang w:val="vi-VN"/>
        </w:rPr>
        <w:t xml:space="preserve"> </w:t>
      </w:r>
      <w:r w:rsidRPr="00FA66B8">
        <w:rPr>
          <w:lang w:val="vi-VN"/>
        </w:rPr>
        <w:t>Cấu trúc thư mục dự án</w:t>
      </w:r>
      <w:r>
        <w:rPr>
          <w:lang w:val="vi-VN"/>
        </w:rPr>
        <w:t xml:space="preserve"> khi mới khởi tạo</w:t>
      </w:r>
      <w:bookmarkEnd w:id="85"/>
    </w:p>
    <w:p w14:paraId="03A14934" w14:textId="77777777" w:rsidR="00E00556" w:rsidRDefault="00E00556" w:rsidP="00E00556">
      <w:pPr>
        <w:pStyle w:val="Heading2"/>
      </w:pPr>
      <w:bookmarkStart w:id="86" w:name="_Toc232001940"/>
      <w:proofErr w:type="spellStart"/>
      <w:r w:rsidRPr="005F0040">
        <w:t>Kết</w:t>
      </w:r>
      <w:proofErr w:type="spellEnd"/>
      <w:r w:rsidRPr="005F0040">
        <w:t xml:space="preserve"> </w:t>
      </w:r>
      <w:proofErr w:type="spellStart"/>
      <w:r w:rsidRPr="005F0040">
        <w:t>luận</w:t>
      </w:r>
      <w:proofErr w:type="spellEnd"/>
      <w:r w:rsidRPr="005F0040">
        <w:t xml:space="preserve"> </w:t>
      </w:r>
      <w:proofErr w:type="spellStart"/>
      <w:r w:rsidRPr="005F0040">
        <w:t>chương</w:t>
      </w:r>
      <w:bookmarkEnd w:id="86"/>
      <w:proofErr w:type="spellEnd"/>
    </w:p>
    <w:p w14:paraId="5D820936" w14:textId="77777777" w:rsidR="00E00556" w:rsidRPr="004508BD" w:rsidRDefault="00E00556" w:rsidP="00E00556">
      <w:pPr>
        <w:pStyle w:val="DoanVB"/>
      </w:pPr>
      <w:r w:rsidRPr="005F0040">
        <w:t xml:space="preserve">Chương </w:t>
      </w:r>
      <w:r>
        <w:t>3</w:t>
      </w:r>
      <w:r w:rsidRPr="005F0040">
        <w:t xml:space="preserve"> đã trình bày quá trình phân tích yêu cầu và thiết kế ứng dụng quản lý ghi chú cá nhân. Nội dung bao gồm khảo sát yêu cầu, xác định chức năng hệ thống, xây dựng Use Case, Activity Diagram, Sequence Diagram, Class Diagram, thiết kế dữ liệu và thiết kế giao diện. Đây là cơ sở quan trọng để tiến hành xây dựng và triển khai ứng dụng trong chương tiếp theo.</w:t>
      </w:r>
    </w:p>
    <w:p w14:paraId="1DAFFD9E" w14:textId="77777777" w:rsidR="00E00556" w:rsidRDefault="00E00556" w:rsidP="00F50A88">
      <w:pPr>
        <w:pStyle w:val="DoanVB"/>
      </w:pPr>
    </w:p>
    <w:p w14:paraId="23D838F2" w14:textId="0E7E9BB5" w:rsidR="00E00556" w:rsidRDefault="00E00556" w:rsidP="00E00556">
      <w:pPr>
        <w:pStyle w:val="Heading1"/>
        <w:rPr>
          <w:lang w:val="vi-VN"/>
        </w:rPr>
      </w:pPr>
      <w:bookmarkStart w:id="87" w:name="_Toc232001941"/>
      <w:r w:rsidRPr="00E00556">
        <w:lastRenderedPageBreak/>
        <w:t>XÂY DỰNG ỨNG DỤNG</w:t>
      </w:r>
      <w:bookmarkEnd w:id="87"/>
    </w:p>
    <w:p w14:paraId="6C132C40" w14:textId="208125D4" w:rsidR="00E00556" w:rsidRDefault="00E00556" w:rsidP="00E00556">
      <w:pPr>
        <w:pStyle w:val="Heading2"/>
        <w:rPr>
          <w:lang w:val="vi-VN"/>
        </w:rPr>
      </w:pPr>
      <w:bookmarkStart w:id="88" w:name="_Toc232001942"/>
      <w:r w:rsidRPr="00E00556">
        <w:rPr>
          <w:lang w:val="vi-VN"/>
        </w:rPr>
        <w:t>Giới thiệu chương</w:t>
      </w:r>
      <w:bookmarkEnd w:id="88"/>
    </w:p>
    <w:p w14:paraId="04915105" w14:textId="5E74CED5" w:rsidR="00E00556" w:rsidRPr="00E00556" w:rsidRDefault="00E00556" w:rsidP="00E00556">
      <w:pPr>
        <w:pStyle w:val="DoanVB"/>
      </w:pPr>
      <w:r w:rsidRPr="00E00556">
        <w:t>Sau khi hoàn thành quá trình phân tích và thiết kế hệ thống, bước tiếp theo là tiến hành xây dựng ứng dụng quản lý ghi chú cá nhân bằng ngôn ngữ Kotlin trên nền tảng Android. Chương này trình bày quá trình xây dựng các chức năng chính của ứng dụng, bao gồm thiết kế dữ liệu, xây dựng giao diện, kiểm tra dữ liệu đầu vào, đọc ghi file và điều hướng giữa các màn hình.</w:t>
      </w:r>
    </w:p>
    <w:p w14:paraId="5B243DE6" w14:textId="55DDE1CA" w:rsidR="00E00556" w:rsidRDefault="00E00556" w:rsidP="00E00556">
      <w:pPr>
        <w:pStyle w:val="DoanVB"/>
      </w:pPr>
      <w:r w:rsidRPr="00E00556">
        <w:t>Ứng dụng được xây dựng với mục tiêu tạo ra một hệ thống đơn giản giúp người dùng quản lý các ghi chú cá nhân một cách thuận tiện. Các chức năng được triển khai dựa trên những yêu cầu đã phân tích ở chương trước.</w:t>
      </w:r>
    </w:p>
    <w:p w14:paraId="2CBA3854" w14:textId="57CC7C2A" w:rsidR="007D5A01" w:rsidRDefault="007D5A01" w:rsidP="007D5A01">
      <w:pPr>
        <w:pStyle w:val="Heading2"/>
        <w:rPr>
          <w:lang w:val="vi-VN"/>
        </w:rPr>
      </w:pPr>
      <w:bookmarkStart w:id="89" w:name="_Toc232001943"/>
      <w:proofErr w:type="spellStart"/>
      <w:r w:rsidRPr="007D5A01">
        <w:t>Xây</w:t>
      </w:r>
      <w:proofErr w:type="spellEnd"/>
      <w:r w:rsidRPr="007D5A01">
        <w:t xml:space="preserve"> </w:t>
      </w:r>
      <w:proofErr w:type="spellStart"/>
      <w:r w:rsidRPr="007D5A01">
        <w:t>dựng</w:t>
      </w:r>
      <w:proofErr w:type="spellEnd"/>
      <w:r w:rsidRPr="007D5A01">
        <w:t xml:space="preserve"> </w:t>
      </w:r>
      <w:proofErr w:type="spellStart"/>
      <w:r w:rsidRPr="007D5A01">
        <w:t>lớp</w:t>
      </w:r>
      <w:proofErr w:type="spellEnd"/>
      <w:r w:rsidRPr="007D5A01">
        <w:t xml:space="preserve"> </w:t>
      </w:r>
      <w:proofErr w:type="spellStart"/>
      <w:r w:rsidRPr="007D5A01">
        <w:t>dữ</w:t>
      </w:r>
      <w:proofErr w:type="spellEnd"/>
      <w:r w:rsidRPr="007D5A01">
        <w:t xml:space="preserve"> </w:t>
      </w:r>
      <w:proofErr w:type="spellStart"/>
      <w:r w:rsidRPr="007D5A01">
        <w:t>liệu</w:t>
      </w:r>
      <w:proofErr w:type="spellEnd"/>
      <w:r w:rsidRPr="007D5A01">
        <w:t xml:space="preserve"> Note</w:t>
      </w:r>
      <w:bookmarkEnd w:id="89"/>
    </w:p>
    <w:p w14:paraId="175EC56F" w14:textId="67D379ED" w:rsidR="007D5A01" w:rsidRDefault="007D5A01" w:rsidP="007D5A01">
      <w:pPr>
        <w:pStyle w:val="DoanVB"/>
      </w:pPr>
      <w:r>
        <w:t>Để quản lý thông tin ghi chú, hệ thống sử dụng Data Class Note.</w:t>
      </w:r>
    </w:p>
    <w:p w14:paraId="1D7E7ECD" w14:textId="36F95BA1" w:rsidR="007D5A01" w:rsidRDefault="007D5A01" w:rsidP="007D5A01">
      <w:pPr>
        <w:pStyle w:val="DoanVB"/>
      </w:pPr>
      <w:r>
        <w:t>Mỗi ghi chú gồm hai thuộc tính:</w:t>
      </w:r>
    </w:p>
    <w:p w14:paraId="18D32F67" w14:textId="77777777" w:rsidR="007D5A01" w:rsidRDefault="007D5A01" w:rsidP="007D5A01">
      <w:pPr>
        <w:pStyle w:val="StyleTru"/>
      </w:pPr>
      <w:r>
        <w:t>title</w:t>
      </w:r>
    </w:p>
    <w:p w14:paraId="1D7A1B63" w14:textId="1DA62CD6" w:rsidR="007D5A01" w:rsidRDefault="007D5A01" w:rsidP="007D5A01">
      <w:pPr>
        <w:pStyle w:val="StyleTru"/>
      </w:pPr>
      <w:r>
        <w:t>content</w:t>
      </w:r>
    </w:p>
    <w:p w14:paraId="7C5F2068" w14:textId="0B12E21D" w:rsidR="007D5A01" w:rsidRDefault="007D5A01" w:rsidP="007D5A01">
      <w:pPr>
        <w:pStyle w:val="DoanVB"/>
      </w:pPr>
      <w:r>
        <w:t>Mã nguồn:</w:t>
      </w:r>
    </w:p>
    <w:p w14:paraId="686B2E0A" w14:textId="77777777" w:rsidR="007D5A01" w:rsidRDefault="007D5A01" w:rsidP="007D5A01">
      <w:pPr>
        <w:pStyle w:val="DoanVB"/>
      </w:pPr>
      <w:r>
        <w:t>data class Note(</w:t>
      </w:r>
    </w:p>
    <w:p w14:paraId="72D22400" w14:textId="77777777" w:rsidR="007D5A01" w:rsidRDefault="007D5A01" w:rsidP="007D5A01">
      <w:pPr>
        <w:pStyle w:val="DoanVB"/>
      </w:pPr>
      <w:r>
        <w:t xml:space="preserve">    val title: String,</w:t>
      </w:r>
    </w:p>
    <w:p w14:paraId="02BC0333" w14:textId="77777777" w:rsidR="007D5A01" w:rsidRDefault="007D5A01" w:rsidP="007D5A01">
      <w:pPr>
        <w:pStyle w:val="DoanVB"/>
      </w:pPr>
      <w:r>
        <w:t xml:space="preserve">    val content: String</w:t>
      </w:r>
    </w:p>
    <w:p w14:paraId="24C6E887" w14:textId="6E793A3D" w:rsidR="007D5A01" w:rsidRDefault="007D5A01" w:rsidP="007D5A01">
      <w:pPr>
        <w:pStyle w:val="DoanVB"/>
      </w:pPr>
      <w:r>
        <w:t>)</w:t>
      </w:r>
    </w:p>
    <w:p w14:paraId="2B550AAE" w14:textId="3BBC2FD8" w:rsidR="007D5A01" w:rsidRDefault="007D5A01" w:rsidP="007D5A01">
      <w:pPr>
        <w:pStyle w:val="DoanVB"/>
      </w:pPr>
      <w:r>
        <w:t>Giải thích:</w:t>
      </w:r>
    </w:p>
    <w:p w14:paraId="7887914B" w14:textId="77777777" w:rsidR="007D5A01" w:rsidRDefault="007D5A01" w:rsidP="007D5A01">
      <w:pPr>
        <w:pStyle w:val="StyleTru"/>
      </w:pPr>
      <w:r>
        <w:t>data class giúp lưu trữ dữ liệu đơn giản.</w:t>
      </w:r>
    </w:p>
    <w:p w14:paraId="03DDF385" w14:textId="77777777" w:rsidR="007D5A01" w:rsidRDefault="007D5A01" w:rsidP="007D5A01">
      <w:pPr>
        <w:pStyle w:val="StyleTru"/>
      </w:pPr>
      <w:r>
        <w:t>title lưu tiêu đề ghi chú.</w:t>
      </w:r>
    </w:p>
    <w:p w14:paraId="7F3D94EF" w14:textId="77E817E1" w:rsidR="007D5A01" w:rsidRDefault="007D5A01" w:rsidP="007D5A01">
      <w:pPr>
        <w:pStyle w:val="StyleTru"/>
      </w:pPr>
      <w:r>
        <w:t>content lưu nội dung ghi chú.</w:t>
      </w:r>
    </w:p>
    <w:p w14:paraId="03BAC750" w14:textId="1DE9144B" w:rsidR="007D5A01" w:rsidRDefault="007D5A01" w:rsidP="007D5A01">
      <w:pPr>
        <w:pStyle w:val="DoanVB"/>
      </w:pPr>
      <w:r>
        <w:t>Lớp này được sử dụng trong toàn bộ ứng dụng để quản lý dữ liệu ghi chú.</w:t>
      </w:r>
    </w:p>
    <w:p w14:paraId="1229BF8D" w14:textId="77777777" w:rsidR="00FA66B8" w:rsidRDefault="00886119" w:rsidP="00FA66B8">
      <w:pPr>
        <w:keepNext/>
      </w:pPr>
      <w:r w:rsidRPr="00886119">
        <w:rPr>
          <w:noProof/>
        </w:rPr>
        <w:lastRenderedPageBreak/>
        <w:drawing>
          <wp:inline distT="0" distB="0" distL="0" distR="0" wp14:anchorId="19A821FC" wp14:editId="3BDF0469">
            <wp:extent cx="5756275" cy="2898140"/>
            <wp:effectExtent l="0" t="0" r="0" b="0"/>
            <wp:docPr id="110621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12712" name=""/>
                    <pic:cNvPicPr/>
                  </pic:nvPicPr>
                  <pic:blipFill>
                    <a:blip r:embed="rId18"/>
                    <a:stretch>
                      <a:fillRect/>
                    </a:stretch>
                  </pic:blipFill>
                  <pic:spPr>
                    <a:xfrm>
                      <a:off x="0" y="0"/>
                      <a:ext cx="5756275" cy="2898140"/>
                    </a:xfrm>
                    <a:prstGeom prst="rect">
                      <a:avLst/>
                    </a:prstGeom>
                  </pic:spPr>
                </pic:pic>
              </a:graphicData>
            </a:graphic>
          </wp:inline>
        </w:drawing>
      </w:r>
    </w:p>
    <w:p w14:paraId="3E8D1942" w14:textId="3990F934" w:rsidR="00886119" w:rsidRPr="00FA66B8" w:rsidRDefault="00FA66B8" w:rsidP="00FA66B8">
      <w:pPr>
        <w:pStyle w:val="Caption"/>
        <w:jc w:val="center"/>
        <w:rPr>
          <w:lang w:val="vi-VN"/>
        </w:rPr>
      </w:pPr>
      <w:bookmarkStart w:id="90" w:name="_Toc232001981"/>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1</w:t>
      </w:r>
      <w:r>
        <w:fldChar w:fldCharType="end"/>
      </w:r>
      <w:r>
        <w:rPr>
          <w:lang w:val="vi-VN"/>
        </w:rPr>
        <w:t xml:space="preserve"> Code </w:t>
      </w:r>
      <w:r w:rsidRPr="00FA66B8">
        <w:rPr>
          <w:lang w:val="vi-VN"/>
        </w:rPr>
        <w:t>Xây dựng lớp Note</w:t>
      </w:r>
      <w:bookmarkEnd w:id="90"/>
    </w:p>
    <w:p w14:paraId="6E9139DC" w14:textId="1CB17DC0" w:rsidR="005F0040" w:rsidRDefault="005F0040" w:rsidP="005F0040">
      <w:pPr>
        <w:pStyle w:val="Heading2"/>
        <w:rPr>
          <w:lang w:val="vi-VN"/>
        </w:rPr>
      </w:pPr>
      <w:bookmarkStart w:id="91" w:name="_Toc232001944"/>
      <w:proofErr w:type="spellStart"/>
      <w:r w:rsidRPr="005F0040">
        <w:t>Thiết</w:t>
      </w:r>
      <w:proofErr w:type="spellEnd"/>
      <w:r w:rsidRPr="005F0040">
        <w:t xml:space="preserve"> </w:t>
      </w:r>
      <w:proofErr w:type="spellStart"/>
      <w:r w:rsidRPr="005F0040">
        <w:t>kế</w:t>
      </w:r>
      <w:proofErr w:type="spellEnd"/>
      <w:r w:rsidRPr="005F0040">
        <w:t xml:space="preserve"> </w:t>
      </w:r>
      <w:proofErr w:type="spellStart"/>
      <w:r w:rsidRPr="005F0040">
        <w:t>giao</w:t>
      </w:r>
      <w:proofErr w:type="spellEnd"/>
      <w:r w:rsidRPr="005F0040">
        <w:t xml:space="preserve"> </w:t>
      </w:r>
      <w:proofErr w:type="spellStart"/>
      <w:r w:rsidRPr="005F0040">
        <w:t>diện</w:t>
      </w:r>
      <w:proofErr w:type="spellEnd"/>
      <w:r w:rsidR="00E00556">
        <w:rPr>
          <w:lang w:val="vi-VN"/>
        </w:rPr>
        <w:t xml:space="preserve"> và xử lý logic</w:t>
      </w:r>
      <w:bookmarkEnd w:id="91"/>
    </w:p>
    <w:p w14:paraId="7519B8BB" w14:textId="2A32C422" w:rsidR="00FA66B8" w:rsidRDefault="00FA66B8" w:rsidP="00FA66B8">
      <w:pPr>
        <w:pStyle w:val="Heading2"/>
        <w:rPr>
          <w:lang w:val="vi-VN"/>
        </w:rPr>
      </w:pPr>
      <w:bookmarkStart w:id="92" w:name="_Toc232001945"/>
      <w:r>
        <w:rPr>
          <w:lang w:val="vi-VN"/>
        </w:rPr>
        <w:t>Cấu Trúc Thư mục dự án khi hoàn thành</w:t>
      </w:r>
      <w:bookmarkEnd w:id="92"/>
    </w:p>
    <w:p w14:paraId="4B7F1D7B" w14:textId="77777777" w:rsidR="00FA66B8" w:rsidRDefault="00FA66B8" w:rsidP="00FA66B8">
      <w:pPr>
        <w:keepNext/>
        <w:jc w:val="center"/>
      </w:pPr>
      <w:r w:rsidRPr="00FA66B8">
        <w:rPr>
          <w:noProof/>
          <w:lang w:val="vi-VN"/>
        </w:rPr>
        <w:lastRenderedPageBreak/>
        <w:drawing>
          <wp:inline distT="0" distB="0" distL="0" distR="0" wp14:anchorId="40FA1C74" wp14:editId="5E63DB32">
            <wp:extent cx="3852334" cy="7216379"/>
            <wp:effectExtent l="0" t="0" r="0" b="0"/>
            <wp:docPr id="179551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11854" name=""/>
                    <pic:cNvPicPr/>
                  </pic:nvPicPr>
                  <pic:blipFill>
                    <a:blip r:embed="rId19"/>
                    <a:stretch>
                      <a:fillRect/>
                    </a:stretch>
                  </pic:blipFill>
                  <pic:spPr>
                    <a:xfrm>
                      <a:off x="0" y="0"/>
                      <a:ext cx="3855697" cy="7222679"/>
                    </a:xfrm>
                    <a:prstGeom prst="rect">
                      <a:avLst/>
                    </a:prstGeom>
                  </pic:spPr>
                </pic:pic>
              </a:graphicData>
            </a:graphic>
          </wp:inline>
        </w:drawing>
      </w:r>
    </w:p>
    <w:p w14:paraId="0476AFB7" w14:textId="5BCF2D0B" w:rsidR="00FA66B8" w:rsidRPr="00FA66B8" w:rsidRDefault="00FA66B8" w:rsidP="00FA66B8">
      <w:pPr>
        <w:pStyle w:val="Caption"/>
        <w:jc w:val="center"/>
        <w:rPr>
          <w:lang w:val="vi-VN"/>
        </w:rPr>
      </w:pPr>
      <w:bookmarkStart w:id="93" w:name="_Toc232001982"/>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2</w:t>
      </w:r>
      <w:r>
        <w:fldChar w:fldCharType="end"/>
      </w:r>
      <w:r>
        <w:rPr>
          <w:lang w:val="vi-VN"/>
        </w:rPr>
        <w:t xml:space="preserve"> Cấu trúc thư mục dự án</w:t>
      </w:r>
      <w:bookmarkEnd w:id="93"/>
    </w:p>
    <w:p w14:paraId="25D82CF5" w14:textId="68AFD299" w:rsidR="00E91F34" w:rsidRDefault="00E91F34" w:rsidP="00E91F34">
      <w:pPr>
        <w:pStyle w:val="Heading3"/>
      </w:pPr>
      <w:bookmarkStart w:id="94" w:name="_Toc232001946"/>
      <w:proofErr w:type="spellStart"/>
      <w:r>
        <w:t>Màn</w:t>
      </w:r>
      <w:proofErr w:type="spellEnd"/>
      <w:r>
        <w:t xml:space="preserve"> </w:t>
      </w:r>
      <w:proofErr w:type="spellStart"/>
      <w:r>
        <w:t>hình</w:t>
      </w:r>
      <w:proofErr w:type="spellEnd"/>
      <w:r>
        <w:t xml:space="preserve"> </w:t>
      </w:r>
      <w:proofErr w:type="spellStart"/>
      <w:r>
        <w:t>chính</w:t>
      </w:r>
      <w:proofErr w:type="spellEnd"/>
      <w:r>
        <w:t xml:space="preserve"> (Home Screen)</w:t>
      </w:r>
      <w:bookmarkEnd w:id="94"/>
    </w:p>
    <w:p w14:paraId="7A241361" w14:textId="3C2F2AAC" w:rsidR="00E91F34" w:rsidRDefault="00E91F34" w:rsidP="00E91F34">
      <w:pPr>
        <w:pStyle w:val="DoanVB"/>
      </w:pPr>
      <w:r>
        <w:t>Chức năng:</w:t>
      </w:r>
    </w:p>
    <w:p w14:paraId="55087097" w14:textId="77777777" w:rsidR="00E91F34" w:rsidRDefault="00E91F34" w:rsidP="00E91F34">
      <w:pPr>
        <w:pStyle w:val="StyleTru"/>
      </w:pPr>
      <w:r>
        <w:t>Hiển thị danh sách ghi chú.</w:t>
      </w:r>
    </w:p>
    <w:p w14:paraId="4A56F640" w14:textId="79DA0307" w:rsidR="00E91F34" w:rsidRDefault="00E91F34" w:rsidP="00E91F34">
      <w:pPr>
        <w:pStyle w:val="StyleTru"/>
      </w:pPr>
      <w:r>
        <w:t>Nút thêm ghi chú.</w:t>
      </w:r>
    </w:p>
    <w:p w14:paraId="60A390E4" w14:textId="3BB32492" w:rsidR="00E91F34" w:rsidRDefault="00E91F34" w:rsidP="00E91F34">
      <w:pPr>
        <w:pStyle w:val="DoanVB"/>
      </w:pPr>
      <w:r>
        <w:t>Các thành phần:</w:t>
      </w:r>
    </w:p>
    <w:p w14:paraId="7DFA66CC" w14:textId="77777777" w:rsidR="00E91F34" w:rsidRDefault="00E91F34" w:rsidP="00E91F34">
      <w:pPr>
        <w:pStyle w:val="StyleTru"/>
      </w:pPr>
      <w:r>
        <w:lastRenderedPageBreak/>
        <w:t>RecyclerView/ListView.</w:t>
      </w:r>
    </w:p>
    <w:p w14:paraId="51085FAD" w14:textId="0565175F" w:rsidR="00E91F34" w:rsidRDefault="00E91F34" w:rsidP="00E91F34">
      <w:pPr>
        <w:pStyle w:val="StyleTru"/>
      </w:pPr>
      <w:r>
        <w:t>FloatingActionButton.</w:t>
      </w:r>
    </w:p>
    <w:p w14:paraId="03B9B459" w14:textId="77777777" w:rsidR="00FA66B8" w:rsidRDefault="00886119" w:rsidP="00FA66B8">
      <w:pPr>
        <w:keepNext/>
      </w:pPr>
      <w:r w:rsidRPr="00886119">
        <w:rPr>
          <w:noProof/>
        </w:rPr>
        <w:drawing>
          <wp:inline distT="0" distB="0" distL="0" distR="0" wp14:anchorId="18FEA6E0" wp14:editId="32ADB758">
            <wp:extent cx="3961574" cy="3631626"/>
            <wp:effectExtent l="0" t="0" r="1270" b="635"/>
            <wp:docPr id="112779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96383" name=""/>
                    <pic:cNvPicPr/>
                  </pic:nvPicPr>
                  <pic:blipFill>
                    <a:blip r:embed="rId20"/>
                    <a:stretch>
                      <a:fillRect/>
                    </a:stretch>
                  </pic:blipFill>
                  <pic:spPr>
                    <a:xfrm>
                      <a:off x="0" y="0"/>
                      <a:ext cx="3990434" cy="3658083"/>
                    </a:xfrm>
                    <a:prstGeom prst="rect">
                      <a:avLst/>
                    </a:prstGeom>
                  </pic:spPr>
                </pic:pic>
              </a:graphicData>
            </a:graphic>
          </wp:inline>
        </w:drawing>
      </w:r>
      <w:r w:rsidRPr="00886119">
        <w:rPr>
          <w:noProof/>
          <w14:ligatures w14:val="standardContextual"/>
        </w:rPr>
        <w:t xml:space="preserve"> </w:t>
      </w:r>
      <w:r w:rsidRPr="00886119">
        <w:rPr>
          <w:noProof/>
          <w:lang w:val="vi-VN"/>
        </w:rPr>
        <w:drawing>
          <wp:inline distT="0" distB="0" distL="0" distR="0" wp14:anchorId="1A6CE313" wp14:editId="4F30EDB4">
            <wp:extent cx="1699251" cy="3630718"/>
            <wp:effectExtent l="0" t="0" r="3175" b="1905"/>
            <wp:docPr id="148688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81504" name=""/>
                    <pic:cNvPicPr/>
                  </pic:nvPicPr>
                  <pic:blipFill>
                    <a:blip r:embed="rId21"/>
                    <a:stretch>
                      <a:fillRect/>
                    </a:stretch>
                  </pic:blipFill>
                  <pic:spPr>
                    <a:xfrm>
                      <a:off x="0" y="0"/>
                      <a:ext cx="1722121" cy="3679584"/>
                    </a:xfrm>
                    <a:prstGeom prst="rect">
                      <a:avLst/>
                    </a:prstGeom>
                  </pic:spPr>
                </pic:pic>
              </a:graphicData>
            </a:graphic>
          </wp:inline>
        </w:drawing>
      </w:r>
    </w:p>
    <w:p w14:paraId="3C470E0E" w14:textId="13F53C41" w:rsidR="00886119" w:rsidRPr="00886119" w:rsidRDefault="00FA66B8" w:rsidP="00FA66B8">
      <w:pPr>
        <w:pStyle w:val="Caption"/>
        <w:jc w:val="center"/>
        <w:rPr>
          <w:lang w:val="vi-VN"/>
        </w:rPr>
      </w:pPr>
      <w:bookmarkStart w:id="95" w:name="_Toc232001983"/>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3</w:t>
      </w:r>
      <w:r>
        <w:fldChar w:fldCharType="end"/>
      </w:r>
      <w:r>
        <w:rPr>
          <w:lang w:val="vi-VN"/>
        </w:rPr>
        <w:t xml:space="preserve"> Giao diện mà hình chính / Code xử lý Logic</w:t>
      </w:r>
      <w:bookmarkEnd w:id="95"/>
    </w:p>
    <w:p w14:paraId="1D229D61" w14:textId="72CA01E2" w:rsidR="00E91F34" w:rsidRDefault="00E91F34" w:rsidP="00E91F34">
      <w:pPr>
        <w:pStyle w:val="Heading3"/>
      </w:pPr>
      <w:bookmarkStart w:id="96" w:name="_Toc232001947"/>
      <w:proofErr w:type="spellStart"/>
      <w:r>
        <w:t>Màn</w:t>
      </w:r>
      <w:proofErr w:type="spellEnd"/>
      <w:r>
        <w:t xml:space="preserve"> </w:t>
      </w:r>
      <w:proofErr w:type="spellStart"/>
      <w:r>
        <w:t>hình</w:t>
      </w:r>
      <w:proofErr w:type="spellEnd"/>
      <w:r>
        <w:t xml:space="preserve"> </w:t>
      </w:r>
      <w:proofErr w:type="spellStart"/>
      <w:r>
        <w:t>thêm</w:t>
      </w:r>
      <w:proofErr w:type="spellEnd"/>
      <w:r>
        <w:t xml:space="preserve"> </w:t>
      </w:r>
      <w:proofErr w:type="spellStart"/>
      <w:r>
        <w:t>ghi</w:t>
      </w:r>
      <w:proofErr w:type="spellEnd"/>
      <w:r>
        <w:t xml:space="preserve"> </w:t>
      </w:r>
      <w:proofErr w:type="spellStart"/>
      <w:r>
        <w:t>chú</w:t>
      </w:r>
      <w:bookmarkEnd w:id="96"/>
      <w:proofErr w:type="spellEnd"/>
    </w:p>
    <w:p w14:paraId="1283B2B4" w14:textId="4AB73E4D" w:rsidR="00E91F34" w:rsidRDefault="00E91F34" w:rsidP="00E91F34">
      <w:pPr>
        <w:pStyle w:val="DoanVB"/>
      </w:pPr>
      <w:r>
        <w:t>Các thành phần:</w:t>
      </w:r>
    </w:p>
    <w:p w14:paraId="616B6480" w14:textId="77777777" w:rsidR="00E91F34" w:rsidRDefault="00E91F34" w:rsidP="00E91F34">
      <w:pPr>
        <w:pStyle w:val="StyleTru"/>
      </w:pPr>
      <w:r>
        <w:t>EditText nhập tiêu đề.</w:t>
      </w:r>
    </w:p>
    <w:p w14:paraId="6FFB7CC8" w14:textId="77777777" w:rsidR="00E91F34" w:rsidRDefault="00E91F34" w:rsidP="00E91F34">
      <w:pPr>
        <w:pStyle w:val="StyleTru"/>
      </w:pPr>
      <w:r>
        <w:t>EditText nhập nội dung.</w:t>
      </w:r>
    </w:p>
    <w:p w14:paraId="725E62E9" w14:textId="1E306954" w:rsidR="00E91F34" w:rsidRDefault="00E91F34" w:rsidP="00E91F34">
      <w:pPr>
        <w:pStyle w:val="StyleTru"/>
      </w:pPr>
      <w:r>
        <w:t>Button Lưu.</w:t>
      </w:r>
    </w:p>
    <w:p w14:paraId="535EA438" w14:textId="77777777" w:rsidR="00FA66B8" w:rsidRDefault="00886119" w:rsidP="00FA66B8">
      <w:pPr>
        <w:keepNext/>
      </w:pPr>
      <w:r w:rsidRPr="00886119">
        <w:rPr>
          <w:noProof/>
        </w:rPr>
        <w:lastRenderedPageBreak/>
        <w:drawing>
          <wp:inline distT="0" distB="0" distL="0" distR="0" wp14:anchorId="00DAE7C6" wp14:editId="73655B0A">
            <wp:extent cx="3810000" cy="3506125"/>
            <wp:effectExtent l="0" t="0" r="0" b="0"/>
            <wp:docPr id="198273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36543" name=""/>
                    <pic:cNvPicPr/>
                  </pic:nvPicPr>
                  <pic:blipFill>
                    <a:blip r:embed="rId22"/>
                    <a:stretch>
                      <a:fillRect/>
                    </a:stretch>
                  </pic:blipFill>
                  <pic:spPr>
                    <a:xfrm>
                      <a:off x="0" y="0"/>
                      <a:ext cx="3835258" cy="3529369"/>
                    </a:xfrm>
                    <a:prstGeom prst="rect">
                      <a:avLst/>
                    </a:prstGeom>
                  </pic:spPr>
                </pic:pic>
              </a:graphicData>
            </a:graphic>
          </wp:inline>
        </w:drawing>
      </w:r>
      <w:r w:rsidRPr="00886119">
        <w:rPr>
          <w:noProof/>
          <w14:ligatures w14:val="standardContextual"/>
        </w:rPr>
        <w:t xml:space="preserve"> </w:t>
      </w:r>
      <w:r w:rsidRPr="00886119">
        <w:rPr>
          <w:noProof/>
        </w:rPr>
        <w:drawing>
          <wp:inline distT="0" distB="0" distL="0" distR="0" wp14:anchorId="59FD75A0" wp14:editId="24A57A2A">
            <wp:extent cx="1642533" cy="3502340"/>
            <wp:effectExtent l="0" t="0" r="0" b="3175"/>
            <wp:docPr id="55317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79842" name=""/>
                    <pic:cNvPicPr/>
                  </pic:nvPicPr>
                  <pic:blipFill>
                    <a:blip r:embed="rId23"/>
                    <a:stretch>
                      <a:fillRect/>
                    </a:stretch>
                  </pic:blipFill>
                  <pic:spPr>
                    <a:xfrm>
                      <a:off x="0" y="0"/>
                      <a:ext cx="1658818" cy="3537065"/>
                    </a:xfrm>
                    <a:prstGeom prst="rect">
                      <a:avLst/>
                    </a:prstGeom>
                  </pic:spPr>
                </pic:pic>
              </a:graphicData>
            </a:graphic>
          </wp:inline>
        </w:drawing>
      </w:r>
    </w:p>
    <w:p w14:paraId="6473EB00" w14:textId="64131000" w:rsidR="00886119" w:rsidRPr="00FA66B8" w:rsidRDefault="00FA66B8" w:rsidP="00FA66B8">
      <w:pPr>
        <w:pStyle w:val="Caption"/>
        <w:jc w:val="center"/>
        <w:rPr>
          <w:lang w:val="vi-VN"/>
        </w:rPr>
      </w:pPr>
      <w:bookmarkStart w:id="97" w:name="_Toc232001984"/>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4</w:t>
      </w:r>
      <w:r>
        <w:fldChar w:fldCharType="end"/>
      </w:r>
      <w:r>
        <w:rPr>
          <w:lang w:val="vi-VN"/>
        </w:rPr>
        <w:t xml:space="preserve"> </w:t>
      </w:r>
      <w:r w:rsidRPr="00FA66B8">
        <w:rPr>
          <w:lang w:val="vi-VN"/>
        </w:rPr>
        <w:t>Giao diện</w:t>
      </w:r>
      <w:r>
        <w:rPr>
          <w:lang w:val="vi-VN"/>
        </w:rPr>
        <w:t xml:space="preserve"> trang</w:t>
      </w:r>
      <w:r w:rsidRPr="00FA66B8">
        <w:rPr>
          <w:lang w:val="vi-VN"/>
        </w:rPr>
        <w:t xml:space="preserve"> thêm ghi chú</w:t>
      </w:r>
      <w:r>
        <w:rPr>
          <w:lang w:val="vi-VN"/>
        </w:rPr>
        <w:t>/ Code logic xử lý</w:t>
      </w:r>
      <w:bookmarkEnd w:id="97"/>
    </w:p>
    <w:p w14:paraId="6AAFF370" w14:textId="6A5BDA8F" w:rsidR="00DC62F9" w:rsidRDefault="00DC62F9" w:rsidP="00DC62F9">
      <w:pPr>
        <w:pStyle w:val="Heading3"/>
      </w:pPr>
      <w:bookmarkStart w:id="98" w:name="_Toc232001948"/>
      <w:proofErr w:type="spellStart"/>
      <w:r>
        <w:t>Màn</w:t>
      </w:r>
      <w:proofErr w:type="spellEnd"/>
      <w:r>
        <w:t xml:space="preserve"> </w:t>
      </w:r>
      <w:proofErr w:type="spellStart"/>
      <w:r>
        <w:t>hình</w:t>
      </w:r>
      <w:proofErr w:type="spellEnd"/>
      <w:r>
        <w:t xml:space="preserve"> chi </w:t>
      </w:r>
      <w:proofErr w:type="spellStart"/>
      <w:r>
        <w:t>tiết</w:t>
      </w:r>
      <w:bookmarkEnd w:id="98"/>
      <w:proofErr w:type="spellEnd"/>
    </w:p>
    <w:p w14:paraId="540A5FDE" w14:textId="60DC7FA2" w:rsidR="00DC62F9" w:rsidRDefault="00DC62F9" w:rsidP="00DC62F9">
      <w:pPr>
        <w:pStyle w:val="DoanVB"/>
      </w:pPr>
      <w:r>
        <w:t>Các thành phần:</w:t>
      </w:r>
    </w:p>
    <w:p w14:paraId="2D0CA7C8" w14:textId="77777777" w:rsidR="00DC62F9" w:rsidRDefault="00DC62F9" w:rsidP="00DC62F9">
      <w:pPr>
        <w:pStyle w:val="StyleTru"/>
      </w:pPr>
      <w:r>
        <w:t>TextView tiêu đề.</w:t>
      </w:r>
    </w:p>
    <w:p w14:paraId="598D7F38" w14:textId="77777777" w:rsidR="00DC62F9" w:rsidRDefault="00DC62F9" w:rsidP="00DC62F9">
      <w:pPr>
        <w:pStyle w:val="StyleTru"/>
      </w:pPr>
      <w:r>
        <w:t>TextView nội dung.</w:t>
      </w:r>
    </w:p>
    <w:p w14:paraId="20A75C13" w14:textId="061941F9" w:rsidR="00DC62F9" w:rsidRDefault="00DC62F9" w:rsidP="00DC62F9">
      <w:pPr>
        <w:pStyle w:val="StyleTru"/>
      </w:pPr>
      <w:r>
        <w:t>Button Quay lại.</w:t>
      </w:r>
    </w:p>
    <w:p w14:paraId="111CEDF7" w14:textId="77777777" w:rsidR="00FA66B8" w:rsidRDefault="00886119" w:rsidP="00FA66B8">
      <w:pPr>
        <w:keepNext/>
      </w:pPr>
      <w:r w:rsidRPr="00886119">
        <w:rPr>
          <w:noProof/>
        </w:rPr>
        <w:lastRenderedPageBreak/>
        <w:drawing>
          <wp:inline distT="0" distB="0" distL="0" distR="0" wp14:anchorId="0CBAC85E" wp14:editId="702B4358">
            <wp:extent cx="4013200" cy="3423062"/>
            <wp:effectExtent l="0" t="0" r="0" b="6350"/>
            <wp:docPr id="195309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94221" name=""/>
                    <pic:cNvPicPr/>
                  </pic:nvPicPr>
                  <pic:blipFill>
                    <a:blip r:embed="rId24"/>
                    <a:stretch>
                      <a:fillRect/>
                    </a:stretch>
                  </pic:blipFill>
                  <pic:spPr>
                    <a:xfrm>
                      <a:off x="0" y="0"/>
                      <a:ext cx="4052356" cy="3456460"/>
                    </a:xfrm>
                    <a:prstGeom prst="rect">
                      <a:avLst/>
                    </a:prstGeom>
                  </pic:spPr>
                </pic:pic>
              </a:graphicData>
            </a:graphic>
          </wp:inline>
        </w:drawing>
      </w:r>
      <w:r w:rsidR="00C24490" w:rsidRPr="00C24490">
        <w:rPr>
          <w:noProof/>
          <w14:ligatures w14:val="standardContextual"/>
        </w:rPr>
        <w:t xml:space="preserve"> </w:t>
      </w:r>
      <w:r w:rsidR="00C24490" w:rsidRPr="00C24490">
        <w:rPr>
          <w:noProof/>
        </w:rPr>
        <w:drawing>
          <wp:inline distT="0" distB="0" distL="0" distR="0" wp14:anchorId="0B410364" wp14:editId="662C5CC5">
            <wp:extent cx="1585905" cy="3426721"/>
            <wp:effectExtent l="0" t="0" r="1905" b="2540"/>
            <wp:docPr id="58402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29384" name=""/>
                    <pic:cNvPicPr/>
                  </pic:nvPicPr>
                  <pic:blipFill>
                    <a:blip r:embed="rId25"/>
                    <a:stretch>
                      <a:fillRect/>
                    </a:stretch>
                  </pic:blipFill>
                  <pic:spPr>
                    <a:xfrm>
                      <a:off x="0" y="0"/>
                      <a:ext cx="1612241" cy="3483626"/>
                    </a:xfrm>
                    <a:prstGeom prst="rect">
                      <a:avLst/>
                    </a:prstGeom>
                  </pic:spPr>
                </pic:pic>
              </a:graphicData>
            </a:graphic>
          </wp:inline>
        </w:drawing>
      </w:r>
    </w:p>
    <w:p w14:paraId="39BC4E3A" w14:textId="1A2026B9" w:rsidR="00886119" w:rsidRPr="00FA66B8" w:rsidRDefault="00FA66B8" w:rsidP="00FA66B8">
      <w:pPr>
        <w:pStyle w:val="Caption"/>
        <w:jc w:val="center"/>
        <w:rPr>
          <w:lang w:val="vi-VN"/>
        </w:rPr>
      </w:pPr>
      <w:bookmarkStart w:id="99" w:name="_Toc232001985"/>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5</w:t>
      </w:r>
      <w:r>
        <w:fldChar w:fldCharType="end"/>
      </w:r>
      <w:r>
        <w:rPr>
          <w:lang w:val="vi-VN"/>
        </w:rPr>
        <w:t xml:space="preserve"> Giao diện trang chi tiết / Code xử lý logic</w:t>
      </w:r>
      <w:bookmarkEnd w:id="99"/>
    </w:p>
    <w:p w14:paraId="7C95AAFF" w14:textId="66CE135C" w:rsidR="007D5A01" w:rsidRDefault="007D5A01" w:rsidP="007D5A01">
      <w:pPr>
        <w:pStyle w:val="Heading3"/>
        <w:rPr>
          <w:lang w:val="vi-VN"/>
        </w:rPr>
      </w:pPr>
      <w:bookmarkStart w:id="100" w:name="_Toc232001949"/>
      <w:proofErr w:type="spellStart"/>
      <w:r w:rsidRPr="007D5A01">
        <w:t>Xây</w:t>
      </w:r>
      <w:proofErr w:type="spellEnd"/>
      <w:r w:rsidRPr="007D5A01">
        <w:t xml:space="preserve"> </w:t>
      </w:r>
      <w:proofErr w:type="spellStart"/>
      <w:r w:rsidRPr="007D5A01">
        <w:t>dựng</w:t>
      </w:r>
      <w:proofErr w:type="spellEnd"/>
      <w:r w:rsidRPr="007D5A01">
        <w:t xml:space="preserve"> </w:t>
      </w:r>
      <w:proofErr w:type="spellStart"/>
      <w:r w:rsidRPr="007D5A01">
        <w:t>chức</w:t>
      </w:r>
      <w:proofErr w:type="spellEnd"/>
      <w:r w:rsidRPr="007D5A01">
        <w:t xml:space="preserve"> </w:t>
      </w:r>
      <w:proofErr w:type="spellStart"/>
      <w:r w:rsidRPr="007D5A01">
        <w:t>năng</w:t>
      </w:r>
      <w:proofErr w:type="spellEnd"/>
      <w:r w:rsidRPr="007D5A01">
        <w:t xml:space="preserve"> Validate </w:t>
      </w:r>
      <w:proofErr w:type="spellStart"/>
      <w:r w:rsidRPr="007D5A01">
        <w:t>dữ</w:t>
      </w:r>
      <w:proofErr w:type="spellEnd"/>
      <w:r w:rsidRPr="007D5A01">
        <w:t xml:space="preserve"> </w:t>
      </w:r>
      <w:proofErr w:type="spellStart"/>
      <w:r w:rsidRPr="007D5A01">
        <w:t>liệu</w:t>
      </w:r>
      <w:bookmarkEnd w:id="100"/>
      <w:proofErr w:type="spellEnd"/>
    </w:p>
    <w:p w14:paraId="0751F501" w14:textId="6781A1F9" w:rsidR="007D5A01" w:rsidRDefault="007D5A01" w:rsidP="007D5A01">
      <w:pPr>
        <w:pStyle w:val="DoanVB"/>
      </w:pPr>
      <w:r>
        <w:t>Khi người dùng bỏ trống dữ liệu:</w:t>
      </w:r>
    </w:p>
    <w:p w14:paraId="6E30DB83" w14:textId="77777777" w:rsidR="007D5A01" w:rsidRDefault="007D5A01" w:rsidP="007D5A01">
      <w:pPr>
        <w:pStyle w:val="StyleTru"/>
      </w:pPr>
      <w:r>
        <w:t>Hệ thống hiển thị thông báo lỗi.</w:t>
      </w:r>
    </w:p>
    <w:p w14:paraId="45A3D3C6" w14:textId="732FC052" w:rsidR="007D5A01" w:rsidRDefault="007D5A01" w:rsidP="007D5A01">
      <w:pPr>
        <w:pStyle w:val="StyleTru"/>
      </w:pPr>
      <w:r>
        <w:t>Không thực hiện lưu file.</w:t>
      </w:r>
    </w:p>
    <w:p w14:paraId="56917570" w14:textId="44949FCD" w:rsidR="007D5A01" w:rsidRDefault="007D5A01" w:rsidP="007D5A01">
      <w:pPr>
        <w:pStyle w:val="DoanVB"/>
      </w:pPr>
      <w:r>
        <w:t>Khi dữ liệu hợp lệ:</w:t>
      </w:r>
    </w:p>
    <w:p w14:paraId="0075B001" w14:textId="272A3BC0" w:rsidR="007D5A01" w:rsidRDefault="007D5A01" w:rsidP="007D5A01">
      <w:pPr>
        <w:pStyle w:val="StyleTru"/>
      </w:pPr>
      <w:r>
        <w:t>Chuyển sang bước lưu dữ liệu.</w:t>
      </w:r>
    </w:p>
    <w:p w14:paraId="552B3FD0" w14:textId="77777777" w:rsidR="00FA66B8" w:rsidRDefault="00C24490" w:rsidP="00FA66B8">
      <w:pPr>
        <w:keepNext/>
      </w:pPr>
      <w:r w:rsidRPr="00C24490">
        <w:rPr>
          <w:noProof/>
        </w:rPr>
        <w:lastRenderedPageBreak/>
        <w:drawing>
          <wp:inline distT="0" distB="0" distL="0" distR="0" wp14:anchorId="2F532B7A" wp14:editId="66BDE550">
            <wp:extent cx="4157134" cy="2023307"/>
            <wp:effectExtent l="0" t="0" r="0" b="0"/>
            <wp:docPr id="70975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53824" name=""/>
                    <pic:cNvPicPr/>
                  </pic:nvPicPr>
                  <pic:blipFill>
                    <a:blip r:embed="rId26"/>
                    <a:stretch>
                      <a:fillRect/>
                    </a:stretch>
                  </pic:blipFill>
                  <pic:spPr>
                    <a:xfrm>
                      <a:off x="0" y="0"/>
                      <a:ext cx="4205894" cy="2047039"/>
                    </a:xfrm>
                    <a:prstGeom prst="rect">
                      <a:avLst/>
                    </a:prstGeom>
                  </pic:spPr>
                </pic:pic>
              </a:graphicData>
            </a:graphic>
          </wp:inline>
        </w:drawing>
      </w:r>
      <w:r w:rsidRPr="00C24490">
        <w:rPr>
          <w:noProof/>
          <w:lang w:val="vi-VN"/>
        </w:rPr>
        <w:drawing>
          <wp:inline distT="0" distB="0" distL="0" distR="0" wp14:anchorId="36A7AABE" wp14:editId="0139CD35">
            <wp:extent cx="1524000" cy="3293936"/>
            <wp:effectExtent l="0" t="0" r="0" b="0"/>
            <wp:docPr id="100077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1628" name=""/>
                    <pic:cNvPicPr/>
                  </pic:nvPicPr>
                  <pic:blipFill>
                    <a:blip r:embed="rId27"/>
                    <a:stretch>
                      <a:fillRect/>
                    </a:stretch>
                  </pic:blipFill>
                  <pic:spPr>
                    <a:xfrm>
                      <a:off x="0" y="0"/>
                      <a:ext cx="1568368" cy="3389833"/>
                    </a:xfrm>
                    <a:prstGeom prst="rect">
                      <a:avLst/>
                    </a:prstGeom>
                  </pic:spPr>
                </pic:pic>
              </a:graphicData>
            </a:graphic>
          </wp:inline>
        </w:drawing>
      </w:r>
    </w:p>
    <w:p w14:paraId="4F499749" w14:textId="2CF3CF99" w:rsidR="00C24490" w:rsidRPr="00C24490" w:rsidRDefault="00FA66B8" w:rsidP="00FA66B8">
      <w:pPr>
        <w:pStyle w:val="Caption"/>
        <w:jc w:val="center"/>
        <w:rPr>
          <w:lang w:val="vi-VN"/>
        </w:rPr>
      </w:pPr>
      <w:bookmarkStart w:id="101" w:name="_Toc232001986"/>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6</w:t>
      </w:r>
      <w:r>
        <w:fldChar w:fldCharType="end"/>
      </w:r>
      <w:r>
        <w:rPr>
          <w:lang w:val="vi-VN"/>
        </w:rPr>
        <w:t xml:space="preserve"> Giao diện kết quả Validate / Code xử lý logic</w:t>
      </w:r>
      <w:bookmarkEnd w:id="101"/>
    </w:p>
    <w:p w14:paraId="004E55FF" w14:textId="3DEDD142" w:rsidR="007D5A01" w:rsidRDefault="007D5A01" w:rsidP="007D5A01">
      <w:pPr>
        <w:pStyle w:val="DoanVB"/>
      </w:pPr>
      <w:r>
        <w:t>(Hình 5.12: Kết quả Validate)</w:t>
      </w:r>
    </w:p>
    <w:p w14:paraId="156358C5" w14:textId="7DE1D538" w:rsidR="007D5A01" w:rsidRDefault="007D5A01" w:rsidP="007D5A01">
      <w:pPr>
        <w:pStyle w:val="Heading3"/>
        <w:rPr>
          <w:lang w:val="vi-VN"/>
        </w:rPr>
      </w:pPr>
      <w:bookmarkStart w:id="102" w:name="_Toc232001950"/>
      <w:proofErr w:type="spellStart"/>
      <w:r w:rsidRPr="007D5A01">
        <w:t>Xây</w:t>
      </w:r>
      <w:proofErr w:type="spellEnd"/>
      <w:r w:rsidRPr="007D5A01">
        <w:t xml:space="preserve"> </w:t>
      </w:r>
      <w:proofErr w:type="spellStart"/>
      <w:r w:rsidRPr="007D5A01">
        <w:t>dựng</w:t>
      </w:r>
      <w:proofErr w:type="spellEnd"/>
      <w:r w:rsidRPr="007D5A01">
        <w:t xml:space="preserve"> </w:t>
      </w:r>
      <w:proofErr w:type="spellStart"/>
      <w:r w:rsidRPr="007D5A01">
        <w:t>chức</w:t>
      </w:r>
      <w:proofErr w:type="spellEnd"/>
      <w:r w:rsidRPr="007D5A01">
        <w:t xml:space="preserve"> </w:t>
      </w:r>
      <w:proofErr w:type="spellStart"/>
      <w:r w:rsidRPr="007D5A01">
        <w:t>năng</w:t>
      </w:r>
      <w:proofErr w:type="spellEnd"/>
      <w:r w:rsidRPr="007D5A01">
        <w:t xml:space="preserve"> </w:t>
      </w:r>
      <w:proofErr w:type="spellStart"/>
      <w:r w:rsidRPr="007D5A01">
        <w:t>ghi</w:t>
      </w:r>
      <w:proofErr w:type="spellEnd"/>
      <w:r w:rsidRPr="007D5A01">
        <w:t xml:space="preserve"> </w:t>
      </w:r>
      <w:proofErr w:type="spellStart"/>
      <w:r w:rsidRPr="007D5A01">
        <w:t>dữ</w:t>
      </w:r>
      <w:proofErr w:type="spellEnd"/>
      <w:r w:rsidRPr="007D5A01">
        <w:t xml:space="preserve"> </w:t>
      </w:r>
      <w:proofErr w:type="spellStart"/>
      <w:r w:rsidRPr="007D5A01">
        <w:t>liệu</w:t>
      </w:r>
      <w:proofErr w:type="spellEnd"/>
      <w:r w:rsidRPr="007D5A01">
        <w:t xml:space="preserve"> </w:t>
      </w:r>
      <w:proofErr w:type="spellStart"/>
      <w:r w:rsidRPr="007D5A01">
        <w:t>vào</w:t>
      </w:r>
      <w:proofErr w:type="spellEnd"/>
      <w:r w:rsidRPr="007D5A01">
        <w:t xml:space="preserve"> file</w:t>
      </w:r>
      <w:bookmarkEnd w:id="102"/>
    </w:p>
    <w:p w14:paraId="1D39D09B" w14:textId="11130988" w:rsidR="007D5A01" w:rsidRDefault="007D5A01" w:rsidP="007D5A01">
      <w:pPr>
        <w:pStyle w:val="DoanVB"/>
      </w:pPr>
      <w:r>
        <w:t>Sau khi lưu:</w:t>
      </w:r>
    </w:p>
    <w:p w14:paraId="4E049B88" w14:textId="77777777" w:rsidR="007D5A01" w:rsidRDefault="007D5A01" w:rsidP="007D5A01">
      <w:pPr>
        <w:pStyle w:val="DoanVB"/>
      </w:pPr>
      <w:r>
        <w:t>Toast.makeText(</w:t>
      </w:r>
    </w:p>
    <w:p w14:paraId="21CF91DA" w14:textId="77777777" w:rsidR="007D5A01" w:rsidRDefault="007D5A01" w:rsidP="007D5A01">
      <w:pPr>
        <w:pStyle w:val="DoanVB"/>
      </w:pPr>
      <w:r>
        <w:t xml:space="preserve">    this,</w:t>
      </w:r>
    </w:p>
    <w:p w14:paraId="331B2778" w14:textId="77777777" w:rsidR="007D5A01" w:rsidRDefault="007D5A01" w:rsidP="007D5A01">
      <w:pPr>
        <w:pStyle w:val="DoanVB"/>
      </w:pPr>
      <w:r>
        <w:t xml:space="preserve">    "Lưu thành công",</w:t>
      </w:r>
    </w:p>
    <w:p w14:paraId="33C6072D" w14:textId="77777777" w:rsidR="007D5A01" w:rsidRDefault="007D5A01" w:rsidP="007D5A01">
      <w:pPr>
        <w:pStyle w:val="DoanVB"/>
      </w:pPr>
      <w:r>
        <w:t xml:space="preserve">    Toast.LENGTH_SHORT</w:t>
      </w:r>
    </w:p>
    <w:p w14:paraId="6D2F112F" w14:textId="22616559" w:rsidR="007D5A01" w:rsidRDefault="007D5A01" w:rsidP="007D5A01">
      <w:pPr>
        <w:pStyle w:val="DoanVB"/>
      </w:pPr>
      <w:r>
        <w:t>).show()</w:t>
      </w:r>
    </w:p>
    <w:p w14:paraId="745B9CAE" w14:textId="77777777" w:rsidR="00FA66B8" w:rsidRDefault="00C24490" w:rsidP="00FA66B8">
      <w:pPr>
        <w:keepNext/>
      </w:pPr>
      <w:r w:rsidRPr="00C24490">
        <w:rPr>
          <w:noProof/>
        </w:rPr>
        <w:drawing>
          <wp:inline distT="0" distB="0" distL="0" distR="0" wp14:anchorId="590BFA93" wp14:editId="461A2A25">
            <wp:extent cx="5756275" cy="1771650"/>
            <wp:effectExtent l="0" t="0" r="0" b="6350"/>
            <wp:docPr id="67437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73693" name=""/>
                    <pic:cNvPicPr/>
                  </pic:nvPicPr>
                  <pic:blipFill>
                    <a:blip r:embed="rId28"/>
                    <a:stretch>
                      <a:fillRect/>
                    </a:stretch>
                  </pic:blipFill>
                  <pic:spPr>
                    <a:xfrm>
                      <a:off x="0" y="0"/>
                      <a:ext cx="5756275" cy="1771650"/>
                    </a:xfrm>
                    <a:prstGeom prst="rect">
                      <a:avLst/>
                    </a:prstGeom>
                  </pic:spPr>
                </pic:pic>
              </a:graphicData>
            </a:graphic>
          </wp:inline>
        </w:drawing>
      </w:r>
    </w:p>
    <w:p w14:paraId="170928A1" w14:textId="6C108DFE" w:rsidR="00C24490" w:rsidRPr="00FA66B8" w:rsidRDefault="00FA66B8" w:rsidP="00FA66B8">
      <w:pPr>
        <w:pStyle w:val="Caption"/>
        <w:jc w:val="center"/>
        <w:rPr>
          <w:lang w:val="vi-VN"/>
        </w:rPr>
      </w:pPr>
      <w:bookmarkStart w:id="103" w:name="_Toc232001987"/>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7</w:t>
      </w:r>
      <w:r>
        <w:fldChar w:fldCharType="end"/>
      </w:r>
      <w:r>
        <w:rPr>
          <w:lang w:val="vi-VN"/>
        </w:rPr>
        <w:t xml:space="preserve"> Code xử lý logic Thông báo lưu thành công</w:t>
      </w:r>
      <w:bookmarkEnd w:id="103"/>
    </w:p>
    <w:p w14:paraId="15534298" w14:textId="40F9D7B7" w:rsidR="007D5A01" w:rsidRDefault="007D5A01" w:rsidP="007D5A01">
      <w:pPr>
        <w:pStyle w:val="Heading3"/>
        <w:rPr>
          <w:lang w:val="vi-VN"/>
        </w:rPr>
      </w:pPr>
      <w:bookmarkStart w:id="104" w:name="_Toc232001951"/>
      <w:proofErr w:type="spellStart"/>
      <w:r w:rsidRPr="007D5A01">
        <w:t>Xây</w:t>
      </w:r>
      <w:proofErr w:type="spellEnd"/>
      <w:r w:rsidRPr="007D5A01">
        <w:t xml:space="preserve"> </w:t>
      </w:r>
      <w:proofErr w:type="spellStart"/>
      <w:r w:rsidRPr="007D5A01">
        <w:t>dựng</w:t>
      </w:r>
      <w:proofErr w:type="spellEnd"/>
      <w:r w:rsidRPr="007D5A01">
        <w:t xml:space="preserve"> </w:t>
      </w:r>
      <w:proofErr w:type="spellStart"/>
      <w:r w:rsidRPr="007D5A01">
        <w:t>chức</w:t>
      </w:r>
      <w:proofErr w:type="spellEnd"/>
      <w:r w:rsidRPr="007D5A01">
        <w:t xml:space="preserve"> </w:t>
      </w:r>
      <w:proofErr w:type="spellStart"/>
      <w:r w:rsidRPr="007D5A01">
        <w:t>năng</w:t>
      </w:r>
      <w:proofErr w:type="spellEnd"/>
      <w:r w:rsidRPr="007D5A01">
        <w:t xml:space="preserve"> </w:t>
      </w:r>
      <w:proofErr w:type="spellStart"/>
      <w:r w:rsidRPr="007D5A01">
        <w:t>đọc</w:t>
      </w:r>
      <w:proofErr w:type="spellEnd"/>
      <w:r w:rsidRPr="007D5A01">
        <w:t xml:space="preserve"> </w:t>
      </w:r>
      <w:proofErr w:type="spellStart"/>
      <w:r w:rsidRPr="007D5A01">
        <w:t>dữ</w:t>
      </w:r>
      <w:proofErr w:type="spellEnd"/>
      <w:r w:rsidRPr="007D5A01">
        <w:t xml:space="preserve"> </w:t>
      </w:r>
      <w:proofErr w:type="spellStart"/>
      <w:r w:rsidRPr="007D5A01">
        <w:t>liệu</w:t>
      </w:r>
      <w:proofErr w:type="spellEnd"/>
      <w:r w:rsidRPr="007D5A01">
        <w:t xml:space="preserve"> </w:t>
      </w:r>
      <w:proofErr w:type="spellStart"/>
      <w:r w:rsidRPr="007D5A01">
        <w:t>từ</w:t>
      </w:r>
      <w:proofErr w:type="spellEnd"/>
      <w:r w:rsidRPr="007D5A01">
        <w:t xml:space="preserve"> file</w:t>
      </w:r>
      <w:bookmarkEnd w:id="104"/>
    </w:p>
    <w:p w14:paraId="334E2E18" w14:textId="77777777" w:rsidR="007D5A01" w:rsidRDefault="007D5A01" w:rsidP="007D5A01">
      <w:pPr>
        <w:pStyle w:val="DoanVB"/>
      </w:pPr>
      <w:r>
        <w:t xml:space="preserve">Mục đích : </w:t>
      </w:r>
      <w:r w:rsidRPr="007D5A01">
        <w:t>Đọc dữ liệu đã lưu để hiển thị lên giao diện.</w:t>
      </w:r>
    </w:p>
    <w:p w14:paraId="4DECD8CD" w14:textId="77777777" w:rsidR="00FA66B8" w:rsidRDefault="00C24490" w:rsidP="00FA66B8">
      <w:pPr>
        <w:keepNext/>
        <w:jc w:val="center"/>
      </w:pPr>
      <w:r w:rsidRPr="00C24490">
        <w:rPr>
          <w:noProof/>
        </w:rPr>
        <w:lastRenderedPageBreak/>
        <w:drawing>
          <wp:inline distT="0" distB="0" distL="0" distR="0" wp14:anchorId="23E46A9C" wp14:editId="63370317">
            <wp:extent cx="5756275" cy="3816350"/>
            <wp:effectExtent l="0" t="0" r="0" b="6350"/>
            <wp:docPr id="145099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99959" name=""/>
                    <pic:cNvPicPr/>
                  </pic:nvPicPr>
                  <pic:blipFill>
                    <a:blip r:embed="rId29"/>
                    <a:stretch>
                      <a:fillRect/>
                    </a:stretch>
                  </pic:blipFill>
                  <pic:spPr>
                    <a:xfrm>
                      <a:off x="0" y="0"/>
                      <a:ext cx="5756275" cy="3816350"/>
                    </a:xfrm>
                    <a:prstGeom prst="rect">
                      <a:avLst/>
                    </a:prstGeom>
                  </pic:spPr>
                </pic:pic>
              </a:graphicData>
            </a:graphic>
          </wp:inline>
        </w:drawing>
      </w:r>
    </w:p>
    <w:p w14:paraId="6008E788" w14:textId="320F0961" w:rsidR="00C24490" w:rsidRPr="00FA66B8" w:rsidRDefault="00FA66B8" w:rsidP="00FA66B8">
      <w:pPr>
        <w:pStyle w:val="Caption"/>
        <w:jc w:val="center"/>
        <w:rPr>
          <w:lang w:val="vi-VN"/>
        </w:rPr>
      </w:pPr>
      <w:bookmarkStart w:id="105" w:name="_Toc232001988"/>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8</w:t>
      </w:r>
      <w:r>
        <w:fldChar w:fldCharType="end"/>
      </w:r>
      <w:r>
        <w:rPr>
          <w:lang w:val="vi-VN"/>
        </w:rPr>
        <w:t xml:space="preserve"> </w:t>
      </w:r>
      <w:proofErr w:type="spellStart"/>
      <w:r>
        <w:t>Xử</w:t>
      </w:r>
      <w:proofErr w:type="spellEnd"/>
      <w:r>
        <w:t xml:space="preserve"> </w:t>
      </w:r>
      <w:proofErr w:type="spellStart"/>
      <w:r>
        <w:t>lý</w:t>
      </w:r>
      <w:proofErr w:type="spellEnd"/>
      <w:r>
        <w:rPr>
          <w:lang w:val="vi-VN"/>
        </w:rPr>
        <w:t xml:space="preserve"> </w:t>
      </w:r>
      <w:proofErr w:type="gramStart"/>
      <w:r>
        <w:rPr>
          <w:lang w:val="vi-VN"/>
        </w:rPr>
        <w:t xml:space="preserve">logic </w:t>
      </w:r>
      <w:r>
        <w:t xml:space="preserve"> </w:t>
      </w:r>
      <w:proofErr w:type="spellStart"/>
      <w:r>
        <w:t>dữ</w:t>
      </w:r>
      <w:proofErr w:type="spellEnd"/>
      <w:proofErr w:type="gramEnd"/>
      <w:r>
        <w:t xml:space="preserve"> </w:t>
      </w:r>
      <w:proofErr w:type="spellStart"/>
      <w:r>
        <w:t>liệu</w:t>
      </w:r>
      <w:proofErr w:type="spellEnd"/>
      <w:r>
        <w:t xml:space="preserve"> </w:t>
      </w:r>
      <w:proofErr w:type="spellStart"/>
      <w:r>
        <w:t>đọc</w:t>
      </w:r>
      <w:proofErr w:type="spellEnd"/>
      <w:r>
        <w:t xml:space="preserve"> </w:t>
      </w:r>
      <w:proofErr w:type="spellStart"/>
      <w:r>
        <w:t>được</w:t>
      </w:r>
      <w:bookmarkEnd w:id="105"/>
      <w:proofErr w:type="spellEnd"/>
    </w:p>
    <w:p w14:paraId="2F35579A" w14:textId="337AA3AD" w:rsidR="007D5A01" w:rsidRDefault="007D5A01" w:rsidP="007D5A01">
      <w:pPr>
        <w:pStyle w:val="Heading3"/>
        <w:rPr>
          <w:lang w:val="vi-VN"/>
        </w:rPr>
      </w:pPr>
      <w:bookmarkStart w:id="106" w:name="_Toc232001952"/>
      <w:r w:rsidRPr="007D5A01">
        <w:t xml:space="preserve">Hiển </w:t>
      </w:r>
      <w:proofErr w:type="spellStart"/>
      <w:r w:rsidRPr="007D5A01">
        <w:t>thị</w:t>
      </w:r>
      <w:proofErr w:type="spellEnd"/>
      <w:r w:rsidRPr="007D5A01">
        <w:t xml:space="preserve"> d</w:t>
      </w:r>
      <w:r>
        <w:rPr>
          <w:lang w:val="vi-VN"/>
        </w:rPr>
        <w:t>anh sách dữ liệu</w:t>
      </w:r>
      <w:bookmarkEnd w:id="106"/>
    </w:p>
    <w:p w14:paraId="0BB4DD64" w14:textId="7EF7F939" w:rsidR="007D5A01" w:rsidRDefault="007D5A01" w:rsidP="007D5A01">
      <w:pPr>
        <w:pStyle w:val="DoanVB"/>
      </w:pPr>
      <w:r w:rsidRPr="007D5A01">
        <w:t>Dữ liệu được đưa vào RecyclerView để hiển thị trên màn hình chính.</w:t>
      </w:r>
    </w:p>
    <w:p w14:paraId="7BF16A24" w14:textId="77777777" w:rsidR="00FA66B8" w:rsidRDefault="00C24490" w:rsidP="00FA66B8">
      <w:pPr>
        <w:keepNext/>
        <w:jc w:val="center"/>
      </w:pPr>
      <w:r w:rsidRPr="00C24490">
        <w:rPr>
          <w:noProof/>
        </w:rPr>
        <w:drawing>
          <wp:inline distT="0" distB="0" distL="0" distR="0" wp14:anchorId="683FEE25" wp14:editId="771528D2">
            <wp:extent cx="5756275" cy="1647825"/>
            <wp:effectExtent l="0" t="0" r="0" b="3175"/>
            <wp:docPr id="87186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67773" name=""/>
                    <pic:cNvPicPr/>
                  </pic:nvPicPr>
                  <pic:blipFill>
                    <a:blip r:embed="rId30"/>
                    <a:stretch>
                      <a:fillRect/>
                    </a:stretch>
                  </pic:blipFill>
                  <pic:spPr>
                    <a:xfrm>
                      <a:off x="0" y="0"/>
                      <a:ext cx="5756275" cy="1647825"/>
                    </a:xfrm>
                    <a:prstGeom prst="rect">
                      <a:avLst/>
                    </a:prstGeom>
                  </pic:spPr>
                </pic:pic>
              </a:graphicData>
            </a:graphic>
          </wp:inline>
        </w:drawing>
      </w:r>
    </w:p>
    <w:p w14:paraId="1BECA41F" w14:textId="444BCDD9" w:rsidR="00C24490" w:rsidRPr="007D5A01" w:rsidRDefault="00FA66B8" w:rsidP="00FA66B8">
      <w:pPr>
        <w:pStyle w:val="Caption"/>
        <w:jc w:val="center"/>
      </w:pPr>
      <w:bookmarkStart w:id="107" w:name="_Toc232001989"/>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9</w:t>
      </w:r>
      <w:r>
        <w:fldChar w:fldCharType="end"/>
      </w:r>
      <w:r>
        <w:rPr>
          <w:lang w:val="vi-VN"/>
        </w:rPr>
        <w:t xml:space="preserve"> Danh sách khi chú sau khi đọc file</w:t>
      </w:r>
      <w:bookmarkEnd w:id="107"/>
    </w:p>
    <w:p w14:paraId="494B3CC0" w14:textId="3E3199DA" w:rsidR="007D5A01" w:rsidRDefault="007D5A01" w:rsidP="007D5A01">
      <w:pPr>
        <w:pStyle w:val="Heading3"/>
        <w:rPr>
          <w:lang w:val="vi-VN"/>
        </w:rPr>
      </w:pPr>
      <w:bookmarkStart w:id="108" w:name="_Toc232001953"/>
      <w:r>
        <w:t xml:space="preserve">Hiển </w:t>
      </w:r>
      <w:proofErr w:type="spellStart"/>
      <w:r>
        <w:t>thị</w:t>
      </w:r>
      <w:proofErr w:type="spellEnd"/>
      <w:r>
        <w:t xml:space="preserve"> chi </w:t>
      </w:r>
      <w:proofErr w:type="spellStart"/>
      <w:r>
        <w:t>tiết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ghi</w:t>
      </w:r>
      <w:proofErr w:type="spellEnd"/>
      <w:r>
        <w:t xml:space="preserve"> </w:t>
      </w:r>
      <w:proofErr w:type="spellStart"/>
      <w:r>
        <w:t>chú</w:t>
      </w:r>
      <w:bookmarkEnd w:id="108"/>
      <w:proofErr w:type="spellEnd"/>
    </w:p>
    <w:p w14:paraId="25AF9B07" w14:textId="1EE4DC81" w:rsidR="007D5A01" w:rsidRPr="007D5A01" w:rsidRDefault="007D5A01" w:rsidP="007D5A01">
      <w:pPr>
        <w:ind w:left="567"/>
        <w:rPr>
          <w:lang w:val="vi-VN"/>
        </w:rPr>
      </w:pPr>
      <w:r>
        <w:rPr>
          <w:lang w:val="vi-VN"/>
        </w:rPr>
        <w:t>Hiển thị title , content của từng ghi chú khi người dùng xem chi tiết</w:t>
      </w:r>
    </w:p>
    <w:p w14:paraId="30457C80" w14:textId="2A3EA30E" w:rsidR="007D5A01" w:rsidRDefault="007D5A01" w:rsidP="007D5A01">
      <w:pPr>
        <w:pStyle w:val="Heading3"/>
        <w:rPr>
          <w:lang w:val="vi-VN"/>
        </w:rPr>
      </w:pPr>
      <w:bookmarkStart w:id="109" w:name="_Toc232001954"/>
      <w:proofErr w:type="spellStart"/>
      <w:r w:rsidRPr="007D5A01">
        <w:t>Xây</w:t>
      </w:r>
      <w:proofErr w:type="spellEnd"/>
      <w:r w:rsidRPr="007D5A01">
        <w:t xml:space="preserve"> </w:t>
      </w:r>
      <w:proofErr w:type="spellStart"/>
      <w:r w:rsidRPr="007D5A01">
        <w:t>dựng</w:t>
      </w:r>
      <w:proofErr w:type="spellEnd"/>
      <w:r w:rsidRPr="007D5A01">
        <w:t xml:space="preserve"> </w:t>
      </w:r>
      <w:proofErr w:type="spellStart"/>
      <w:r w:rsidRPr="007D5A01">
        <w:t>chức</w:t>
      </w:r>
      <w:proofErr w:type="spellEnd"/>
      <w:r w:rsidRPr="007D5A01">
        <w:t xml:space="preserve"> </w:t>
      </w:r>
      <w:proofErr w:type="spellStart"/>
      <w:r w:rsidRPr="007D5A01">
        <w:t>năng</w:t>
      </w:r>
      <w:proofErr w:type="spellEnd"/>
      <w:r w:rsidRPr="007D5A01">
        <w:t xml:space="preserve"> </w:t>
      </w:r>
      <w:proofErr w:type="spellStart"/>
      <w:r w:rsidRPr="007D5A01">
        <w:t>điều</w:t>
      </w:r>
      <w:proofErr w:type="spellEnd"/>
      <w:r w:rsidRPr="007D5A01">
        <w:t xml:space="preserve"> </w:t>
      </w:r>
      <w:proofErr w:type="spellStart"/>
      <w:r w:rsidRPr="007D5A01">
        <w:t>hướng</w:t>
      </w:r>
      <w:proofErr w:type="spellEnd"/>
      <w:r w:rsidRPr="007D5A01">
        <w:t xml:space="preserve"> </w:t>
      </w:r>
      <w:proofErr w:type="spellStart"/>
      <w:r w:rsidRPr="007D5A01">
        <w:t>màn</w:t>
      </w:r>
      <w:proofErr w:type="spellEnd"/>
      <w:r w:rsidRPr="007D5A01">
        <w:t xml:space="preserve"> </w:t>
      </w:r>
      <w:proofErr w:type="spellStart"/>
      <w:r w:rsidRPr="007D5A01">
        <w:t>hình</w:t>
      </w:r>
      <w:bookmarkEnd w:id="109"/>
      <w:proofErr w:type="spellEnd"/>
    </w:p>
    <w:p w14:paraId="14626FC3" w14:textId="5116DDAB" w:rsidR="007D5A01" w:rsidRDefault="007D5A01" w:rsidP="007D5A01">
      <w:pPr>
        <w:ind w:left="567"/>
        <w:rPr>
          <w:lang w:val="vi-VN"/>
        </w:rPr>
      </w:pPr>
      <w:r>
        <w:rPr>
          <w:lang w:val="vi-VN"/>
        </w:rPr>
        <w:t xml:space="preserve">Chuyển hướng giữa các trang Thêm ghi chú hoặc xem chi tiết ghi chú và quay về trang chủ </w:t>
      </w:r>
    </w:p>
    <w:p w14:paraId="76EC7C52" w14:textId="77777777" w:rsidR="00FA66B8" w:rsidRDefault="00C24490" w:rsidP="00FA66B8">
      <w:pPr>
        <w:keepNext/>
        <w:jc w:val="center"/>
      </w:pPr>
      <w:r w:rsidRPr="00C24490">
        <w:rPr>
          <w:noProof/>
          <w:lang w:val="vi-VN"/>
        </w:rPr>
        <w:lastRenderedPageBreak/>
        <w:drawing>
          <wp:inline distT="0" distB="0" distL="0" distR="0" wp14:anchorId="190E0E21" wp14:editId="1DFF5806">
            <wp:extent cx="5756275" cy="676910"/>
            <wp:effectExtent l="0" t="0" r="0" b="0"/>
            <wp:docPr id="72310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01928" name=""/>
                    <pic:cNvPicPr/>
                  </pic:nvPicPr>
                  <pic:blipFill>
                    <a:blip r:embed="rId31"/>
                    <a:stretch>
                      <a:fillRect/>
                    </a:stretch>
                  </pic:blipFill>
                  <pic:spPr>
                    <a:xfrm>
                      <a:off x="0" y="0"/>
                      <a:ext cx="5756275" cy="676910"/>
                    </a:xfrm>
                    <a:prstGeom prst="rect">
                      <a:avLst/>
                    </a:prstGeom>
                  </pic:spPr>
                </pic:pic>
              </a:graphicData>
            </a:graphic>
          </wp:inline>
        </w:drawing>
      </w:r>
    </w:p>
    <w:p w14:paraId="6E64A610" w14:textId="14C56100" w:rsidR="00C24490" w:rsidRPr="00FA66B8" w:rsidRDefault="00FA66B8" w:rsidP="00FA66B8">
      <w:pPr>
        <w:pStyle w:val="Caption"/>
        <w:jc w:val="center"/>
        <w:rPr>
          <w:lang w:val="vi-VN"/>
        </w:rPr>
      </w:pPr>
      <w:bookmarkStart w:id="110" w:name="_Toc232001990"/>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10</w:t>
      </w:r>
      <w:r>
        <w:fldChar w:fldCharType="end"/>
      </w:r>
      <w:r>
        <w:rPr>
          <w:lang w:val="vi-VN"/>
        </w:rPr>
        <w:t xml:space="preserve"> Logic chuyển hướng trang</w:t>
      </w:r>
      <w:bookmarkEnd w:id="110"/>
    </w:p>
    <w:p w14:paraId="4DBEC994" w14:textId="754A1878" w:rsidR="000D229E" w:rsidRDefault="000D229E" w:rsidP="000D229E">
      <w:pPr>
        <w:pStyle w:val="Heading2"/>
        <w:rPr>
          <w:lang w:val="vi-VN"/>
        </w:rPr>
      </w:pPr>
      <w:bookmarkStart w:id="111" w:name="_Toc232001955"/>
      <w:r w:rsidRPr="000D229E">
        <w:rPr>
          <w:lang w:val="vi-VN"/>
        </w:rPr>
        <w:t>Kết quả hoàn thiện ứng dụng</w:t>
      </w:r>
      <w:bookmarkEnd w:id="111"/>
    </w:p>
    <w:p w14:paraId="789E8EE2" w14:textId="08C5BD1B" w:rsidR="000D229E" w:rsidRDefault="000D229E" w:rsidP="000D229E">
      <w:pPr>
        <w:pStyle w:val="DoanVB"/>
      </w:pPr>
      <w:r>
        <w:t>Sau khi hoàn thành quá trình xây dựng, ứng dụng đáp ứng đầy đủ các yêu cầu đặt ra:</w:t>
      </w:r>
    </w:p>
    <w:p w14:paraId="75DC5D4C" w14:textId="77777777" w:rsidR="000D229E" w:rsidRDefault="000D229E" w:rsidP="000D229E">
      <w:pPr>
        <w:pStyle w:val="StyleTru"/>
      </w:pPr>
      <w:r>
        <w:t>Hiển thị danh sách ghi chú.</w:t>
      </w:r>
    </w:p>
    <w:p w14:paraId="21F42DB7" w14:textId="77777777" w:rsidR="000D229E" w:rsidRDefault="000D229E" w:rsidP="000D229E">
      <w:pPr>
        <w:pStyle w:val="StyleTru"/>
      </w:pPr>
      <w:r>
        <w:t>Thêm ghi chú mới.</w:t>
      </w:r>
    </w:p>
    <w:p w14:paraId="2F8A77C2" w14:textId="77777777" w:rsidR="000D229E" w:rsidRDefault="000D229E" w:rsidP="000D229E">
      <w:pPr>
        <w:pStyle w:val="StyleTru"/>
      </w:pPr>
      <w:r>
        <w:t>Validate dữ liệu.</w:t>
      </w:r>
    </w:p>
    <w:p w14:paraId="6E2122BE" w14:textId="77777777" w:rsidR="000D229E" w:rsidRDefault="000D229E" w:rsidP="000D229E">
      <w:pPr>
        <w:pStyle w:val="StyleTru"/>
      </w:pPr>
      <w:r>
        <w:t>Đọc dữ liệu từ file.</w:t>
      </w:r>
    </w:p>
    <w:p w14:paraId="083EC7FE" w14:textId="77777777" w:rsidR="000D229E" w:rsidRDefault="000D229E" w:rsidP="000D229E">
      <w:pPr>
        <w:pStyle w:val="StyleTru"/>
      </w:pPr>
      <w:r>
        <w:t>Ghi dữ liệu vào file.</w:t>
      </w:r>
    </w:p>
    <w:p w14:paraId="6B8AFD37" w14:textId="77777777" w:rsidR="000D229E" w:rsidRDefault="000D229E" w:rsidP="000D229E">
      <w:pPr>
        <w:pStyle w:val="StyleTru"/>
      </w:pPr>
      <w:r>
        <w:t>Điều hướng giữa các màn hình.</w:t>
      </w:r>
    </w:p>
    <w:p w14:paraId="64CA1735" w14:textId="0A3A7965" w:rsidR="000D229E" w:rsidRDefault="000D229E" w:rsidP="000D229E">
      <w:pPr>
        <w:pStyle w:val="StyleTru"/>
      </w:pPr>
      <w:r>
        <w:t>Xem chi tiết ghi chú.</w:t>
      </w:r>
    </w:p>
    <w:p w14:paraId="6933EAC0" w14:textId="77777777" w:rsidR="00FA66B8" w:rsidRDefault="00C24490" w:rsidP="00FA66B8">
      <w:pPr>
        <w:keepNext/>
        <w:jc w:val="center"/>
      </w:pPr>
      <w:r w:rsidRPr="00C24490">
        <w:rPr>
          <w:noProof/>
        </w:rPr>
        <w:lastRenderedPageBreak/>
        <w:drawing>
          <wp:inline distT="0" distB="0" distL="0" distR="0" wp14:anchorId="7557A5DD" wp14:editId="04174167">
            <wp:extent cx="2294466" cy="4842139"/>
            <wp:effectExtent l="0" t="0" r="4445" b="0"/>
            <wp:docPr id="34485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57291" name=""/>
                    <pic:cNvPicPr/>
                  </pic:nvPicPr>
                  <pic:blipFill>
                    <a:blip r:embed="rId32"/>
                    <a:stretch>
                      <a:fillRect/>
                    </a:stretch>
                  </pic:blipFill>
                  <pic:spPr>
                    <a:xfrm>
                      <a:off x="0" y="0"/>
                      <a:ext cx="2309330" cy="4873508"/>
                    </a:xfrm>
                    <a:prstGeom prst="rect">
                      <a:avLst/>
                    </a:prstGeom>
                  </pic:spPr>
                </pic:pic>
              </a:graphicData>
            </a:graphic>
          </wp:inline>
        </w:drawing>
      </w:r>
    </w:p>
    <w:p w14:paraId="2E9C7C0E" w14:textId="318F1D3C" w:rsidR="00C24490" w:rsidRPr="00FA66B8" w:rsidRDefault="00FA66B8" w:rsidP="00FA66B8">
      <w:pPr>
        <w:pStyle w:val="Caption"/>
        <w:jc w:val="center"/>
        <w:rPr>
          <w:lang w:val="vi-VN"/>
        </w:rPr>
      </w:pPr>
      <w:bookmarkStart w:id="112" w:name="_Toc232001991"/>
      <w:proofErr w:type="spellStart"/>
      <w:r>
        <w:t>Ảnh</w:t>
      </w:r>
      <w:proofErr w:type="spellEnd"/>
      <w:r>
        <w:t xml:space="preserve"> </w:t>
      </w:r>
      <w:r>
        <w:fldChar w:fldCharType="begin"/>
      </w:r>
      <w:r>
        <w:instrText xml:space="preserve"> STYLEREF 1 \s </w:instrText>
      </w:r>
      <w:r>
        <w:fldChar w:fldCharType="separate"/>
      </w:r>
      <w:r>
        <w:rPr>
          <w:noProof/>
        </w:rPr>
        <w:t>4</w:t>
      </w:r>
      <w:r>
        <w:fldChar w:fldCharType="end"/>
      </w:r>
      <w:r>
        <w:t>.</w:t>
      </w:r>
      <w:r>
        <w:fldChar w:fldCharType="begin"/>
      </w:r>
      <w:r>
        <w:instrText xml:space="preserve"> SEQ Ảnh \* ARABIC \s 1 </w:instrText>
      </w:r>
      <w:r>
        <w:fldChar w:fldCharType="separate"/>
      </w:r>
      <w:r>
        <w:rPr>
          <w:noProof/>
        </w:rPr>
        <w:t>11</w:t>
      </w:r>
      <w:r>
        <w:fldChar w:fldCharType="end"/>
      </w:r>
      <w:r>
        <w:rPr>
          <w:lang w:val="vi-VN"/>
        </w:rPr>
        <w:t xml:space="preserve"> Giao diện ứng dụng hoàn chỉnh</w:t>
      </w:r>
      <w:bookmarkEnd w:id="112"/>
    </w:p>
    <w:p w14:paraId="207D1BC4" w14:textId="70857B8A" w:rsidR="00537747" w:rsidRDefault="00537747" w:rsidP="00537747">
      <w:pPr>
        <w:pStyle w:val="Heading2"/>
      </w:pPr>
      <w:bookmarkStart w:id="113" w:name="_Toc232001956"/>
      <w:proofErr w:type="spellStart"/>
      <w:r>
        <w:t>Kết</w:t>
      </w:r>
      <w:proofErr w:type="spellEnd"/>
      <w:r>
        <w:t xml:space="preserve"> </w:t>
      </w:r>
      <w:proofErr w:type="spellStart"/>
      <w:r>
        <w:t>luận</w:t>
      </w:r>
      <w:proofErr w:type="spellEnd"/>
      <w:r>
        <w:t xml:space="preserve"> </w:t>
      </w:r>
      <w:proofErr w:type="spellStart"/>
      <w:r>
        <w:t>chương</w:t>
      </w:r>
      <w:bookmarkEnd w:id="113"/>
      <w:proofErr w:type="spellEnd"/>
    </w:p>
    <w:p w14:paraId="7B019A32" w14:textId="7A9EFCBA" w:rsidR="00537747" w:rsidRDefault="00537747" w:rsidP="00537747">
      <w:pPr>
        <w:pStyle w:val="DoanVB"/>
      </w:pPr>
      <w:r>
        <w:t>Chương này đã trình bày toàn bộ quá trình xây dựng ứng dụng quản lý ghi chú cá nhân bằng Kotlin. Các chức năng chính như tạo ghi chú, kiểm tra dữ liệu, đọc ghi file và điều hướng giữa các màn hình đã được triển khai thành công. Kết quả đạt được là một ứng dụng Android hoàn chỉnh đáp ứng đầy đủ các yêu cầu của đề tài.</w:t>
      </w:r>
    </w:p>
    <w:p w14:paraId="32F05CEC" w14:textId="56D5A92C" w:rsidR="00307F97" w:rsidRDefault="00307F97" w:rsidP="00307F97">
      <w:pPr>
        <w:pStyle w:val="Heading1"/>
        <w:rPr>
          <w:lang w:val="vi-VN"/>
        </w:rPr>
      </w:pPr>
      <w:bookmarkStart w:id="114" w:name="_Toc232001957"/>
      <w:r w:rsidRPr="00307F97">
        <w:lastRenderedPageBreak/>
        <w:t>Kiểm thử và đánh giá kết quả</w:t>
      </w:r>
      <w:bookmarkEnd w:id="114"/>
    </w:p>
    <w:p w14:paraId="608F0099" w14:textId="433B534F" w:rsidR="006E7717" w:rsidRPr="006E7717" w:rsidRDefault="006E7717" w:rsidP="006E7717">
      <w:pPr>
        <w:pStyle w:val="Heading2"/>
        <w:rPr>
          <w:lang w:val="vi-VN"/>
        </w:rPr>
      </w:pPr>
      <w:bookmarkStart w:id="115" w:name="_Toc232001958"/>
      <w:r>
        <w:rPr>
          <w:lang w:val="vi-VN"/>
        </w:rPr>
        <w:t>Kiểm thử</w:t>
      </w:r>
      <w:bookmarkEnd w:id="115"/>
    </w:p>
    <w:p w14:paraId="015A9BAF" w14:textId="66D85745" w:rsidR="00307F97" w:rsidRDefault="00307F97" w:rsidP="006E7717">
      <w:pPr>
        <w:pStyle w:val="Heading3"/>
      </w:pPr>
      <w:bookmarkStart w:id="116" w:name="_Toc232001959"/>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bookmarkEnd w:id="116"/>
      <w:proofErr w:type="spellEnd"/>
    </w:p>
    <w:p w14:paraId="5ABF7BB4" w14:textId="1498EAEE" w:rsidR="00307F97" w:rsidRDefault="00307F97" w:rsidP="00307F97">
      <w:pPr>
        <w:pStyle w:val="DoanVB"/>
      </w:pPr>
      <w:r>
        <w:t>Kiểm thử giao diện được thực hiện nhằm đảm bảo:</w:t>
      </w:r>
    </w:p>
    <w:p w14:paraId="7EF98616" w14:textId="77777777" w:rsidR="00307F97" w:rsidRDefault="00307F97" w:rsidP="00307F97">
      <w:pPr>
        <w:pStyle w:val="StyleTru"/>
      </w:pPr>
      <w:r>
        <w:t>Các thành phần hiển thị đúng vị trí.</w:t>
      </w:r>
    </w:p>
    <w:p w14:paraId="4599EC7C" w14:textId="77777777" w:rsidR="00307F97" w:rsidRDefault="00307F97" w:rsidP="00307F97">
      <w:pPr>
        <w:pStyle w:val="StyleTru"/>
      </w:pPr>
      <w:r>
        <w:t>Nội dung hiển thị đầy đủ.</w:t>
      </w:r>
    </w:p>
    <w:p w14:paraId="3D121981" w14:textId="77777777" w:rsidR="00307F97" w:rsidRDefault="00307F97" w:rsidP="00307F97">
      <w:pPr>
        <w:pStyle w:val="StyleTru"/>
      </w:pPr>
      <w:r>
        <w:t>Các nút chức năng hoạt động chính xác.</w:t>
      </w:r>
    </w:p>
    <w:p w14:paraId="314ED979" w14:textId="07EF58B7" w:rsidR="00307F97" w:rsidRDefault="00307F97" w:rsidP="00307F97">
      <w:pPr>
        <w:pStyle w:val="StyleTru"/>
      </w:pPr>
      <w:r>
        <w:t>Không xuất hiện lỗi bố cục trên thiết bị giả lập.</w:t>
      </w:r>
    </w:p>
    <w:p w14:paraId="5F8A5949" w14:textId="042B2C7E" w:rsidR="00307F97" w:rsidRDefault="00307F97" w:rsidP="00307F97">
      <w:pPr>
        <w:pStyle w:val="DoanVB"/>
      </w:pPr>
      <w:r>
        <w:t>Kết quả kiểm tra cho thấy giao diện được hiển thị đúng thiết kế ban đầu và dễ sử dụng đối với người dùng.</w:t>
      </w:r>
    </w:p>
    <w:p w14:paraId="59F30702" w14:textId="599024C1" w:rsidR="00307F97" w:rsidRDefault="00307F97" w:rsidP="00307F97">
      <w:pPr>
        <w:pStyle w:val="DoanVB"/>
      </w:pPr>
      <w:r>
        <w:t>(Hình 6.1: Giao diện ứng dụng sau khi hoàn thiện)</w:t>
      </w:r>
    </w:p>
    <w:p w14:paraId="59BA378D" w14:textId="23765E07" w:rsidR="00307F97" w:rsidRDefault="00307F97" w:rsidP="006E7717">
      <w:pPr>
        <w:pStyle w:val="Heading3"/>
      </w:pPr>
      <w:bookmarkStart w:id="117" w:name="_Toc232001960"/>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bookmarkEnd w:id="117"/>
      <w:proofErr w:type="spellEnd"/>
    </w:p>
    <w:p w14:paraId="7BB2905D" w14:textId="0F01FB27" w:rsidR="00307F97" w:rsidRDefault="00307F97" w:rsidP="00307F97">
      <w:pPr>
        <w:pStyle w:val="DoanVB"/>
      </w:pPr>
      <w:r>
        <w:t>Kiểm thử chức năng được thực hiện trên toàn bộ các chức năng chính của hệ thống.</w:t>
      </w:r>
    </w:p>
    <w:p w14:paraId="57E1741B" w14:textId="5A0CBB04" w:rsidR="00307F97" w:rsidRDefault="00307F97" w:rsidP="00307F97">
      <w:pPr>
        <w:pStyle w:val="DoanVB"/>
      </w:pPr>
      <w:r>
        <w:t>Các nội dung kiểm thử gồm:</w:t>
      </w:r>
    </w:p>
    <w:p w14:paraId="7F3014A9" w14:textId="77777777" w:rsidR="00307F97" w:rsidRDefault="00307F97" w:rsidP="00307F97">
      <w:pPr>
        <w:pStyle w:val="StyleTru"/>
      </w:pPr>
      <w:r>
        <w:t>Thêm ghi chú mới.</w:t>
      </w:r>
    </w:p>
    <w:p w14:paraId="729583F6" w14:textId="77777777" w:rsidR="00307F97" w:rsidRDefault="00307F97" w:rsidP="00307F97">
      <w:pPr>
        <w:pStyle w:val="StyleTru"/>
      </w:pPr>
      <w:r>
        <w:t>Kiểm tra dữ liệu đầu vào.</w:t>
      </w:r>
    </w:p>
    <w:p w14:paraId="6CF47C36" w14:textId="77777777" w:rsidR="00307F97" w:rsidRDefault="00307F97" w:rsidP="00307F97">
      <w:pPr>
        <w:pStyle w:val="StyleTru"/>
      </w:pPr>
      <w:r>
        <w:t>Lưu dữ liệu vào file.</w:t>
      </w:r>
    </w:p>
    <w:p w14:paraId="7A4E0997" w14:textId="77777777" w:rsidR="00307F97" w:rsidRDefault="00307F97" w:rsidP="00307F97">
      <w:pPr>
        <w:pStyle w:val="StyleTru"/>
      </w:pPr>
      <w:r>
        <w:t>Đọc dữ liệu từ file.</w:t>
      </w:r>
    </w:p>
    <w:p w14:paraId="1ED2EE4D" w14:textId="77777777" w:rsidR="00307F97" w:rsidRDefault="00307F97" w:rsidP="00307F97">
      <w:pPr>
        <w:pStyle w:val="StyleTru"/>
      </w:pPr>
      <w:r>
        <w:t>Hiển thị danh sách ghi chú.</w:t>
      </w:r>
    </w:p>
    <w:p w14:paraId="1D0CD0F9" w14:textId="77777777" w:rsidR="00307F97" w:rsidRDefault="00307F97" w:rsidP="00307F97">
      <w:pPr>
        <w:pStyle w:val="StyleTru"/>
      </w:pPr>
      <w:r>
        <w:t>Xem chi tiết ghi chú.</w:t>
      </w:r>
    </w:p>
    <w:p w14:paraId="5F755216" w14:textId="0DF1760D" w:rsidR="00307F97" w:rsidRDefault="00307F97" w:rsidP="00307F97">
      <w:pPr>
        <w:pStyle w:val="StyleTru"/>
      </w:pPr>
      <w:r>
        <w:t>Điều hướng giữa các màn hình</w:t>
      </w:r>
    </w:p>
    <w:p w14:paraId="1C829348" w14:textId="32DB04BD" w:rsidR="00307F97" w:rsidRDefault="00307F97" w:rsidP="00307F97">
      <w:pPr>
        <w:pStyle w:val="DoanVB"/>
      </w:pPr>
      <w:r>
        <w:t>Kết quả cho thấy các chức năng đều hoạt động đúng theo yêu cầu đã thiết kế.</w:t>
      </w:r>
    </w:p>
    <w:p w14:paraId="4098DF30" w14:textId="632A822F" w:rsidR="006E7717" w:rsidRDefault="006E7717" w:rsidP="006E7717">
      <w:pPr>
        <w:pStyle w:val="Heading2"/>
        <w:rPr>
          <w:lang w:val="vi-VN"/>
        </w:rPr>
      </w:pPr>
      <w:bookmarkStart w:id="118" w:name="_Toc232001961"/>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bookmarkEnd w:id="118"/>
      <w:proofErr w:type="spellEnd"/>
    </w:p>
    <w:p w14:paraId="6D7850C6" w14:textId="59A0DB7C" w:rsidR="006E7717" w:rsidRPr="006E7717" w:rsidRDefault="006E7717" w:rsidP="006E7717">
      <w:pPr>
        <w:pStyle w:val="Heading3"/>
        <w:rPr>
          <w:lang w:val="vi-VN"/>
        </w:rPr>
      </w:pPr>
      <w:bookmarkStart w:id="119" w:name="_Toc232001962"/>
      <w:r w:rsidRPr="006E7717">
        <w:rPr>
          <w:lang w:val="vi-VN"/>
        </w:rPr>
        <w:t>Chức năng nhập dữ liệu</w:t>
      </w:r>
      <w:bookmarkEnd w:id="119"/>
    </w:p>
    <w:p w14:paraId="42963912" w14:textId="36F52E09" w:rsidR="006E7717" w:rsidRPr="006E7717" w:rsidRDefault="006E7717" w:rsidP="006E7717">
      <w:pPr>
        <w:pStyle w:val="DoanVB"/>
      </w:pPr>
      <w:r w:rsidRPr="006E7717">
        <w:t>Ứng dụng cho phép người dùng nhập tiêu đề và nội dung ghi chú thông qua các trường nhập liệu trên màn hình thêm ghi chú.</w:t>
      </w:r>
    </w:p>
    <w:p w14:paraId="76239150" w14:textId="130078BA" w:rsidR="006E7717" w:rsidRPr="006E7717" w:rsidRDefault="006E7717" w:rsidP="006E7717">
      <w:pPr>
        <w:pStyle w:val="DoanVB"/>
      </w:pPr>
      <w:r w:rsidRPr="006E7717">
        <w:t>Quá trình nhập dữ liệu diễn ra thuận lợi, giao diện phản hồi nhanh và không xảy ra lỗi trong quá trình thao tác.</w:t>
      </w:r>
    </w:p>
    <w:p w14:paraId="79210C08" w14:textId="0C254D7D" w:rsidR="006E7717" w:rsidRPr="006E7717" w:rsidRDefault="006E7717" w:rsidP="006E7717">
      <w:pPr>
        <w:pStyle w:val="Heading3"/>
        <w:rPr>
          <w:lang w:val="vi-VN"/>
        </w:rPr>
      </w:pPr>
      <w:bookmarkStart w:id="120" w:name="_Toc232001963"/>
      <w:r w:rsidRPr="006E7717">
        <w:rPr>
          <w:lang w:val="vi-VN"/>
        </w:rPr>
        <w:lastRenderedPageBreak/>
        <w:t>Chức năng kiểm tra dữ liệu</w:t>
      </w:r>
      <w:bookmarkEnd w:id="120"/>
    </w:p>
    <w:p w14:paraId="7DB9EC70" w14:textId="2274A6A6" w:rsidR="006E7717" w:rsidRPr="006E7717" w:rsidRDefault="006E7717" w:rsidP="006E7717">
      <w:pPr>
        <w:pStyle w:val="DoanVB"/>
      </w:pPr>
      <w:r w:rsidRPr="006E7717">
        <w:t>Hệ thống thực hiện kiểm tra dữ liệu trước khi lưu nhằm đảm bảo thông tin nhập vào hợp lệ.</w:t>
      </w:r>
    </w:p>
    <w:p w14:paraId="6E7C9548" w14:textId="7029F6E8" w:rsidR="006E7717" w:rsidRPr="006E7717" w:rsidRDefault="006E7717" w:rsidP="006E7717">
      <w:pPr>
        <w:pStyle w:val="DoanVB"/>
      </w:pPr>
      <w:r w:rsidRPr="006E7717">
        <w:t>Khi người dùng bỏ trống tiêu đề hoặc nội dung:</w:t>
      </w:r>
    </w:p>
    <w:p w14:paraId="3C77E9EF" w14:textId="77777777" w:rsidR="006E7717" w:rsidRPr="006E7717" w:rsidRDefault="006E7717" w:rsidP="006E7717">
      <w:pPr>
        <w:pStyle w:val="StyleTru"/>
      </w:pPr>
      <w:r w:rsidRPr="006E7717">
        <w:t>Hệ thống hiển thị thông báo lỗi.</w:t>
      </w:r>
    </w:p>
    <w:p w14:paraId="0F296830" w14:textId="3897CA6A" w:rsidR="006E7717" w:rsidRPr="006E7717" w:rsidRDefault="006E7717" w:rsidP="006E7717">
      <w:pPr>
        <w:pStyle w:val="StyleTru"/>
      </w:pPr>
      <w:r w:rsidRPr="006E7717">
        <w:t>Không cho phép lưu dữ liệu.</w:t>
      </w:r>
    </w:p>
    <w:p w14:paraId="797D7CCB" w14:textId="323D1EDF" w:rsidR="006E7717" w:rsidRPr="006E7717" w:rsidRDefault="006E7717" w:rsidP="006E7717">
      <w:pPr>
        <w:pStyle w:val="StyleTru"/>
      </w:pPr>
      <w:r w:rsidRPr="006E7717">
        <w:t>Chức năng này giúp hạn chế việc lưu các ghi chú không đầy đủ và nâng cao tính chính xác của dữ liệu.</w:t>
      </w:r>
    </w:p>
    <w:p w14:paraId="3A68C504" w14:textId="23EF4B2C" w:rsidR="006E7717" w:rsidRPr="006E7717" w:rsidRDefault="006E7717" w:rsidP="006E7717">
      <w:pPr>
        <w:pStyle w:val="Heading3"/>
        <w:rPr>
          <w:lang w:val="vi-VN"/>
        </w:rPr>
      </w:pPr>
      <w:bookmarkStart w:id="121" w:name="_Toc232001964"/>
      <w:r w:rsidRPr="006E7717">
        <w:rPr>
          <w:lang w:val="vi-VN"/>
        </w:rPr>
        <w:t>Chức năng lưu dữ liệu</w:t>
      </w:r>
      <w:bookmarkEnd w:id="121"/>
    </w:p>
    <w:p w14:paraId="1EAC63D3" w14:textId="304D280A" w:rsidR="006E7717" w:rsidRPr="006E7717" w:rsidRDefault="006E7717" w:rsidP="006E7717">
      <w:pPr>
        <w:pStyle w:val="DoanVB"/>
      </w:pPr>
      <w:r w:rsidRPr="006E7717">
        <w:t>Sau khi dữ liệu hợp lệ, hệ thống thực hiện ghi dữ liệu vào file lưu trữ trong bộ nhớ ứng dụng.</w:t>
      </w:r>
    </w:p>
    <w:p w14:paraId="4A09B7A5" w14:textId="076DA0D0" w:rsidR="006E7717" w:rsidRPr="006E7717" w:rsidRDefault="006E7717" w:rsidP="006E7717">
      <w:pPr>
        <w:pStyle w:val="DoanVB"/>
      </w:pPr>
      <w:r w:rsidRPr="006E7717">
        <w:t>Kết quả thử nghiệm cho thấy:</w:t>
      </w:r>
    </w:p>
    <w:p w14:paraId="71D71958" w14:textId="77777777" w:rsidR="006E7717" w:rsidRPr="006E7717" w:rsidRDefault="006E7717" w:rsidP="006E7717">
      <w:pPr>
        <w:pStyle w:val="StyleTru"/>
      </w:pPr>
      <w:r w:rsidRPr="006E7717">
        <w:t>Dữ liệu được lưu thành công.</w:t>
      </w:r>
    </w:p>
    <w:p w14:paraId="63F42E17" w14:textId="77777777" w:rsidR="006E7717" w:rsidRPr="006E7717" w:rsidRDefault="006E7717" w:rsidP="006E7717">
      <w:pPr>
        <w:pStyle w:val="StyleTru"/>
      </w:pPr>
      <w:r w:rsidRPr="006E7717">
        <w:t>Không xảy ra lỗi ghi file.</w:t>
      </w:r>
    </w:p>
    <w:p w14:paraId="72CFD1F7" w14:textId="4A44BBA3" w:rsidR="006E7717" w:rsidRPr="006E7717" w:rsidRDefault="006E7717" w:rsidP="006E7717">
      <w:pPr>
        <w:pStyle w:val="StyleTru"/>
      </w:pPr>
      <w:r w:rsidRPr="006E7717">
        <w:t>Dữ liệu vẫn được giữ nguyên sau khi đóng ứng dụng.</w:t>
      </w:r>
    </w:p>
    <w:p w14:paraId="087306C5" w14:textId="049FC3B6" w:rsidR="006E7717" w:rsidRPr="006E7717" w:rsidRDefault="006E7717" w:rsidP="006E7717">
      <w:pPr>
        <w:pStyle w:val="Heading3"/>
        <w:rPr>
          <w:lang w:val="vi-VN"/>
        </w:rPr>
      </w:pPr>
      <w:bookmarkStart w:id="122" w:name="_Toc232001965"/>
      <w:r w:rsidRPr="006E7717">
        <w:rPr>
          <w:lang w:val="vi-VN"/>
        </w:rPr>
        <w:t>Chức năng đọc dữ liệu</w:t>
      </w:r>
      <w:bookmarkEnd w:id="122"/>
    </w:p>
    <w:p w14:paraId="473F6FA8" w14:textId="0023D744" w:rsidR="006E7717" w:rsidRPr="006E7717" w:rsidRDefault="006E7717" w:rsidP="006E7717">
      <w:pPr>
        <w:pStyle w:val="DoanVB"/>
      </w:pPr>
      <w:r w:rsidRPr="006E7717">
        <w:t>Khi ứng dụng được khởi động, hệ thống tự động đọc dữ liệu từ file và hiển thị lên danh sách ghi chú.</w:t>
      </w:r>
    </w:p>
    <w:p w14:paraId="34C5E49F" w14:textId="5EAD1980" w:rsidR="006E7717" w:rsidRPr="006E7717" w:rsidRDefault="006E7717" w:rsidP="006E7717">
      <w:pPr>
        <w:pStyle w:val="DoanVB"/>
      </w:pPr>
      <w:r w:rsidRPr="006E7717">
        <w:t>Kết quả kiểm tra cho thấy:</w:t>
      </w:r>
    </w:p>
    <w:p w14:paraId="26E086EC" w14:textId="77777777" w:rsidR="006E7717" w:rsidRPr="006E7717" w:rsidRDefault="006E7717" w:rsidP="006E7717">
      <w:pPr>
        <w:pStyle w:val="StyleTru"/>
      </w:pPr>
      <w:r w:rsidRPr="006E7717">
        <w:t>Toàn bộ dữ liệu đã lưu được đọc chính xác.</w:t>
      </w:r>
    </w:p>
    <w:p w14:paraId="0EA4D970" w14:textId="77777777" w:rsidR="006E7717" w:rsidRPr="006E7717" w:rsidRDefault="006E7717" w:rsidP="006E7717">
      <w:pPr>
        <w:pStyle w:val="StyleTru"/>
      </w:pPr>
      <w:r w:rsidRPr="006E7717">
        <w:t>Không xảy ra hiện tượng mất dữ liệu.</w:t>
      </w:r>
    </w:p>
    <w:p w14:paraId="7F6996EE" w14:textId="4A2D3018" w:rsidR="006E7717" w:rsidRPr="006E7717" w:rsidRDefault="006E7717" w:rsidP="006E7717">
      <w:pPr>
        <w:pStyle w:val="StyleTru"/>
      </w:pPr>
      <w:r w:rsidRPr="006E7717">
        <w:t>Thời gian đọc dữ liệu nhanh.</w:t>
      </w:r>
    </w:p>
    <w:p w14:paraId="1AB52A87" w14:textId="5722EA84" w:rsidR="006E7717" w:rsidRPr="006E7717" w:rsidRDefault="006E7717" w:rsidP="006E7717">
      <w:pPr>
        <w:pStyle w:val="Heading3"/>
        <w:rPr>
          <w:lang w:val="vi-VN"/>
        </w:rPr>
      </w:pPr>
      <w:bookmarkStart w:id="123" w:name="_Toc232001966"/>
      <w:r w:rsidRPr="006E7717">
        <w:rPr>
          <w:lang w:val="vi-VN"/>
        </w:rPr>
        <w:t>Chức năng điều hướng</w:t>
      </w:r>
      <w:bookmarkEnd w:id="123"/>
    </w:p>
    <w:p w14:paraId="69577CB7" w14:textId="718BB6D2" w:rsidR="006E7717" w:rsidRPr="006E7717" w:rsidRDefault="006E7717" w:rsidP="006E7717">
      <w:pPr>
        <w:pStyle w:val="DoanVB"/>
      </w:pPr>
      <w:r w:rsidRPr="006E7717">
        <w:t>Ứng dụng sử dụng cơ chế Intent để chuyển đổi giữa các màn hình.</w:t>
      </w:r>
    </w:p>
    <w:p w14:paraId="4900C469" w14:textId="51490DCE" w:rsidR="006E7717" w:rsidRPr="006E7717" w:rsidRDefault="006E7717" w:rsidP="006E7717">
      <w:pPr>
        <w:pStyle w:val="DoanVB"/>
      </w:pPr>
      <w:r w:rsidRPr="006E7717">
        <w:t>Việc điều hướng được thực hiện giữa:</w:t>
      </w:r>
    </w:p>
    <w:p w14:paraId="3D7BC843" w14:textId="77777777" w:rsidR="006E7717" w:rsidRPr="006E7717" w:rsidRDefault="006E7717" w:rsidP="006E7717">
      <w:pPr>
        <w:pStyle w:val="StyleTru"/>
      </w:pPr>
      <w:r w:rsidRPr="006E7717">
        <w:t>Màn hình chính.</w:t>
      </w:r>
    </w:p>
    <w:p w14:paraId="50BE7D31" w14:textId="77777777" w:rsidR="006E7717" w:rsidRPr="006E7717" w:rsidRDefault="006E7717" w:rsidP="006E7717">
      <w:pPr>
        <w:pStyle w:val="StyleTru"/>
      </w:pPr>
      <w:r w:rsidRPr="006E7717">
        <w:t>Màn hình thêm ghi chú.</w:t>
      </w:r>
    </w:p>
    <w:p w14:paraId="3E3DD8DC" w14:textId="37D77EC4" w:rsidR="006E7717" w:rsidRDefault="006E7717" w:rsidP="006E7717">
      <w:pPr>
        <w:pStyle w:val="StyleTru"/>
      </w:pPr>
      <w:r w:rsidRPr="006E7717">
        <w:t>Màn hình chi tiết ghi chú</w:t>
      </w:r>
      <w:r>
        <w:t>.</w:t>
      </w:r>
    </w:p>
    <w:p w14:paraId="719B1EA9" w14:textId="4909C626" w:rsidR="00A04EA4" w:rsidRDefault="00A04EA4" w:rsidP="00A04EA4">
      <w:pPr>
        <w:pStyle w:val="Heading2"/>
      </w:pPr>
      <w:bookmarkStart w:id="124" w:name="_Toc232001967"/>
      <w:proofErr w:type="spellStart"/>
      <w:r>
        <w:t>Kết</w:t>
      </w:r>
      <w:proofErr w:type="spellEnd"/>
      <w:r>
        <w:t xml:space="preserve"> </w:t>
      </w:r>
      <w:proofErr w:type="spellStart"/>
      <w:r>
        <w:t>luận</w:t>
      </w:r>
      <w:proofErr w:type="spellEnd"/>
      <w:r>
        <w:t xml:space="preserve"> </w:t>
      </w:r>
      <w:proofErr w:type="spellStart"/>
      <w:r>
        <w:t>chương</w:t>
      </w:r>
      <w:bookmarkEnd w:id="124"/>
      <w:proofErr w:type="spellEnd"/>
    </w:p>
    <w:p w14:paraId="23CE40FA" w14:textId="66F42FC7" w:rsidR="00A04EA4" w:rsidRPr="006E7717" w:rsidRDefault="00A04EA4" w:rsidP="00A04EA4">
      <w:pPr>
        <w:pStyle w:val="DoanVB"/>
      </w:pPr>
      <w:r>
        <w:lastRenderedPageBreak/>
        <w:t>Chương này đã trình bày cơ sở lý thuyết về kiểm thử phần mềm, phương pháp kiểm thử được sử dụng và quá trình đánh giá kết quả của ứng dụng quản lý ghi chú cá nhân. Kết quả cho thấy ứng dụng hoạt động ổn định, các chức năng chính đều đáp ứng yêu cầu đề tài và có thể sử dụng như một ứng dụng quản lý ghi chú cơ bản trên nền tảng Android. Đây cũng là cơ sở để tiếp tục mở rộng và nâng cấp ứng dụng trong tương lai.</w:t>
      </w:r>
    </w:p>
    <w:p w14:paraId="1AD27B37" w14:textId="65B53FF1" w:rsidR="006E7717" w:rsidRDefault="006E7717" w:rsidP="006E7717">
      <w:pPr>
        <w:pStyle w:val="DoanVB"/>
      </w:pPr>
      <w:r w:rsidRPr="006E7717">
        <w:t>Kết quả cho thấy việc chuyển màn hình diễn ra ổn định và dữ liệu được truyền chính xác.</w:t>
      </w:r>
    </w:p>
    <w:p w14:paraId="40F8B38D" w14:textId="35ED7812" w:rsidR="00A04EA4" w:rsidRDefault="00A04EA4" w:rsidP="00A04EA4">
      <w:pPr>
        <w:pStyle w:val="Heading1"/>
        <w:rPr>
          <w:lang w:val="vi-VN"/>
        </w:rPr>
      </w:pPr>
      <w:bookmarkStart w:id="125" w:name="_Toc232001968"/>
      <w:r w:rsidRPr="00A04EA4">
        <w:lastRenderedPageBreak/>
        <w:t>Kết luận và hướng phát triển</w:t>
      </w:r>
      <w:bookmarkEnd w:id="125"/>
    </w:p>
    <w:p w14:paraId="028FE03A" w14:textId="3674F897" w:rsidR="00E62A34" w:rsidRPr="00E62A34" w:rsidRDefault="00E62A34" w:rsidP="00E62A34">
      <w:pPr>
        <w:pStyle w:val="Heading2"/>
        <w:rPr>
          <w:lang w:val="vi-VN"/>
        </w:rPr>
      </w:pPr>
      <w:bookmarkStart w:id="126" w:name="_Toc232001969"/>
      <w:r w:rsidRPr="00E62A34">
        <w:rPr>
          <w:lang w:val="vi-VN"/>
        </w:rPr>
        <w:t>Kết quả đạt được</w:t>
      </w:r>
      <w:bookmarkEnd w:id="126"/>
    </w:p>
    <w:p w14:paraId="7B5AD1EB" w14:textId="4071905F" w:rsidR="00E62A34" w:rsidRPr="00E62A34" w:rsidRDefault="00E62A34" w:rsidP="00E62A34">
      <w:pPr>
        <w:pStyle w:val="DoanVB"/>
      </w:pPr>
      <w:r w:rsidRPr="00E62A34">
        <w:t>Sau quá trình nghiên cứu, tìm hiểu và thực hiện đề tài, ứng dụng quản lý ghi chú cá nhân bằng ngôn ngữ Kotlin đã được xây dựng thành công và đáp ứng các mục tiêu đặt ra ban đầu.</w:t>
      </w:r>
    </w:p>
    <w:p w14:paraId="7641519E" w14:textId="5FBC6C58" w:rsidR="00E62A34" w:rsidRPr="00E62A34" w:rsidRDefault="00E62A34" w:rsidP="00E62A34">
      <w:pPr>
        <w:pStyle w:val="DoanVB"/>
      </w:pPr>
      <w:r w:rsidRPr="00E62A34">
        <w:t>Về mặt lý thuyết, đề tài đã giúp tìm hiểu những kiến thức cơ bản và quan trọng liên quan đến ngôn ngữ lập trình Kotlin như cú pháp, kiểu dữ liệu, cấu trúc điều khiển, hàm, lớp đối tượng và các đặc điểm nổi bật của Kotlin trong phát triển ứng dụng Android. Đồng thời, đề tài cũng giúp làm quen với môi trường phát triển Android Studio, quy trình tạo dự án Android và cách tổ chức mã nguồn trong một ứng dụng thực tế.</w:t>
      </w:r>
    </w:p>
    <w:p w14:paraId="6723DB2E" w14:textId="0CA3CF7D" w:rsidR="00E62A34" w:rsidRPr="00E62A34" w:rsidRDefault="00E62A34" w:rsidP="00E62A34">
      <w:pPr>
        <w:pStyle w:val="DoanVB"/>
      </w:pPr>
      <w:r w:rsidRPr="00E62A34">
        <w:t>Về mặt thực hành, ứng dụng đã được xây dựng với đầy đủ các chức năng chính theo yêu cầu đề bài. Người dùng có thể nhập thông tin ghi chú, lưu trữ ghi chú vào file, xem danh sách các ghi chú đã lưu và xem chi tiết từng ghi chú. Hệ thống thực hiện kiểm tra dữ liệu đầu vào nhằm đảm bảo người dùng không để trống các trường thông tin quan trọng trước khi lưu.</w:t>
      </w:r>
    </w:p>
    <w:p w14:paraId="3B62E8D9" w14:textId="035B9F91" w:rsidR="00E62A34" w:rsidRPr="00E62A34" w:rsidRDefault="00E62A34" w:rsidP="00E62A34">
      <w:pPr>
        <w:rPr>
          <w:lang w:val="vi-VN"/>
        </w:rPr>
      </w:pPr>
      <w:r w:rsidRPr="00E62A34">
        <w:rPr>
          <w:lang w:val="vi-VN"/>
        </w:rPr>
        <w:t>Các kết quả đạt được cụ thể gồm:</w:t>
      </w:r>
    </w:p>
    <w:p w14:paraId="5C8BA1F3" w14:textId="77777777" w:rsidR="00E62A34" w:rsidRPr="00E62A34" w:rsidRDefault="00E62A34" w:rsidP="00E62A34">
      <w:pPr>
        <w:pStyle w:val="StyleTru"/>
      </w:pPr>
      <w:r w:rsidRPr="00E62A34">
        <w:t>Tìm hiểu và áp dụng thành công ngôn ngữ lập trình Kotlin trong phát triển ứng dụng Android.</w:t>
      </w:r>
    </w:p>
    <w:p w14:paraId="73D0CE4D" w14:textId="77777777" w:rsidR="00E62A34" w:rsidRPr="00E62A34" w:rsidRDefault="00E62A34" w:rsidP="00E62A34">
      <w:pPr>
        <w:pStyle w:val="StyleTru"/>
      </w:pPr>
      <w:r w:rsidRPr="00E62A34">
        <w:t>Sử dụng Android Studio để xây dựng và triển khai ứng dụng.</w:t>
      </w:r>
    </w:p>
    <w:p w14:paraId="2C8756CF" w14:textId="77777777" w:rsidR="00E62A34" w:rsidRPr="00E62A34" w:rsidRDefault="00E62A34" w:rsidP="00E62A34">
      <w:pPr>
        <w:pStyle w:val="StyleTru"/>
      </w:pPr>
      <w:r w:rsidRPr="00E62A34">
        <w:t>Thiết kế và xây dựng giao diện người dùng trên nền tảng Android.</w:t>
      </w:r>
    </w:p>
    <w:p w14:paraId="5F1A202F" w14:textId="77777777" w:rsidR="00E62A34" w:rsidRPr="00E62A34" w:rsidRDefault="00E62A34" w:rsidP="00E62A34">
      <w:pPr>
        <w:pStyle w:val="StyleTru"/>
      </w:pPr>
      <w:r w:rsidRPr="00E62A34">
        <w:t>Xây dựng chức năng thêm ghi chú mới.</w:t>
      </w:r>
    </w:p>
    <w:p w14:paraId="085194E0" w14:textId="77777777" w:rsidR="00E62A34" w:rsidRPr="00E62A34" w:rsidRDefault="00E62A34" w:rsidP="00E62A34">
      <w:pPr>
        <w:pStyle w:val="StyleTru"/>
      </w:pPr>
      <w:r w:rsidRPr="00E62A34">
        <w:t>Xây dựng chức năng hiển thị danh sách ghi chú.</w:t>
      </w:r>
    </w:p>
    <w:p w14:paraId="3CC91B22" w14:textId="77777777" w:rsidR="00E62A34" w:rsidRPr="00E62A34" w:rsidRDefault="00E62A34" w:rsidP="00E62A34">
      <w:pPr>
        <w:pStyle w:val="StyleTru"/>
      </w:pPr>
      <w:r w:rsidRPr="00E62A34">
        <w:t>Xây dựng chức năng xem chi tiết ghi chú.</w:t>
      </w:r>
    </w:p>
    <w:p w14:paraId="0A22C551" w14:textId="77777777" w:rsidR="00E62A34" w:rsidRPr="00E62A34" w:rsidRDefault="00E62A34" w:rsidP="00E62A34">
      <w:pPr>
        <w:pStyle w:val="StyleTru"/>
      </w:pPr>
      <w:r w:rsidRPr="00E62A34">
        <w:t>Thực hiện kiểm tra dữ liệu đầu vào (Validate).</w:t>
      </w:r>
    </w:p>
    <w:p w14:paraId="72F85F5B" w14:textId="77777777" w:rsidR="00E62A34" w:rsidRPr="00E62A34" w:rsidRDefault="00E62A34" w:rsidP="00E62A34">
      <w:pPr>
        <w:pStyle w:val="StyleTru"/>
      </w:pPr>
      <w:r w:rsidRPr="00E62A34">
        <w:t>Thực hiện chức năng đọc dữ liệu từ file.</w:t>
      </w:r>
    </w:p>
    <w:p w14:paraId="3D6F2955" w14:textId="77777777" w:rsidR="00E62A34" w:rsidRPr="00E62A34" w:rsidRDefault="00E62A34" w:rsidP="00E62A34">
      <w:pPr>
        <w:pStyle w:val="StyleTru"/>
      </w:pPr>
      <w:r w:rsidRPr="00E62A34">
        <w:t>Thực hiện chức năng ghi dữ liệu vào file.</w:t>
      </w:r>
    </w:p>
    <w:p w14:paraId="6C9184B5" w14:textId="77777777" w:rsidR="00E62A34" w:rsidRPr="00E62A34" w:rsidRDefault="00E62A34" w:rsidP="00E62A34">
      <w:pPr>
        <w:pStyle w:val="StyleTru"/>
      </w:pPr>
      <w:r w:rsidRPr="00E62A34">
        <w:t>Thực hiện điều hướng giữa nhiều màn hình thông qua Intent.</w:t>
      </w:r>
    </w:p>
    <w:p w14:paraId="13AF2B3A" w14:textId="574DD11C" w:rsidR="00E62A34" w:rsidRPr="00E62A34" w:rsidRDefault="00E62A34" w:rsidP="00E62A34">
      <w:pPr>
        <w:pStyle w:val="StyleTru"/>
      </w:pPr>
      <w:r w:rsidRPr="00E62A34">
        <w:t>Hoàn thành việc kiểm thử và đánh giá hoạt động của ứng dụng.</w:t>
      </w:r>
    </w:p>
    <w:p w14:paraId="4219FE87" w14:textId="77777777" w:rsidR="00E62A34" w:rsidRPr="00E62A34" w:rsidRDefault="00E62A34" w:rsidP="00E62A34">
      <w:pPr>
        <w:pStyle w:val="DoanVB"/>
      </w:pPr>
      <w:r w:rsidRPr="00E62A34">
        <w:t>Kết quả kiểm thử cho thấy các chức năng chính của hệ thống hoạt động ổn định và đáp ứng được yêu cầu đề tài. Ứng dụng có giao diện đơn giản, dễ sử dụng và phù hợp với mục đích quản lý ghi chú cá nhân cơ bản.</w:t>
      </w:r>
    </w:p>
    <w:p w14:paraId="7A464C31" w14:textId="77777777" w:rsidR="00E62A34" w:rsidRPr="00E62A34" w:rsidRDefault="00E62A34" w:rsidP="00E62A34">
      <w:pPr>
        <w:rPr>
          <w:lang w:val="vi-VN"/>
        </w:rPr>
      </w:pPr>
    </w:p>
    <w:p w14:paraId="12DFAFC1" w14:textId="23516749" w:rsidR="00E62A34" w:rsidRPr="00E62A34" w:rsidRDefault="00E62A34" w:rsidP="00E62A34">
      <w:pPr>
        <w:pStyle w:val="Heading2"/>
        <w:rPr>
          <w:lang w:val="vi-VN"/>
        </w:rPr>
      </w:pPr>
      <w:bookmarkStart w:id="127" w:name="_Toc232001970"/>
      <w:r w:rsidRPr="00E62A34">
        <w:rPr>
          <w:lang w:val="vi-VN"/>
        </w:rPr>
        <w:t>Hạn chế của đề tài</w:t>
      </w:r>
      <w:bookmarkEnd w:id="127"/>
    </w:p>
    <w:p w14:paraId="2C736AC1" w14:textId="29ECCC3D" w:rsidR="00E62A34" w:rsidRPr="00E62A34" w:rsidRDefault="00E62A34" w:rsidP="00E62A34">
      <w:pPr>
        <w:pStyle w:val="DoanVB"/>
      </w:pPr>
      <w:r w:rsidRPr="00E62A34">
        <w:t>Mặc dù đã hoàn thành các yêu cầu cơ bản, ứng dụng vẫn còn một số hạn chế nhất định do giới hạn về thời gian thực hiện cũng như phạm vi của đề tài.</w:t>
      </w:r>
    </w:p>
    <w:p w14:paraId="5D5CBA3E" w14:textId="7C640CA9" w:rsidR="00E62A34" w:rsidRPr="00E62A34" w:rsidRDefault="00E62A34" w:rsidP="00E62A34">
      <w:pPr>
        <w:pStyle w:val="DoanVB"/>
      </w:pPr>
      <w:r w:rsidRPr="00E62A34">
        <w:t>Thứ nhất, dữ liệu hiện tại được lưu dưới dạng file văn bản đơn giản trong bộ nhớ của ứng dụng. Cách lưu trữ này phù hợp với các ứng dụng nhỏ nhưng chưa thực sự tối ưu khi số lượng ghi chú tăng lên hoặc khi cần quản lý dữ liệu phức tạp hơn.</w:t>
      </w:r>
    </w:p>
    <w:p w14:paraId="48D0EF17" w14:textId="14AC11BF" w:rsidR="00E62A34" w:rsidRPr="00E62A34" w:rsidRDefault="00E62A34" w:rsidP="00E62A34">
      <w:pPr>
        <w:pStyle w:val="DoanVB"/>
      </w:pPr>
      <w:r w:rsidRPr="00E62A34">
        <w:t>Thứ hai, ứng dụng mới chỉ hỗ trợ chức năng thêm và xem ghi chú. Người dùng chưa thể chỉnh sửa hoặc xóa các ghi chú đã tạo trước đó. Điều này làm giảm tính linh hoạt trong quá trình sử dụng.</w:t>
      </w:r>
    </w:p>
    <w:p w14:paraId="17B29F41" w14:textId="28318AE1" w:rsidR="00E62A34" w:rsidRPr="00E62A34" w:rsidRDefault="00E62A34" w:rsidP="00E62A34">
      <w:pPr>
        <w:pStyle w:val="DoanVB"/>
      </w:pPr>
      <w:r w:rsidRPr="00E62A34">
        <w:t>Thứ ba, giao diện của ứng dụng còn tương đối đơn giản và chủ yếu tập trung vào việc hoàn thành các chức năng cốt lõi. Ứng dụng chưa được đầu tư nhiều về mặt trải nghiệm người dùng cũng như thiết kế hiện đại theo các tiêu chuẩn Material Design mới nhất.</w:t>
      </w:r>
    </w:p>
    <w:p w14:paraId="6459D41C" w14:textId="0FA99FF3" w:rsidR="00E62A34" w:rsidRPr="00E62A34" w:rsidRDefault="00E62A34" w:rsidP="00E62A34">
      <w:pPr>
        <w:pStyle w:val="DoanVB"/>
      </w:pPr>
      <w:r w:rsidRPr="00E62A34">
        <w:t>Ngoài ra, ứng dụng chưa hỗ trợ các chức năng nâng cao như:</w:t>
      </w:r>
    </w:p>
    <w:p w14:paraId="652B2118" w14:textId="77777777" w:rsidR="00E62A34" w:rsidRPr="00E62A34" w:rsidRDefault="00E62A34" w:rsidP="00E62A34">
      <w:pPr>
        <w:pStyle w:val="StyleTru"/>
      </w:pPr>
      <w:r w:rsidRPr="00E62A34">
        <w:t>Tìm kiếm ghi chú.</w:t>
      </w:r>
    </w:p>
    <w:p w14:paraId="42A17747" w14:textId="77777777" w:rsidR="00E62A34" w:rsidRPr="00E62A34" w:rsidRDefault="00E62A34" w:rsidP="00E62A34">
      <w:pPr>
        <w:pStyle w:val="StyleTru"/>
      </w:pPr>
      <w:r w:rsidRPr="00E62A34">
        <w:t>Sắp xếp ghi chú theo thời gian.</w:t>
      </w:r>
    </w:p>
    <w:p w14:paraId="4769A54D" w14:textId="77777777" w:rsidR="00E62A34" w:rsidRPr="00E62A34" w:rsidRDefault="00E62A34" w:rsidP="00E62A34">
      <w:pPr>
        <w:pStyle w:val="StyleTru"/>
      </w:pPr>
      <w:r w:rsidRPr="00E62A34">
        <w:t>Phân loại ghi chú theo chủ đề.</w:t>
      </w:r>
    </w:p>
    <w:p w14:paraId="3AF751E4" w14:textId="77777777" w:rsidR="00E62A34" w:rsidRPr="00E62A34" w:rsidRDefault="00E62A34" w:rsidP="00E62A34">
      <w:pPr>
        <w:pStyle w:val="StyleTru"/>
      </w:pPr>
      <w:r w:rsidRPr="00E62A34">
        <w:t>Đồng bộ dữ liệu giữa nhiều thiết bị.</w:t>
      </w:r>
    </w:p>
    <w:p w14:paraId="3D0D6647" w14:textId="77777777" w:rsidR="00E62A34" w:rsidRPr="00E62A34" w:rsidRDefault="00E62A34" w:rsidP="00E62A34">
      <w:pPr>
        <w:pStyle w:val="StyleTru"/>
      </w:pPr>
      <w:r w:rsidRPr="00E62A34">
        <w:t>Sao lưu dữ liệu lên nền tảng đám mây.</w:t>
      </w:r>
    </w:p>
    <w:p w14:paraId="46DF6D1F" w14:textId="41AB4594" w:rsidR="00E62A34" w:rsidRPr="00E62A34" w:rsidRDefault="00E62A34" w:rsidP="00E62A34">
      <w:pPr>
        <w:pStyle w:val="DoanVB"/>
      </w:pPr>
      <w:r w:rsidRPr="00E62A34">
        <w:t>Những hạn chế trên là cơ sở để tiếp tục cải tiến và phát triển ứng dụng trong tương lai.</w:t>
      </w:r>
    </w:p>
    <w:p w14:paraId="72CA0A88" w14:textId="0AD3BD11" w:rsidR="00E62A34" w:rsidRPr="00E62A34" w:rsidRDefault="00E62A34" w:rsidP="00E62A34">
      <w:pPr>
        <w:pStyle w:val="Heading2"/>
        <w:rPr>
          <w:lang w:val="vi-VN"/>
        </w:rPr>
      </w:pPr>
      <w:bookmarkStart w:id="128" w:name="_Toc232001971"/>
      <w:r w:rsidRPr="00E62A34">
        <w:rPr>
          <w:lang w:val="vi-VN"/>
        </w:rPr>
        <w:t>Hướng phát triển</w:t>
      </w:r>
      <w:bookmarkEnd w:id="128"/>
    </w:p>
    <w:p w14:paraId="294F9933" w14:textId="7808E2A7" w:rsidR="00E62A34" w:rsidRPr="00E62A34" w:rsidRDefault="00E62A34" w:rsidP="00E62A34">
      <w:pPr>
        <w:pStyle w:val="DoanVB"/>
      </w:pPr>
      <w:r w:rsidRPr="00E62A34">
        <w:t>Trong tương lai, ứng dụng có thể được mở rộng và nâng cấp theo nhiều hướng nhằm nâng cao hiệu quả sử dụng cũng như đáp ứng tốt hơn nhu cầu của người dùng.</w:t>
      </w:r>
    </w:p>
    <w:p w14:paraId="528A5ECD" w14:textId="07EC2AB1" w:rsidR="00E62A34" w:rsidRPr="00E62A34" w:rsidRDefault="00E62A34" w:rsidP="00E62A34">
      <w:pPr>
        <w:pStyle w:val="DoanVB"/>
      </w:pPr>
      <w:r w:rsidRPr="00E62A34">
        <w:t>Trước hết, hệ thống lưu trữ dữ liệu nên được nâng cấp từ file văn bản sang cơ sở dữ liệu SQLite hoặc Room Database. Việc sử dụng cơ sở dữ liệu sẽ giúp quản lý dữ liệu hiệu quả hơn, tăng tốc độ truy xuất và hỗ trợ các thao tác xử lý dữ liệu phức tạp.</w:t>
      </w:r>
    </w:p>
    <w:p w14:paraId="08BCB116" w14:textId="0A2E6BBF" w:rsidR="00E62A34" w:rsidRPr="00E62A34" w:rsidRDefault="00E62A34" w:rsidP="00E62A34">
      <w:pPr>
        <w:pStyle w:val="DoanVB"/>
      </w:pPr>
      <w:r w:rsidRPr="00E62A34">
        <w:t>Bên cạnh đó, ứng dụng có thể bổ sung thêm chức năng chỉnh sửa ghi chú. Chức năng này cho phép người dùng cập nhật nội dung ghi chú khi cần thiết mà không phải tạo mới hoàn toàn.</w:t>
      </w:r>
    </w:p>
    <w:p w14:paraId="073544F2" w14:textId="5A1D19CF" w:rsidR="00E62A34" w:rsidRPr="00E62A34" w:rsidRDefault="00E62A34" w:rsidP="00E62A34">
      <w:pPr>
        <w:pStyle w:val="DoanVB"/>
      </w:pPr>
      <w:r w:rsidRPr="00E62A34">
        <w:lastRenderedPageBreak/>
        <w:t>Ngoài chức năng chỉnh sửa, việc bổ sung chức năng xóa ghi chú cũng rất cần thiết. Người dùng có thể loại bỏ những ghi chú không còn sử dụng nhằm giúp danh sách ghi chú được quản lý khoa học hơn.</w:t>
      </w:r>
    </w:p>
    <w:p w14:paraId="78736E8C" w14:textId="29740C77" w:rsidR="00E62A34" w:rsidRPr="00E62A34" w:rsidRDefault="00E62A34" w:rsidP="00E62A34">
      <w:pPr>
        <w:pStyle w:val="DoanVB"/>
      </w:pPr>
      <w:r w:rsidRPr="00E62A34">
        <w:t>Một hướng phát triển khác là bổ sung tính năng tìm kiếm ghi chú theo từ khóa. Khi số lượng ghi chú lớn, chức năng tìm kiếm sẽ giúp người dùng truy cập thông tin nhanh chóng và thuận tiện hơn.</w:t>
      </w:r>
    </w:p>
    <w:p w14:paraId="6018F232" w14:textId="640F0B24" w:rsidR="00E62A34" w:rsidRPr="00E62A34" w:rsidRDefault="00E62A34" w:rsidP="00E62A34">
      <w:pPr>
        <w:pStyle w:val="DoanVB"/>
      </w:pPr>
      <w:r w:rsidRPr="00E62A34">
        <w:t>Về mặt giao diện, ứng dụng có thể được thiết kế lại theo phong cách Material Design hiện đại với màu sắc trực quan, bố cục khoa học và trải nghiệm người dùng tốt hơn.</w:t>
      </w:r>
    </w:p>
    <w:p w14:paraId="62483777" w14:textId="50216BCC" w:rsidR="00E62A34" w:rsidRPr="00E62A34" w:rsidRDefault="00E62A34" w:rsidP="00E62A34">
      <w:pPr>
        <w:pStyle w:val="DoanVB"/>
      </w:pPr>
      <w:r w:rsidRPr="00E62A34">
        <w:t>Ngoài ra, một số tính năng nâng cao khác cũng có thể được nghiên cứu và triển khai như:</w:t>
      </w:r>
    </w:p>
    <w:p w14:paraId="0784BD41" w14:textId="77777777" w:rsidR="00E62A34" w:rsidRPr="00E62A34" w:rsidRDefault="00E62A34" w:rsidP="00E62A34">
      <w:pPr>
        <w:pStyle w:val="StyleTru"/>
      </w:pPr>
      <w:r w:rsidRPr="00E62A34">
        <w:t>Phân loại ghi chú theo danh mục.</w:t>
      </w:r>
    </w:p>
    <w:p w14:paraId="0A5D251B" w14:textId="77777777" w:rsidR="00E62A34" w:rsidRPr="00E62A34" w:rsidRDefault="00E62A34" w:rsidP="00E62A34">
      <w:pPr>
        <w:pStyle w:val="StyleTru"/>
      </w:pPr>
      <w:r w:rsidRPr="00E62A34">
        <w:t>Đánh dấu ghi chú quan trọng.</w:t>
      </w:r>
    </w:p>
    <w:p w14:paraId="32654304" w14:textId="77777777" w:rsidR="00E62A34" w:rsidRPr="00E62A34" w:rsidRDefault="00E62A34" w:rsidP="00E62A34">
      <w:pPr>
        <w:pStyle w:val="StyleTru"/>
      </w:pPr>
      <w:r w:rsidRPr="00E62A34">
        <w:t>Thêm hình ảnh vào ghi chú.</w:t>
      </w:r>
    </w:p>
    <w:p w14:paraId="71C8D1DB" w14:textId="77777777" w:rsidR="00E62A34" w:rsidRPr="00E62A34" w:rsidRDefault="00E62A34" w:rsidP="00E62A34">
      <w:pPr>
        <w:pStyle w:val="StyleTru"/>
      </w:pPr>
      <w:r w:rsidRPr="00E62A34">
        <w:t>Đồng bộ dữ liệu bằng tài khoản Google.</w:t>
      </w:r>
    </w:p>
    <w:p w14:paraId="4027C3DB" w14:textId="77777777" w:rsidR="00E62A34" w:rsidRPr="00E62A34" w:rsidRDefault="00E62A34" w:rsidP="00E62A34">
      <w:pPr>
        <w:pStyle w:val="StyleTru"/>
      </w:pPr>
      <w:r w:rsidRPr="00E62A34">
        <w:t>Sao lưu dữ liệu lên Google Drive hoặc Firebase.</w:t>
      </w:r>
    </w:p>
    <w:p w14:paraId="509187CB" w14:textId="77777777" w:rsidR="00E62A34" w:rsidRPr="00E62A34" w:rsidRDefault="00E62A34" w:rsidP="00E62A34">
      <w:pPr>
        <w:pStyle w:val="StyleTru"/>
      </w:pPr>
      <w:r w:rsidRPr="00E62A34">
        <w:t>Hỗ trợ chế độ giao diện sáng và tối.</w:t>
      </w:r>
    </w:p>
    <w:p w14:paraId="51410516" w14:textId="336FD8B9" w:rsidR="00E62A34" w:rsidRPr="00E62A34" w:rsidRDefault="00E62A34" w:rsidP="00E62A34">
      <w:pPr>
        <w:pStyle w:val="StyleTru"/>
      </w:pPr>
      <w:r w:rsidRPr="00E62A34">
        <w:t>Thêm chức năng nhắc nhở công việc.</w:t>
      </w:r>
    </w:p>
    <w:p w14:paraId="7086A8BC" w14:textId="466D0644" w:rsidR="00E62A34" w:rsidRPr="00E62A34" w:rsidRDefault="00E62A34" w:rsidP="00E62A34">
      <w:pPr>
        <w:pStyle w:val="DoanVB"/>
      </w:pPr>
      <w:r w:rsidRPr="00E62A34">
        <w:t>Việc phát triển các tính năng trên sẽ giúp ứng dụng trở nên hoàn thiện hơn và có khả năng ứng dụng thực tế cao hơn.</w:t>
      </w:r>
    </w:p>
    <w:sectPr w:rsidR="00E62A34" w:rsidRPr="00E62A34" w:rsidSect="00810F85">
      <w:footerReference w:type="default" r:id="rId33"/>
      <w:pgSz w:w="11900" w:h="16840"/>
      <w:pgMar w:top="1134" w:right="1134" w:bottom="1134" w:left="170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CC145" w14:textId="77777777" w:rsidR="00B87C1E" w:rsidRDefault="00B87C1E" w:rsidP="00BC04F3">
      <w:r>
        <w:separator/>
      </w:r>
    </w:p>
  </w:endnote>
  <w:endnote w:type="continuationSeparator" w:id="0">
    <w:p w14:paraId="0CE46152" w14:textId="77777777" w:rsidR="00B87C1E" w:rsidRDefault="00B87C1E" w:rsidP="00BC0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46B6" w14:textId="77777777" w:rsidR="00B26B8C" w:rsidRPr="00BC04F3" w:rsidRDefault="00B26B8C" w:rsidP="00BC04F3">
    <w:pPr>
      <w:pStyle w:val="Footer"/>
      <w:tabs>
        <w:tab w:val="clear" w:pos="4680"/>
        <w:tab w:val="clear" w:pos="9360"/>
      </w:tabs>
      <w:rPr>
        <w:caps/>
        <w:noProof/>
        <w:color w:val="156082" w:themeColor="accent1"/>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C68DE" w14:textId="77777777" w:rsidR="00B87C1E" w:rsidRDefault="00B87C1E" w:rsidP="00BC04F3">
      <w:r>
        <w:separator/>
      </w:r>
    </w:p>
  </w:footnote>
  <w:footnote w:type="continuationSeparator" w:id="0">
    <w:p w14:paraId="2A6E0EBE" w14:textId="77777777" w:rsidR="00B87C1E" w:rsidRDefault="00B87C1E" w:rsidP="00BC0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845"/>
    <w:multiLevelType w:val="multilevel"/>
    <w:tmpl w:val="83CCCDCE"/>
    <w:lvl w:ilvl="0">
      <w:start w:val="1"/>
      <w:numFmt w:val="decimal"/>
      <w:lvlText w:val="Chương  %1."/>
      <w:lvlJc w:val="left"/>
      <w:pPr>
        <w:tabs>
          <w:tab w:val="num" w:pos="1701"/>
        </w:tabs>
        <w:ind w:left="1701" w:hanging="1701"/>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tabs>
          <w:tab w:val="num" w:pos="709"/>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6AC1329"/>
    <w:multiLevelType w:val="multilevel"/>
    <w:tmpl w:val="70E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352A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809776C"/>
    <w:multiLevelType w:val="hybridMultilevel"/>
    <w:tmpl w:val="BC1C14EA"/>
    <w:lvl w:ilvl="0" w:tplc="9C669776">
      <w:start w:val="1"/>
      <w:numFmt w:val="bullet"/>
      <w:pStyle w:val="StyleTru"/>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D41DD"/>
    <w:multiLevelType w:val="multilevel"/>
    <w:tmpl w:val="0F64D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44509"/>
    <w:multiLevelType w:val="multilevel"/>
    <w:tmpl w:val="75A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205BF"/>
    <w:multiLevelType w:val="multilevel"/>
    <w:tmpl w:val="663E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D2C64"/>
    <w:multiLevelType w:val="multilevel"/>
    <w:tmpl w:val="83CCCDCE"/>
    <w:lvl w:ilvl="0">
      <w:start w:val="1"/>
      <w:numFmt w:val="decimal"/>
      <w:lvlText w:val="Chương  %1."/>
      <w:lvlJc w:val="left"/>
      <w:pPr>
        <w:tabs>
          <w:tab w:val="num" w:pos="1701"/>
        </w:tabs>
        <w:ind w:left="1701" w:hanging="1701"/>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tabs>
          <w:tab w:val="num" w:pos="709"/>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D7A2775"/>
    <w:multiLevelType w:val="multilevel"/>
    <w:tmpl w:val="D452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8518C"/>
    <w:multiLevelType w:val="multilevel"/>
    <w:tmpl w:val="622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E2225"/>
    <w:multiLevelType w:val="hybridMultilevel"/>
    <w:tmpl w:val="4B427DFA"/>
    <w:lvl w:ilvl="0" w:tplc="87A0AC9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3750E"/>
    <w:multiLevelType w:val="multilevel"/>
    <w:tmpl w:val="FB4C2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81B40"/>
    <w:multiLevelType w:val="multilevel"/>
    <w:tmpl w:val="3048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F3C81"/>
    <w:multiLevelType w:val="multilevel"/>
    <w:tmpl w:val="36CECE80"/>
    <w:lvl w:ilvl="0">
      <w:start w:val="1"/>
      <w:numFmt w:val="decimal"/>
      <w:lvlText w:val="CHương %1."/>
      <w:lvlJc w:val="left"/>
      <w:pPr>
        <w:tabs>
          <w:tab w:val="num" w:pos="1701"/>
        </w:tabs>
        <w:ind w:left="1701" w:hanging="1701"/>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ind w:left="709"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AC853D1"/>
    <w:multiLevelType w:val="multilevel"/>
    <w:tmpl w:val="63144A58"/>
    <w:lvl w:ilvl="0">
      <w:start w:val="1"/>
      <w:numFmt w:val="decimal"/>
      <w:pStyle w:val="Heading1"/>
      <w:lvlText w:val="Phần %1."/>
      <w:lvlJc w:val="left"/>
      <w:pPr>
        <w:tabs>
          <w:tab w:val="num" w:pos="1701"/>
        </w:tabs>
        <w:ind w:left="1701" w:hanging="1134"/>
      </w:pPr>
      <w:rPr>
        <w:rFonts w:hint="default"/>
      </w:rPr>
    </w:lvl>
    <w:lvl w:ilvl="1">
      <w:start w:val="1"/>
      <w:numFmt w:val="decimal"/>
      <w:pStyle w:val="Heading2"/>
      <w:lvlText w:val="%1.%2."/>
      <w:lvlJc w:val="left"/>
      <w:pPr>
        <w:tabs>
          <w:tab w:val="num" w:pos="1134"/>
        </w:tabs>
        <w:ind w:left="1134" w:hanging="567"/>
      </w:pPr>
      <w:rPr>
        <w:rFonts w:hint="default"/>
      </w:rPr>
    </w:lvl>
    <w:lvl w:ilvl="2">
      <w:start w:val="1"/>
      <w:numFmt w:val="decimal"/>
      <w:pStyle w:val="Heading3"/>
      <w:lvlText w:val="%1.%2.%3."/>
      <w:lvlJc w:val="left"/>
      <w:pPr>
        <w:ind w:left="1276" w:hanging="709"/>
      </w:pPr>
      <w:rPr>
        <w:rFonts w:hint="default"/>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15" w15:restartNumberingAfterBreak="0">
    <w:nsid w:val="483D7DAD"/>
    <w:multiLevelType w:val="multilevel"/>
    <w:tmpl w:val="67B4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D2F7B"/>
    <w:multiLevelType w:val="multilevel"/>
    <w:tmpl w:val="8D5A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6654D"/>
    <w:multiLevelType w:val="multilevel"/>
    <w:tmpl w:val="F41E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851CA"/>
    <w:multiLevelType w:val="multilevel"/>
    <w:tmpl w:val="E7A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E0AA3"/>
    <w:multiLevelType w:val="hybridMultilevel"/>
    <w:tmpl w:val="7AD00CBE"/>
    <w:lvl w:ilvl="0" w:tplc="9E2A30CE">
      <w:start w:val="1"/>
      <w:numFmt w:val="bullet"/>
      <w:pStyle w:val="StyleCong"/>
      <w:lvlText w:val="+"/>
      <w:lvlJc w:val="left"/>
      <w:pPr>
        <w:tabs>
          <w:tab w:val="num" w:pos="1134"/>
        </w:tabs>
        <w:ind w:left="1134" w:hanging="283"/>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A37058"/>
    <w:multiLevelType w:val="multilevel"/>
    <w:tmpl w:val="595A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87113A"/>
    <w:multiLevelType w:val="multilevel"/>
    <w:tmpl w:val="1572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71F59"/>
    <w:multiLevelType w:val="multilevel"/>
    <w:tmpl w:val="82AC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40E79"/>
    <w:multiLevelType w:val="multilevel"/>
    <w:tmpl w:val="B02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247435">
    <w:abstractNumId w:val="0"/>
  </w:num>
  <w:num w:numId="2" w16cid:durableId="1208494126">
    <w:abstractNumId w:val="13"/>
  </w:num>
  <w:num w:numId="3" w16cid:durableId="1724211429">
    <w:abstractNumId w:val="7"/>
  </w:num>
  <w:num w:numId="4" w16cid:durableId="1151680906">
    <w:abstractNumId w:val="3"/>
  </w:num>
  <w:num w:numId="5" w16cid:durableId="779447576">
    <w:abstractNumId w:val="2"/>
  </w:num>
  <w:num w:numId="6" w16cid:durableId="1807896960">
    <w:abstractNumId w:val="19"/>
  </w:num>
  <w:num w:numId="7" w16cid:durableId="2103093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8410475">
    <w:abstractNumId w:val="9"/>
  </w:num>
  <w:num w:numId="9" w16cid:durableId="1586183318">
    <w:abstractNumId w:val="1"/>
  </w:num>
  <w:num w:numId="10" w16cid:durableId="1579091517">
    <w:abstractNumId w:val="8"/>
  </w:num>
  <w:num w:numId="11" w16cid:durableId="1936206913">
    <w:abstractNumId w:val="6"/>
  </w:num>
  <w:num w:numId="12" w16cid:durableId="1618289515">
    <w:abstractNumId w:val="23"/>
  </w:num>
  <w:num w:numId="13" w16cid:durableId="2111584268">
    <w:abstractNumId w:val="22"/>
  </w:num>
  <w:num w:numId="14" w16cid:durableId="720708183">
    <w:abstractNumId w:val="20"/>
  </w:num>
  <w:num w:numId="15" w16cid:durableId="1329094135">
    <w:abstractNumId w:val="4"/>
  </w:num>
  <w:num w:numId="16" w16cid:durableId="661201912">
    <w:abstractNumId w:val="5"/>
  </w:num>
  <w:num w:numId="17" w16cid:durableId="1677533485">
    <w:abstractNumId w:val="11"/>
  </w:num>
  <w:num w:numId="18" w16cid:durableId="1298411177">
    <w:abstractNumId w:val="21"/>
  </w:num>
  <w:num w:numId="19" w16cid:durableId="2062094451">
    <w:abstractNumId w:val="18"/>
  </w:num>
  <w:num w:numId="20" w16cid:durableId="1723014811">
    <w:abstractNumId w:val="16"/>
  </w:num>
  <w:num w:numId="21" w16cid:durableId="891573624">
    <w:abstractNumId w:val="15"/>
  </w:num>
  <w:num w:numId="22" w16cid:durableId="1793282665">
    <w:abstractNumId w:val="12"/>
  </w:num>
  <w:num w:numId="23" w16cid:durableId="867257578">
    <w:abstractNumId w:val="17"/>
  </w:num>
  <w:num w:numId="24" w16cid:durableId="874119452">
    <w:abstractNumId w:val="14"/>
  </w:num>
  <w:num w:numId="25" w16cid:durableId="9054591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927"/>
    <w:rsid w:val="00050E32"/>
    <w:rsid w:val="00065F2D"/>
    <w:rsid w:val="00086DD5"/>
    <w:rsid w:val="000B4373"/>
    <w:rsid w:val="000B6DAE"/>
    <w:rsid w:val="000C0313"/>
    <w:rsid w:val="000D229E"/>
    <w:rsid w:val="000E0C6D"/>
    <w:rsid w:val="000E32B3"/>
    <w:rsid w:val="000F4110"/>
    <w:rsid w:val="000F7AA7"/>
    <w:rsid w:val="00127521"/>
    <w:rsid w:val="0013724D"/>
    <w:rsid w:val="0014346A"/>
    <w:rsid w:val="0017047C"/>
    <w:rsid w:val="001B5D8C"/>
    <w:rsid w:val="001C6F12"/>
    <w:rsid w:val="00230A9B"/>
    <w:rsid w:val="00264778"/>
    <w:rsid w:val="002865B4"/>
    <w:rsid w:val="002D189C"/>
    <w:rsid w:val="00307F97"/>
    <w:rsid w:val="00322EAB"/>
    <w:rsid w:val="00343D44"/>
    <w:rsid w:val="00387874"/>
    <w:rsid w:val="0039624B"/>
    <w:rsid w:val="003C56DB"/>
    <w:rsid w:val="003E4C2A"/>
    <w:rsid w:val="003E533E"/>
    <w:rsid w:val="003E73DC"/>
    <w:rsid w:val="003F6F38"/>
    <w:rsid w:val="00402B7D"/>
    <w:rsid w:val="004508BD"/>
    <w:rsid w:val="00452E1D"/>
    <w:rsid w:val="00473641"/>
    <w:rsid w:val="0048661D"/>
    <w:rsid w:val="0049011F"/>
    <w:rsid w:val="004A26B7"/>
    <w:rsid w:val="004B0EE8"/>
    <w:rsid w:val="004C3DCB"/>
    <w:rsid w:val="004D4FAD"/>
    <w:rsid w:val="004E1CEC"/>
    <w:rsid w:val="004E31D7"/>
    <w:rsid w:val="004F17EA"/>
    <w:rsid w:val="00537747"/>
    <w:rsid w:val="005807EA"/>
    <w:rsid w:val="005B2E3F"/>
    <w:rsid w:val="005F0040"/>
    <w:rsid w:val="005F0EB7"/>
    <w:rsid w:val="0062085F"/>
    <w:rsid w:val="006438FC"/>
    <w:rsid w:val="00664F9C"/>
    <w:rsid w:val="006760E9"/>
    <w:rsid w:val="006A1E77"/>
    <w:rsid w:val="006E7717"/>
    <w:rsid w:val="007130D2"/>
    <w:rsid w:val="00720D36"/>
    <w:rsid w:val="00747D5D"/>
    <w:rsid w:val="00750C50"/>
    <w:rsid w:val="007B19E2"/>
    <w:rsid w:val="007B5225"/>
    <w:rsid w:val="007C4738"/>
    <w:rsid w:val="007C68D4"/>
    <w:rsid w:val="007D5A01"/>
    <w:rsid w:val="00810F85"/>
    <w:rsid w:val="00816A69"/>
    <w:rsid w:val="00833625"/>
    <w:rsid w:val="008649F8"/>
    <w:rsid w:val="008768A9"/>
    <w:rsid w:val="00886119"/>
    <w:rsid w:val="00886F53"/>
    <w:rsid w:val="008B1B31"/>
    <w:rsid w:val="008B3EE9"/>
    <w:rsid w:val="008D047D"/>
    <w:rsid w:val="00923E79"/>
    <w:rsid w:val="00945614"/>
    <w:rsid w:val="009533A1"/>
    <w:rsid w:val="0097123B"/>
    <w:rsid w:val="00994EAB"/>
    <w:rsid w:val="009B1491"/>
    <w:rsid w:val="009F104B"/>
    <w:rsid w:val="009F1B17"/>
    <w:rsid w:val="00A01D86"/>
    <w:rsid w:val="00A04EA4"/>
    <w:rsid w:val="00A27EDC"/>
    <w:rsid w:val="00A3695C"/>
    <w:rsid w:val="00A41D1A"/>
    <w:rsid w:val="00A72080"/>
    <w:rsid w:val="00A768AB"/>
    <w:rsid w:val="00A81B62"/>
    <w:rsid w:val="00A9460A"/>
    <w:rsid w:val="00A961E3"/>
    <w:rsid w:val="00AA7B06"/>
    <w:rsid w:val="00B0393A"/>
    <w:rsid w:val="00B22211"/>
    <w:rsid w:val="00B23609"/>
    <w:rsid w:val="00B26B8C"/>
    <w:rsid w:val="00B3687D"/>
    <w:rsid w:val="00B55D4C"/>
    <w:rsid w:val="00B65AEE"/>
    <w:rsid w:val="00B86A06"/>
    <w:rsid w:val="00B87C1E"/>
    <w:rsid w:val="00B97005"/>
    <w:rsid w:val="00BA0927"/>
    <w:rsid w:val="00BA29FB"/>
    <w:rsid w:val="00BC04F3"/>
    <w:rsid w:val="00BD6073"/>
    <w:rsid w:val="00BE2EDE"/>
    <w:rsid w:val="00C01C9A"/>
    <w:rsid w:val="00C11080"/>
    <w:rsid w:val="00C243AC"/>
    <w:rsid w:val="00C24490"/>
    <w:rsid w:val="00C308C9"/>
    <w:rsid w:val="00C30C2C"/>
    <w:rsid w:val="00C817AC"/>
    <w:rsid w:val="00C94CB0"/>
    <w:rsid w:val="00CA6604"/>
    <w:rsid w:val="00CD2998"/>
    <w:rsid w:val="00CD5BDC"/>
    <w:rsid w:val="00CF6CB4"/>
    <w:rsid w:val="00D2378C"/>
    <w:rsid w:val="00D47F3E"/>
    <w:rsid w:val="00D748CD"/>
    <w:rsid w:val="00D757B8"/>
    <w:rsid w:val="00D8140A"/>
    <w:rsid w:val="00D94181"/>
    <w:rsid w:val="00DC2902"/>
    <w:rsid w:val="00DC62F9"/>
    <w:rsid w:val="00DE1BB9"/>
    <w:rsid w:val="00DF327D"/>
    <w:rsid w:val="00E00556"/>
    <w:rsid w:val="00E02EC4"/>
    <w:rsid w:val="00E02F7D"/>
    <w:rsid w:val="00E42ED3"/>
    <w:rsid w:val="00E62A34"/>
    <w:rsid w:val="00E67683"/>
    <w:rsid w:val="00E91F34"/>
    <w:rsid w:val="00EB4D08"/>
    <w:rsid w:val="00EC0181"/>
    <w:rsid w:val="00EC2EA8"/>
    <w:rsid w:val="00EE5D8C"/>
    <w:rsid w:val="00F13C83"/>
    <w:rsid w:val="00F27706"/>
    <w:rsid w:val="00F329F9"/>
    <w:rsid w:val="00F50A88"/>
    <w:rsid w:val="00F527A8"/>
    <w:rsid w:val="00F5332A"/>
    <w:rsid w:val="00F55BAA"/>
    <w:rsid w:val="00F91532"/>
    <w:rsid w:val="00FA66B8"/>
    <w:rsid w:val="00FA798C"/>
    <w:rsid w:val="00FB7ACD"/>
    <w:rsid w:val="00FF0547"/>
    <w:rsid w:val="00FF602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B170"/>
  <w15:chartTrackingRefBased/>
  <w15:docId w15:val="{46DF1E50-1F84-3F4F-8D10-48DDB7CAE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927"/>
    <w:pPr>
      <w:spacing w:before="120" w:after="120" w:line="312" w:lineRule="auto"/>
      <w:jc w:val="both"/>
    </w:pPr>
    <w:rPr>
      <w:rFonts w:ascii="Times New Roman" w:hAnsi="Times New Roman"/>
      <w:kern w:val="0"/>
      <w:sz w:val="26"/>
      <w:szCs w:val="22"/>
      <w:lang w:val="en-US"/>
      <w14:ligatures w14:val="none"/>
    </w:rPr>
  </w:style>
  <w:style w:type="paragraph" w:styleId="Heading1">
    <w:name w:val="heading 1"/>
    <w:basedOn w:val="Normal"/>
    <w:next w:val="Normal"/>
    <w:link w:val="Heading1Char"/>
    <w:uiPriority w:val="9"/>
    <w:qFormat/>
    <w:rsid w:val="0014346A"/>
    <w:pPr>
      <w:keepNext/>
      <w:keepLines/>
      <w:pageBreakBefore/>
      <w:numPr>
        <w:numId w:val="24"/>
      </w:numPr>
      <w:spacing w:before="0" w:after="240"/>
      <w:outlineLvl w:val="0"/>
    </w:pPr>
    <w:rPr>
      <w:rFonts w:eastAsiaTheme="majorEastAsia" w:cs="Times New Roman (Headings CS)"/>
      <w:b/>
      <w:caps/>
      <w:szCs w:val="40"/>
    </w:rPr>
  </w:style>
  <w:style w:type="paragraph" w:styleId="Heading2">
    <w:name w:val="heading 2"/>
    <w:basedOn w:val="Normal"/>
    <w:next w:val="Normal"/>
    <w:link w:val="Heading2Char"/>
    <w:uiPriority w:val="9"/>
    <w:unhideWhenUsed/>
    <w:qFormat/>
    <w:rsid w:val="0014346A"/>
    <w:pPr>
      <w:numPr>
        <w:ilvl w:val="1"/>
        <w:numId w:val="24"/>
      </w:numPr>
      <w:outlineLvl w:val="1"/>
    </w:pPr>
    <w:rPr>
      <w:b/>
    </w:rPr>
  </w:style>
  <w:style w:type="paragraph" w:styleId="Heading3">
    <w:name w:val="heading 3"/>
    <w:basedOn w:val="Normal"/>
    <w:next w:val="Normal"/>
    <w:link w:val="Heading3Char"/>
    <w:uiPriority w:val="9"/>
    <w:unhideWhenUsed/>
    <w:qFormat/>
    <w:rsid w:val="0014346A"/>
    <w:pPr>
      <w:keepNext/>
      <w:keepLines/>
      <w:numPr>
        <w:ilvl w:val="2"/>
        <w:numId w:val="24"/>
      </w:numPr>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343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D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46A"/>
    <w:rPr>
      <w:rFonts w:ascii="Times New Roman" w:eastAsiaTheme="majorEastAsia" w:hAnsi="Times New Roman" w:cs="Times New Roman (Headings CS)"/>
      <w:b/>
      <w:caps/>
      <w:kern w:val="0"/>
      <w:sz w:val="26"/>
      <w:szCs w:val="40"/>
      <w14:ligatures w14:val="none"/>
    </w:rPr>
  </w:style>
  <w:style w:type="character" w:customStyle="1" w:styleId="Heading2Char">
    <w:name w:val="Heading 2 Char"/>
    <w:basedOn w:val="DefaultParagraphFont"/>
    <w:link w:val="Heading2"/>
    <w:uiPriority w:val="9"/>
    <w:rsid w:val="0014346A"/>
    <w:rPr>
      <w:rFonts w:ascii="Times New Roman" w:eastAsia="Times New Roman" w:hAnsi="Times New Roman" w:cs="Times New Roman"/>
      <w:b/>
      <w:kern w:val="0"/>
      <w:sz w:val="26"/>
      <w14:ligatures w14:val="none"/>
    </w:rPr>
  </w:style>
  <w:style w:type="character" w:customStyle="1" w:styleId="Heading3Char">
    <w:name w:val="Heading 3 Char"/>
    <w:basedOn w:val="DefaultParagraphFont"/>
    <w:link w:val="Heading3"/>
    <w:uiPriority w:val="9"/>
    <w:rsid w:val="0014346A"/>
    <w:rPr>
      <w:rFonts w:ascii="Times New Roman" w:eastAsiaTheme="majorEastAsia" w:hAnsi="Times New Roman" w:cstheme="majorBidi"/>
      <w:b/>
      <w:i/>
      <w:kern w:val="0"/>
      <w:sz w:val="26"/>
      <w:szCs w:val="28"/>
      <w14:ligatures w14:val="none"/>
    </w:rPr>
  </w:style>
  <w:style w:type="character" w:customStyle="1" w:styleId="Heading4Char">
    <w:name w:val="Heading 4 Char"/>
    <w:basedOn w:val="DefaultParagraphFont"/>
    <w:link w:val="Heading4"/>
    <w:uiPriority w:val="9"/>
    <w:semiHidden/>
    <w:rsid w:val="00343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44"/>
    <w:rPr>
      <w:rFonts w:eastAsiaTheme="majorEastAsia" w:cstheme="majorBidi"/>
      <w:color w:val="272727" w:themeColor="text1" w:themeTint="D8"/>
    </w:rPr>
  </w:style>
  <w:style w:type="paragraph" w:styleId="Title">
    <w:name w:val="Title"/>
    <w:basedOn w:val="Normal"/>
    <w:next w:val="Normal"/>
    <w:link w:val="TitleChar"/>
    <w:uiPriority w:val="10"/>
    <w:qFormat/>
    <w:rsid w:val="00343D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44"/>
    <w:pPr>
      <w:spacing w:before="160"/>
      <w:jc w:val="center"/>
    </w:pPr>
    <w:rPr>
      <w:i/>
      <w:iCs/>
      <w:color w:val="404040" w:themeColor="text1" w:themeTint="BF"/>
    </w:rPr>
  </w:style>
  <w:style w:type="character" w:customStyle="1" w:styleId="QuoteChar">
    <w:name w:val="Quote Char"/>
    <w:basedOn w:val="DefaultParagraphFont"/>
    <w:link w:val="Quote"/>
    <w:uiPriority w:val="29"/>
    <w:rsid w:val="00343D44"/>
    <w:rPr>
      <w:i/>
      <w:iCs/>
      <w:color w:val="404040" w:themeColor="text1" w:themeTint="BF"/>
    </w:rPr>
  </w:style>
  <w:style w:type="paragraph" w:styleId="ListParagraph">
    <w:name w:val="List Paragraph"/>
    <w:basedOn w:val="Normal"/>
    <w:uiPriority w:val="34"/>
    <w:qFormat/>
    <w:rsid w:val="00343D44"/>
    <w:pPr>
      <w:ind w:left="720"/>
      <w:contextualSpacing/>
    </w:pPr>
  </w:style>
  <w:style w:type="character" w:styleId="IntenseEmphasis">
    <w:name w:val="Intense Emphasis"/>
    <w:basedOn w:val="DefaultParagraphFont"/>
    <w:uiPriority w:val="21"/>
    <w:qFormat/>
    <w:rsid w:val="00343D44"/>
    <w:rPr>
      <w:i/>
      <w:iCs/>
      <w:color w:val="0F4761" w:themeColor="accent1" w:themeShade="BF"/>
    </w:rPr>
  </w:style>
  <w:style w:type="paragraph" w:styleId="IntenseQuote">
    <w:name w:val="Intense Quote"/>
    <w:basedOn w:val="Normal"/>
    <w:next w:val="Normal"/>
    <w:link w:val="IntenseQuoteChar"/>
    <w:uiPriority w:val="30"/>
    <w:qFormat/>
    <w:rsid w:val="00343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D44"/>
    <w:rPr>
      <w:i/>
      <w:iCs/>
      <w:color w:val="0F4761" w:themeColor="accent1" w:themeShade="BF"/>
    </w:rPr>
  </w:style>
  <w:style w:type="character" w:styleId="IntenseReference">
    <w:name w:val="Intense Reference"/>
    <w:basedOn w:val="DefaultParagraphFont"/>
    <w:uiPriority w:val="32"/>
    <w:qFormat/>
    <w:rsid w:val="00343D44"/>
    <w:rPr>
      <w:b/>
      <w:bCs/>
      <w:smallCaps/>
      <w:color w:val="0F4761" w:themeColor="accent1" w:themeShade="BF"/>
      <w:spacing w:val="5"/>
    </w:rPr>
  </w:style>
  <w:style w:type="paragraph" w:styleId="NoSpacing">
    <w:name w:val="No Spacing"/>
    <w:uiPriority w:val="1"/>
    <w:qFormat/>
    <w:rsid w:val="00343D44"/>
    <w:pPr>
      <w:spacing w:after="0" w:line="240" w:lineRule="auto"/>
      <w:jc w:val="both"/>
    </w:pPr>
    <w:rPr>
      <w:rFonts w:ascii="Times New Roman" w:hAnsi="Times New Roman"/>
      <w:sz w:val="26"/>
    </w:rPr>
  </w:style>
  <w:style w:type="paragraph" w:customStyle="1" w:styleId="DoanVB">
    <w:name w:val="DoanVB"/>
    <w:basedOn w:val="Normal"/>
    <w:qFormat/>
    <w:rsid w:val="00B86A06"/>
    <w:pPr>
      <w:ind w:firstLine="567"/>
    </w:pPr>
    <w:rPr>
      <w:lang w:val="vi-VN"/>
    </w:rPr>
  </w:style>
  <w:style w:type="paragraph" w:customStyle="1" w:styleId="StyleTru">
    <w:name w:val="Style Tru"/>
    <w:basedOn w:val="Normal"/>
    <w:qFormat/>
    <w:rsid w:val="00EB4D08"/>
    <w:pPr>
      <w:numPr>
        <w:numId w:val="4"/>
      </w:numPr>
    </w:pPr>
    <w:rPr>
      <w:lang w:val="vi-VN"/>
    </w:rPr>
  </w:style>
  <w:style w:type="numbering" w:customStyle="1" w:styleId="CurrentList1">
    <w:name w:val="Current List1"/>
    <w:uiPriority w:val="99"/>
    <w:rsid w:val="005B2E3F"/>
    <w:pPr>
      <w:numPr>
        <w:numId w:val="5"/>
      </w:numPr>
    </w:pPr>
  </w:style>
  <w:style w:type="paragraph" w:customStyle="1" w:styleId="StyleCong">
    <w:name w:val="Style Cong"/>
    <w:basedOn w:val="Normal"/>
    <w:qFormat/>
    <w:rsid w:val="00EB4D08"/>
    <w:pPr>
      <w:numPr>
        <w:numId w:val="6"/>
      </w:numPr>
      <w:ind w:left="1135" w:hanging="284"/>
    </w:pPr>
  </w:style>
  <w:style w:type="character" w:styleId="LineNumber">
    <w:name w:val="line number"/>
    <w:basedOn w:val="DefaultParagraphFont"/>
    <w:uiPriority w:val="99"/>
    <w:semiHidden/>
    <w:unhideWhenUsed/>
    <w:rsid w:val="005807EA"/>
  </w:style>
  <w:style w:type="paragraph" w:styleId="Header">
    <w:name w:val="header"/>
    <w:basedOn w:val="Normal"/>
    <w:link w:val="HeaderChar"/>
    <w:uiPriority w:val="99"/>
    <w:unhideWhenUsed/>
    <w:rsid w:val="00BC04F3"/>
    <w:pPr>
      <w:tabs>
        <w:tab w:val="center" w:pos="4680"/>
        <w:tab w:val="right" w:pos="9360"/>
      </w:tabs>
    </w:pPr>
  </w:style>
  <w:style w:type="character" w:customStyle="1" w:styleId="HeaderChar">
    <w:name w:val="Header Char"/>
    <w:basedOn w:val="DefaultParagraphFont"/>
    <w:link w:val="Header"/>
    <w:uiPriority w:val="99"/>
    <w:rsid w:val="00BC04F3"/>
    <w:rPr>
      <w:rFonts w:ascii="Times New Roman" w:hAnsi="Times New Roman"/>
      <w:sz w:val="26"/>
    </w:rPr>
  </w:style>
  <w:style w:type="paragraph" w:styleId="Footer">
    <w:name w:val="footer"/>
    <w:basedOn w:val="Normal"/>
    <w:link w:val="FooterChar"/>
    <w:uiPriority w:val="99"/>
    <w:unhideWhenUsed/>
    <w:rsid w:val="00BC04F3"/>
    <w:pPr>
      <w:tabs>
        <w:tab w:val="center" w:pos="4680"/>
        <w:tab w:val="right" w:pos="9360"/>
      </w:tabs>
    </w:pPr>
  </w:style>
  <w:style w:type="character" w:customStyle="1" w:styleId="FooterChar">
    <w:name w:val="Footer Char"/>
    <w:basedOn w:val="DefaultParagraphFont"/>
    <w:link w:val="Footer"/>
    <w:uiPriority w:val="99"/>
    <w:rsid w:val="00BC04F3"/>
    <w:rPr>
      <w:rFonts w:ascii="Times New Roman" w:hAnsi="Times New Roman"/>
      <w:sz w:val="26"/>
    </w:rPr>
  </w:style>
  <w:style w:type="character" w:styleId="PageNumber">
    <w:name w:val="page number"/>
    <w:basedOn w:val="DefaultParagraphFont"/>
    <w:uiPriority w:val="99"/>
    <w:semiHidden/>
    <w:unhideWhenUsed/>
    <w:rsid w:val="00BC04F3"/>
  </w:style>
  <w:style w:type="table" w:styleId="TableGrid">
    <w:name w:val="Table Grid"/>
    <w:basedOn w:val="TableNormal"/>
    <w:uiPriority w:val="99"/>
    <w:rsid w:val="00EE5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E5D8C"/>
    <w:pPr>
      <w:spacing w:after="200"/>
    </w:pPr>
    <w:rPr>
      <w:i/>
      <w:iCs/>
      <w:color w:val="0E2841" w:themeColor="text2"/>
      <w:sz w:val="18"/>
      <w:szCs w:val="18"/>
    </w:rPr>
  </w:style>
  <w:style w:type="paragraph" w:styleId="NormalWeb">
    <w:name w:val="Normal (Web)"/>
    <w:basedOn w:val="Normal"/>
    <w:uiPriority w:val="99"/>
    <w:unhideWhenUsed/>
    <w:rsid w:val="004A26B7"/>
    <w:pPr>
      <w:spacing w:before="100" w:beforeAutospacing="1" w:after="100" w:afterAutospacing="1"/>
    </w:pPr>
  </w:style>
  <w:style w:type="character" w:styleId="Strong">
    <w:name w:val="Strong"/>
    <w:basedOn w:val="DefaultParagraphFont"/>
    <w:uiPriority w:val="22"/>
    <w:qFormat/>
    <w:rsid w:val="004A26B7"/>
    <w:rPr>
      <w:b/>
      <w:bCs/>
    </w:rPr>
  </w:style>
  <w:style w:type="paragraph" w:styleId="Revision">
    <w:name w:val="Revision"/>
    <w:hidden/>
    <w:uiPriority w:val="99"/>
    <w:semiHidden/>
    <w:rsid w:val="00664F9C"/>
    <w:pPr>
      <w:spacing w:after="0" w:line="240" w:lineRule="auto"/>
    </w:pPr>
    <w:rPr>
      <w:rFonts w:ascii="Times New Roman" w:hAnsi="Times New Roman"/>
      <w:sz w:val="26"/>
    </w:rPr>
  </w:style>
  <w:style w:type="paragraph" w:styleId="TOC1">
    <w:name w:val="toc 1"/>
    <w:basedOn w:val="Normal"/>
    <w:next w:val="Normal"/>
    <w:autoRedefine/>
    <w:uiPriority w:val="39"/>
    <w:unhideWhenUsed/>
    <w:rsid w:val="008768A9"/>
    <w:rPr>
      <w:b/>
      <w:caps/>
    </w:rPr>
  </w:style>
  <w:style w:type="paragraph" w:styleId="TOC2">
    <w:name w:val="toc 2"/>
    <w:basedOn w:val="Normal"/>
    <w:next w:val="Normal"/>
    <w:autoRedefine/>
    <w:uiPriority w:val="39"/>
    <w:unhideWhenUsed/>
    <w:rsid w:val="008768A9"/>
    <w:pPr>
      <w:ind w:left="851" w:hanging="567"/>
    </w:pPr>
    <w:rPr>
      <w:b/>
    </w:rPr>
  </w:style>
  <w:style w:type="paragraph" w:styleId="TOC3">
    <w:name w:val="toc 3"/>
    <w:basedOn w:val="Normal"/>
    <w:next w:val="Normal"/>
    <w:autoRedefine/>
    <w:uiPriority w:val="39"/>
    <w:unhideWhenUsed/>
    <w:rsid w:val="008768A9"/>
    <w:pPr>
      <w:ind w:left="1276" w:hanging="709"/>
    </w:pPr>
    <w:rPr>
      <w:i/>
    </w:rPr>
  </w:style>
  <w:style w:type="character" w:styleId="Hyperlink">
    <w:name w:val="Hyperlink"/>
    <w:basedOn w:val="DefaultParagraphFont"/>
    <w:uiPriority w:val="99"/>
    <w:unhideWhenUsed/>
    <w:rsid w:val="008768A9"/>
    <w:rPr>
      <w:color w:val="467886" w:themeColor="hyperlink"/>
      <w:u w:val="single"/>
    </w:rPr>
  </w:style>
  <w:style w:type="paragraph" w:styleId="TableofFigures">
    <w:name w:val="table of figures"/>
    <w:basedOn w:val="Normal"/>
    <w:next w:val="Normal"/>
    <w:uiPriority w:val="99"/>
    <w:unhideWhenUsed/>
    <w:rsid w:val="00C01C9A"/>
    <w:pPr>
      <w:spacing w:after="0"/>
    </w:pPr>
  </w:style>
  <w:style w:type="character" w:styleId="UnresolvedMention">
    <w:name w:val="Unresolved Mention"/>
    <w:basedOn w:val="DefaultParagraphFont"/>
    <w:uiPriority w:val="99"/>
    <w:semiHidden/>
    <w:unhideWhenUsed/>
    <w:rsid w:val="00B26B8C"/>
    <w:rPr>
      <w:color w:val="605E5C"/>
      <w:shd w:val="clear" w:color="auto" w:fill="E1DFDD"/>
    </w:rPr>
  </w:style>
  <w:style w:type="paragraph" w:styleId="TOC4">
    <w:name w:val="toc 4"/>
    <w:basedOn w:val="Normal"/>
    <w:next w:val="Normal"/>
    <w:autoRedefine/>
    <w:uiPriority w:val="39"/>
    <w:unhideWhenUsed/>
    <w:rsid w:val="000F4110"/>
    <w:pPr>
      <w:spacing w:before="0" w:after="100" w:line="278" w:lineRule="auto"/>
      <w:ind w:left="720"/>
      <w:jc w:val="left"/>
    </w:pPr>
    <w:rPr>
      <w:rFonts w:asciiTheme="minorHAnsi" w:eastAsiaTheme="minorEastAsia" w:hAnsiTheme="minorHAnsi"/>
      <w:kern w:val="2"/>
      <w:sz w:val="24"/>
      <w:szCs w:val="24"/>
      <w:lang w:val="en-VN"/>
      <w14:ligatures w14:val="standardContextual"/>
    </w:rPr>
  </w:style>
  <w:style w:type="paragraph" w:styleId="TOC5">
    <w:name w:val="toc 5"/>
    <w:basedOn w:val="Normal"/>
    <w:next w:val="Normal"/>
    <w:autoRedefine/>
    <w:uiPriority w:val="39"/>
    <w:unhideWhenUsed/>
    <w:rsid w:val="000F4110"/>
    <w:pPr>
      <w:spacing w:before="0" w:after="100" w:line="278" w:lineRule="auto"/>
      <w:ind w:left="960"/>
      <w:jc w:val="left"/>
    </w:pPr>
    <w:rPr>
      <w:rFonts w:asciiTheme="minorHAnsi" w:eastAsiaTheme="minorEastAsia" w:hAnsiTheme="minorHAnsi"/>
      <w:kern w:val="2"/>
      <w:sz w:val="24"/>
      <w:szCs w:val="24"/>
      <w:lang w:val="en-VN"/>
      <w14:ligatures w14:val="standardContextual"/>
    </w:rPr>
  </w:style>
  <w:style w:type="paragraph" w:styleId="TOC6">
    <w:name w:val="toc 6"/>
    <w:basedOn w:val="Normal"/>
    <w:next w:val="Normal"/>
    <w:autoRedefine/>
    <w:uiPriority w:val="39"/>
    <w:unhideWhenUsed/>
    <w:rsid w:val="000F4110"/>
    <w:pPr>
      <w:spacing w:before="0" w:after="100" w:line="278" w:lineRule="auto"/>
      <w:ind w:left="1200"/>
      <w:jc w:val="left"/>
    </w:pPr>
    <w:rPr>
      <w:rFonts w:asciiTheme="minorHAnsi" w:eastAsiaTheme="minorEastAsia" w:hAnsiTheme="minorHAnsi"/>
      <w:kern w:val="2"/>
      <w:sz w:val="24"/>
      <w:szCs w:val="24"/>
      <w:lang w:val="en-VN"/>
      <w14:ligatures w14:val="standardContextual"/>
    </w:rPr>
  </w:style>
  <w:style w:type="paragraph" w:styleId="TOC7">
    <w:name w:val="toc 7"/>
    <w:basedOn w:val="Normal"/>
    <w:next w:val="Normal"/>
    <w:autoRedefine/>
    <w:uiPriority w:val="39"/>
    <w:unhideWhenUsed/>
    <w:rsid w:val="000F4110"/>
    <w:pPr>
      <w:spacing w:before="0" w:after="100" w:line="278" w:lineRule="auto"/>
      <w:ind w:left="1440"/>
      <w:jc w:val="left"/>
    </w:pPr>
    <w:rPr>
      <w:rFonts w:asciiTheme="minorHAnsi" w:eastAsiaTheme="minorEastAsia" w:hAnsiTheme="minorHAnsi"/>
      <w:kern w:val="2"/>
      <w:sz w:val="24"/>
      <w:szCs w:val="24"/>
      <w:lang w:val="en-VN"/>
      <w14:ligatures w14:val="standardContextual"/>
    </w:rPr>
  </w:style>
  <w:style w:type="paragraph" w:styleId="TOC8">
    <w:name w:val="toc 8"/>
    <w:basedOn w:val="Normal"/>
    <w:next w:val="Normal"/>
    <w:autoRedefine/>
    <w:uiPriority w:val="39"/>
    <w:unhideWhenUsed/>
    <w:rsid w:val="000F4110"/>
    <w:pPr>
      <w:spacing w:before="0" w:after="100" w:line="278" w:lineRule="auto"/>
      <w:ind w:left="1680"/>
      <w:jc w:val="left"/>
    </w:pPr>
    <w:rPr>
      <w:rFonts w:asciiTheme="minorHAnsi" w:eastAsiaTheme="minorEastAsia" w:hAnsiTheme="minorHAnsi"/>
      <w:kern w:val="2"/>
      <w:sz w:val="24"/>
      <w:szCs w:val="24"/>
      <w:lang w:val="en-VN"/>
      <w14:ligatures w14:val="standardContextual"/>
    </w:rPr>
  </w:style>
  <w:style w:type="paragraph" w:styleId="TOC9">
    <w:name w:val="toc 9"/>
    <w:basedOn w:val="Normal"/>
    <w:next w:val="Normal"/>
    <w:autoRedefine/>
    <w:uiPriority w:val="39"/>
    <w:unhideWhenUsed/>
    <w:rsid w:val="000F4110"/>
    <w:pPr>
      <w:spacing w:before="0" w:after="100" w:line="278" w:lineRule="auto"/>
      <w:ind w:left="1920"/>
      <w:jc w:val="left"/>
    </w:pPr>
    <w:rPr>
      <w:rFonts w:asciiTheme="minorHAnsi" w:eastAsiaTheme="minorEastAsia" w:hAnsiTheme="minorHAnsi"/>
      <w:kern w:val="2"/>
      <w:sz w:val="24"/>
      <w:szCs w:val="24"/>
      <w:lang w:val="en-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guyentrunghieu/Library/Group%20Containers/UBF8T346G9.Office/User%20Content.localized/Templates.localized/templates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FEF50-A845-B34C-8370-CF12E85EF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templates_word.dotx</Template>
  <TotalTime>101</TotalTime>
  <Pages>53</Pages>
  <Words>7028</Words>
  <Characters>40062</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 Hiếu</dc:creator>
  <cp:keywords/>
  <dc:description/>
  <cp:lastModifiedBy>a47110 Nguyễn Trung Hiếu</cp:lastModifiedBy>
  <cp:revision>32</cp:revision>
  <dcterms:created xsi:type="dcterms:W3CDTF">2026-06-09T16:36:00Z</dcterms:created>
  <dcterms:modified xsi:type="dcterms:W3CDTF">2026-06-10T09:38:00Z</dcterms:modified>
</cp:coreProperties>
</file>